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9A43" w14:textId="77777777" w:rsidR="00A30D1B" w:rsidRDefault="00A30D1B" w:rsidP="00D62073">
      <w:pPr>
        <w:ind w:left="200"/>
        <w:jc w:val="left"/>
        <w:rPr>
          <w:rFonts w:ascii="Times New Roman" w:hAnsi="Times New Roman"/>
          <w:i/>
          <w:iCs/>
          <w:color w:val="0000FF"/>
        </w:rPr>
      </w:pPr>
    </w:p>
    <w:p w14:paraId="78EAEA42" w14:textId="77777777" w:rsidR="00AE56F3" w:rsidRDefault="00AE56F3" w:rsidP="00D62073">
      <w:pPr>
        <w:jc w:val="left"/>
        <w:rPr>
          <w:rFonts w:ascii="Times New Roman" w:hAnsi="굴림"/>
          <w:b/>
          <w:sz w:val="28"/>
        </w:rPr>
      </w:pPr>
    </w:p>
    <w:p w14:paraId="067D303A" w14:textId="77777777" w:rsidR="004A5033" w:rsidRDefault="004A5033" w:rsidP="00D62073">
      <w:pPr>
        <w:spacing w:after="200" w:line="276" w:lineRule="auto"/>
        <w:jc w:val="left"/>
        <w:rPr>
          <w:rFonts w:cs="Arial"/>
          <w:sz w:val="28"/>
          <w:szCs w:val="28"/>
          <w:u w:val="single"/>
        </w:rPr>
      </w:pPr>
    </w:p>
    <w:tbl>
      <w:tblPr>
        <w:tblpPr w:leftFromText="142" w:rightFromText="142" w:vertAnchor="text" w:horzAnchor="margin" w:tblpXSpec="center" w:tblpY="910"/>
        <w:tblW w:w="9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2"/>
        <w:gridCol w:w="4342"/>
        <w:gridCol w:w="1757"/>
        <w:gridCol w:w="1587"/>
      </w:tblGrid>
      <w:tr w:rsidR="004A5033" w:rsidRPr="00D54111" w14:paraId="4795F872" w14:textId="77777777" w:rsidTr="00F4223E">
        <w:trPr>
          <w:trHeight w:val="454"/>
          <w:jc w:val="center"/>
        </w:trPr>
        <w:tc>
          <w:tcPr>
            <w:tcW w:w="1772" w:type="dxa"/>
            <w:shd w:val="pct15" w:color="auto" w:fill="auto"/>
            <w:vAlign w:val="center"/>
          </w:tcPr>
          <w:p w14:paraId="0BAFCA22" w14:textId="77777777" w:rsidR="004A5033" w:rsidRPr="00D54111" w:rsidRDefault="004A5033" w:rsidP="00D62073">
            <w:pPr>
              <w:pStyle w:val="affc"/>
              <w:spacing w:line="240" w:lineRule="auto"/>
              <w:jc w:val="left"/>
              <w:rPr>
                <w:rFonts w:ascii="맑은 고딕" w:eastAsia="맑은 고딕" w:hAnsi="맑은 고딕" w:cs="Arial"/>
              </w:rPr>
            </w:pPr>
            <w:r w:rsidRPr="00D54111">
              <w:rPr>
                <w:rFonts w:ascii="맑은 고딕" w:eastAsia="맑은 고딕" w:hAnsi="맑은 고딕" w:cs="Arial"/>
              </w:rPr>
              <w:lastRenderedPageBreak/>
              <w:t>버전</w:t>
            </w:r>
          </w:p>
        </w:tc>
        <w:tc>
          <w:tcPr>
            <w:tcW w:w="4342" w:type="dxa"/>
            <w:shd w:val="pct15" w:color="auto" w:fill="auto"/>
            <w:vAlign w:val="center"/>
          </w:tcPr>
          <w:p w14:paraId="71EA4281" w14:textId="77777777" w:rsidR="004A5033" w:rsidRPr="00D54111" w:rsidRDefault="004A5033" w:rsidP="00D62073">
            <w:pPr>
              <w:pStyle w:val="affc"/>
              <w:spacing w:line="240" w:lineRule="auto"/>
              <w:jc w:val="left"/>
              <w:rPr>
                <w:rFonts w:ascii="맑은 고딕" w:eastAsia="맑은 고딕" w:hAnsi="맑은 고딕" w:cs="Arial"/>
              </w:rPr>
            </w:pPr>
            <w:r w:rsidRPr="00436CA0">
              <w:rPr>
                <w:rFonts w:ascii="맑은 고딕" w:eastAsia="맑은 고딕" w:hAnsi="맑은 고딕" w:cs="Arial" w:hint="eastAsia"/>
                <w:bCs/>
              </w:rPr>
              <w:t>제/개정 페이지 및 수정 내용</w:t>
            </w:r>
          </w:p>
        </w:tc>
        <w:tc>
          <w:tcPr>
            <w:tcW w:w="1757" w:type="dxa"/>
            <w:shd w:val="pct15" w:color="auto" w:fill="auto"/>
            <w:vAlign w:val="center"/>
          </w:tcPr>
          <w:p w14:paraId="43064BFE" w14:textId="77777777" w:rsidR="004A5033" w:rsidRPr="00D54111" w:rsidRDefault="004A5033" w:rsidP="00D62073">
            <w:pPr>
              <w:pStyle w:val="affc"/>
              <w:spacing w:line="240" w:lineRule="auto"/>
              <w:jc w:val="left"/>
              <w:rPr>
                <w:rFonts w:ascii="맑은 고딕" w:eastAsia="맑은 고딕" w:hAnsi="맑은 고딕" w:cs="Arial"/>
              </w:rPr>
            </w:pPr>
            <w:r>
              <w:rPr>
                <w:rFonts w:ascii="맑은 고딕" w:eastAsia="맑은 고딕" w:hAnsi="맑은 고딕" w:cs="Arial" w:hint="eastAsia"/>
              </w:rPr>
              <w:t>제/개정 일자</w:t>
            </w:r>
          </w:p>
        </w:tc>
        <w:tc>
          <w:tcPr>
            <w:tcW w:w="1587" w:type="dxa"/>
            <w:shd w:val="pct15" w:color="auto" w:fill="auto"/>
            <w:vAlign w:val="center"/>
          </w:tcPr>
          <w:p w14:paraId="639E364C" w14:textId="77777777" w:rsidR="004A5033" w:rsidRPr="00D54111" w:rsidRDefault="004A5033" w:rsidP="00D62073">
            <w:pPr>
              <w:pStyle w:val="affc"/>
              <w:spacing w:line="240" w:lineRule="auto"/>
              <w:jc w:val="left"/>
              <w:rPr>
                <w:rFonts w:ascii="맑은 고딕" w:eastAsia="맑은 고딕" w:hAnsi="맑은 고딕" w:cs="Arial"/>
              </w:rPr>
            </w:pPr>
            <w:r>
              <w:rPr>
                <w:rFonts w:ascii="맑은 고딕" w:eastAsia="맑은 고딕" w:hAnsi="맑은 고딕" w:cs="Arial" w:hint="eastAsia"/>
              </w:rPr>
              <w:t>제/</w:t>
            </w:r>
            <w:proofErr w:type="spellStart"/>
            <w:r>
              <w:rPr>
                <w:rFonts w:ascii="맑은 고딕" w:eastAsia="맑은 고딕" w:hAnsi="맑은 고딕" w:cs="Arial" w:hint="eastAsia"/>
              </w:rPr>
              <w:t>개정자</w:t>
            </w:r>
            <w:proofErr w:type="spellEnd"/>
          </w:p>
        </w:tc>
      </w:tr>
      <w:tr w:rsidR="004A5033" w:rsidRPr="00D54111" w14:paraId="7E01B742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5F690A66" w14:textId="38D8FBE8" w:rsidR="004A5033" w:rsidRPr="00D54111" w:rsidRDefault="000C4A4D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sz w:val="20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sz w:val="20"/>
              </w:rPr>
              <w:t>0</w:t>
            </w:r>
            <w:r w:rsidR="004A5033">
              <w:rPr>
                <w:rFonts w:ascii="맑은 고딕" w:eastAsia="맑은 고딕" w:hAnsi="맑은 고딕" w:cs="Arial" w:hint="eastAsia"/>
                <w:color w:val="000000"/>
                <w:sz w:val="20"/>
              </w:rPr>
              <w:t>.</w:t>
            </w:r>
            <w:r>
              <w:rPr>
                <w:rFonts w:ascii="맑은 고딕" w:eastAsia="맑은 고딕" w:hAnsi="맑은 고딕" w:cs="Arial" w:hint="eastAsia"/>
                <w:color w:val="000000"/>
                <w:sz w:val="20"/>
              </w:rPr>
              <w:t>1</w:t>
            </w:r>
          </w:p>
        </w:tc>
        <w:tc>
          <w:tcPr>
            <w:tcW w:w="4342" w:type="dxa"/>
            <w:vAlign w:val="center"/>
          </w:tcPr>
          <w:p w14:paraId="5BC0D4DA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color w:val="000000"/>
                <w:sz w:val="20"/>
              </w:rPr>
            </w:pPr>
            <w:r w:rsidRPr="00D54111">
              <w:rPr>
                <w:rFonts w:ascii="맑은 고딕" w:eastAsia="맑은 고딕" w:hAnsi="맑은 고딕" w:cs="Arial" w:hint="eastAsia"/>
                <w:color w:val="000000"/>
                <w:sz w:val="20"/>
              </w:rPr>
              <w:t>최초 작성</w:t>
            </w:r>
          </w:p>
        </w:tc>
        <w:tc>
          <w:tcPr>
            <w:tcW w:w="1757" w:type="dxa"/>
            <w:vAlign w:val="center"/>
          </w:tcPr>
          <w:p w14:paraId="0FB29B52" w14:textId="78BA09E4" w:rsidR="004A5033" w:rsidRPr="00D54111" w:rsidRDefault="000C4A4D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  <w:r>
              <w:rPr>
                <w:rFonts w:ascii="맑은 고딕" w:eastAsia="맑은 고딕" w:hAnsi="맑은 고딕" w:cs="Arial" w:hint="eastAsia"/>
                <w:szCs w:val="22"/>
              </w:rPr>
              <w:t>202</w:t>
            </w:r>
            <w:r w:rsidR="00AB7AEE">
              <w:rPr>
                <w:rFonts w:ascii="맑은 고딕" w:eastAsia="맑은 고딕" w:hAnsi="맑은 고딕" w:cs="Arial" w:hint="eastAsia"/>
                <w:szCs w:val="22"/>
              </w:rPr>
              <w:t>5</w:t>
            </w:r>
            <w:r>
              <w:rPr>
                <w:rFonts w:ascii="맑은 고딕" w:eastAsia="맑은 고딕" w:hAnsi="맑은 고딕" w:cs="Arial" w:hint="eastAsia"/>
                <w:szCs w:val="22"/>
              </w:rPr>
              <w:t>-</w:t>
            </w:r>
            <w:r w:rsidR="00AB7AEE">
              <w:rPr>
                <w:rFonts w:ascii="맑은 고딕" w:eastAsia="맑은 고딕" w:hAnsi="맑은 고딕" w:cs="Arial" w:hint="eastAsia"/>
                <w:szCs w:val="22"/>
              </w:rPr>
              <w:t>04</w:t>
            </w:r>
            <w:r>
              <w:rPr>
                <w:rFonts w:ascii="맑은 고딕" w:eastAsia="맑은 고딕" w:hAnsi="맑은 고딕" w:cs="Arial" w:hint="eastAsia"/>
                <w:szCs w:val="22"/>
              </w:rPr>
              <w:t>-</w:t>
            </w:r>
            <w:r w:rsidR="00AB7AEE">
              <w:rPr>
                <w:rFonts w:ascii="맑은 고딕" w:eastAsia="맑은 고딕" w:hAnsi="맑은 고딕" w:cs="Arial" w:hint="eastAsia"/>
                <w:szCs w:val="22"/>
              </w:rPr>
              <w:t>1</w:t>
            </w:r>
            <w:r>
              <w:rPr>
                <w:rFonts w:ascii="맑은 고딕" w:eastAsia="맑은 고딕" w:hAnsi="맑은 고딕" w:cs="Arial" w:hint="eastAsia"/>
                <w:szCs w:val="22"/>
              </w:rPr>
              <w:t>0</w:t>
            </w:r>
          </w:p>
        </w:tc>
        <w:tc>
          <w:tcPr>
            <w:tcW w:w="1587" w:type="dxa"/>
            <w:vAlign w:val="center"/>
          </w:tcPr>
          <w:p w14:paraId="51FD5063" w14:textId="48FA13D2" w:rsidR="004A5033" w:rsidRPr="00D54111" w:rsidRDefault="000C4A4D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  <w:r>
              <w:rPr>
                <w:rFonts w:ascii="맑은 고딕" w:eastAsia="맑은 고딕" w:hAnsi="맑은 고딕" w:cs="Arial" w:hint="eastAsia"/>
                <w:sz w:val="20"/>
              </w:rPr>
              <w:t>양지웅</w:t>
            </w:r>
          </w:p>
        </w:tc>
      </w:tr>
      <w:tr w:rsidR="004A5033" w:rsidRPr="00D54111" w14:paraId="3C500375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22E06241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15261415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70DD3381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710DDFCF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32E4F7E8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64A171B3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2093C3D6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5FCC9A1E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474165A3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38375C27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15074305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52A2D215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4B626378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188EC564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0FEBA092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3ED7214E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5E257EB5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5F7AC9A2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04962A91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7E565091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5D7BB4BD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6DD19D3C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1D89FA30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514FD2C9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3E3F8ED5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505DCBED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396529AD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78FC9EDF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0E67C6BA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  <w:tr w:rsidR="004A5033" w:rsidRPr="00D54111" w14:paraId="6C9353F9" w14:textId="77777777" w:rsidTr="00F4223E">
        <w:trPr>
          <w:trHeight w:val="397"/>
          <w:jc w:val="center"/>
        </w:trPr>
        <w:tc>
          <w:tcPr>
            <w:tcW w:w="1772" w:type="dxa"/>
            <w:vAlign w:val="center"/>
          </w:tcPr>
          <w:p w14:paraId="2757633D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4342" w:type="dxa"/>
            <w:vAlign w:val="center"/>
          </w:tcPr>
          <w:p w14:paraId="5E86D72D" w14:textId="77777777" w:rsidR="004A5033" w:rsidRPr="00D54111" w:rsidRDefault="004A5033" w:rsidP="00D62073">
            <w:pPr>
              <w:pStyle w:val="Char4"/>
              <w:spacing w:line="240" w:lineRule="auto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757" w:type="dxa"/>
            <w:vAlign w:val="center"/>
          </w:tcPr>
          <w:p w14:paraId="75F9C624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  <w:tc>
          <w:tcPr>
            <w:tcW w:w="1587" w:type="dxa"/>
            <w:vAlign w:val="center"/>
          </w:tcPr>
          <w:p w14:paraId="0A334965" w14:textId="77777777" w:rsidR="004A5033" w:rsidRPr="00D54111" w:rsidRDefault="004A5033" w:rsidP="00D62073">
            <w:pPr>
              <w:pStyle w:val="Char5"/>
              <w:spacing w:line="240" w:lineRule="auto"/>
              <w:jc w:val="left"/>
              <w:rPr>
                <w:rFonts w:ascii="맑은 고딕" w:eastAsia="맑은 고딕" w:hAnsi="맑은 고딕" w:cs="Arial"/>
                <w:sz w:val="20"/>
              </w:rPr>
            </w:pPr>
          </w:p>
        </w:tc>
      </w:tr>
    </w:tbl>
    <w:p w14:paraId="6B095EB5" w14:textId="77777777" w:rsidR="004A5033" w:rsidRDefault="004A5033" w:rsidP="00D62073">
      <w:pPr>
        <w:spacing w:after="200" w:line="276" w:lineRule="auto"/>
        <w:jc w:val="left"/>
        <w:rPr>
          <w:rFonts w:cs="Arial"/>
          <w:b/>
          <w:sz w:val="34"/>
          <w:szCs w:val="34"/>
        </w:rPr>
      </w:pPr>
      <w:r w:rsidRPr="00C82C1E">
        <w:rPr>
          <w:rFonts w:cs="Arial" w:hint="eastAsia"/>
          <w:b/>
          <w:sz w:val="34"/>
          <w:szCs w:val="34"/>
        </w:rPr>
        <w:t>제/개정 이력</w:t>
      </w:r>
    </w:p>
    <w:p w14:paraId="2302E073" w14:textId="4198E53F" w:rsidR="00A30D1B" w:rsidRPr="002D52F1" w:rsidRDefault="00EF1CDA" w:rsidP="00D62073">
      <w:pPr>
        <w:spacing w:after="200" w:line="276" w:lineRule="auto"/>
        <w:jc w:val="left"/>
        <w:rPr>
          <w:rFonts w:cs="Arial"/>
          <w:b/>
          <w:kern w:val="2"/>
          <w:sz w:val="28"/>
          <w:szCs w:val="28"/>
          <w:u w:val="single"/>
        </w:rPr>
      </w:pPr>
      <w:r>
        <w:rPr>
          <w:rFonts w:cs="Arial"/>
          <w:szCs w:val="32"/>
        </w:rPr>
        <w:br w:type="page"/>
      </w:r>
    </w:p>
    <w:sdt>
      <w:sdtPr>
        <w:rPr>
          <w:b w:val="0"/>
          <w:bCs w:val="0"/>
          <w:color w:val="auto"/>
          <w:sz w:val="22"/>
          <w:szCs w:val="20"/>
          <w:lang w:val="ko-KR"/>
        </w:rPr>
        <w:id w:val="327179590"/>
        <w:docPartObj>
          <w:docPartGallery w:val="Table of Contents"/>
          <w:docPartUnique/>
        </w:docPartObj>
      </w:sdtPr>
      <w:sdtEndPr>
        <w:rPr>
          <w:szCs w:val="22"/>
        </w:rPr>
      </w:sdtEndPr>
      <w:sdtContent>
        <w:p w14:paraId="40697012" w14:textId="0AA26FB2" w:rsidR="009B43ED" w:rsidRDefault="002D52F1" w:rsidP="00D62073">
          <w:pPr>
            <w:pStyle w:val="TOC"/>
          </w:pPr>
          <w:r>
            <w:rPr>
              <w:rFonts w:hint="eastAsia"/>
              <w:color w:val="auto"/>
              <w:sz w:val="32"/>
              <w:szCs w:val="32"/>
              <w:lang w:val="ko-KR"/>
            </w:rPr>
            <w:t>목 차</w:t>
          </w:r>
        </w:p>
        <w:p w14:paraId="46E26829" w14:textId="4DAE78F0" w:rsidR="0014797D" w:rsidRDefault="009B43E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87308" w:history="1">
            <w:r w:rsidR="0014797D" w:rsidRPr="005A3200">
              <w:rPr>
                <w:rStyle w:val="af"/>
                <w:noProof/>
              </w:rPr>
              <w:t>1.</w:t>
            </w:r>
            <w:r w:rsidR="0014797D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14797D" w:rsidRPr="005A3200">
              <w:rPr>
                <w:rStyle w:val="af"/>
                <w:noProof/>
              </w:rPr>
              <w:t>시스템</w:t>
            </w:r>
            <w:r w:rsidR="0014797D" w:rsidRPr="005A3200">
              <w:rPr>
                <w:rStyle w:val="af"/>
                <w:noProof/>
              </w:rPr>
              <w:t xml:space="preserve"> </w:t>
            </w:r>
            <w:r w:rsidR="0014797D" w:rsidRPr="005A3200">
              <w:rPr>
                <w:rStyle w:val="af"/>
                <w:noProof/>
              </w:rPr>
              <w:t>개요</w:t>
            </w:r>
            <w:r w:rsidR="0014797D">
              <w:rPr>
                <w:noProof/>
                <w:webHidden/>
              </w:rPr>
              <w:tab/>
            </w:r>
            <w:r w:rsidR="0014797D">
              <w:rPr>
                <w:noProof/>
                <w:webHidden/>
              </w:rPr>
              <w:fldChar w:fldCharType="begin"/>
            </w:r>
            <w:r w:rsidR="0014797D">
              <w:rPr>
                <w:noProof/>
                <w:webHidden/>
              </w:rPr>
              <w:instrText xml:space="preserve"> PAGEREF _Toc207787308 \h </w:instrText>
            </w:r>
            <w:r w:rsidR="0014797D">
              <w:rPr>
                <w:noProof/>
                <w:webHidden/>
              </w:rPr>
            </w:r>
            <w:r w:rsidR="0014797D">
              <w:rPr>
                <w:noProof/>
                <w:webHidden/>
              </w:rPr>
              <w:fldChar w:fldCharType="separate"/>
            </w:r>
            <w:r w:rsidR="0014797D">
              <w:rPr>
                <w:noProof/>
                <w:webHidden/>
              </w:rPr>
              <w:t>1</w:t>
            </w:r>
            <w:r w:rsidR="0014797D">
              <w:rPr>
                <w:noProof/>
                <w:webHidden/>
              </w:rPr>
              <w:fldChar w:fldCharType="end"/>
            </w:r>
          </w:hyperlink>
        </w:p>
        <w:p w14:paraId="76C2B6D9" w14:textId="6F61E9BA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09" w:history="1">
            <w:r w:rsidRPr="005A3200">
              <w:rPr>
                <w:rStyle w:val="af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포탈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구축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목적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주요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8763" w14:textId="10CA65F2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0" w:history="1">
            <w:r w:rsidRPr="005A3200">
              <w:rPr>
                <w:rStyle w:val="af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메뉴구성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B1AB" w14:textId="46D4951A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11" w:history="1">
            <w:r w:rsidRPr="005A3200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에러케이스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조치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9249" w14:textId="4773F2BD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2" w:history="1">
            <w:r w:rsidRPr="005A3200">
              <w:rPr>
                <w:rStyle w:val="af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에러케이스</w:t>
            </w:r>
            <w:r w:rsidRPr="005A3200">
              <w:rPr>
                <w:rStyle w:val="af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D7F5" w14:textId="0158A012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13" w:history="1">
            <w:r w:rsidRPr="005A3200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시스템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사용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A463" w14:textId="7F076BDE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4" w:history="1">
            <w:r w:rsidRPr="005A3200">
              <w:rPr>
                <w:rStyle w:val="af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시스템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접속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4C0C" w14:textId="25B285A5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5" w:history="1">
            <w:r w:rsidRPr="005A3200">
              <w:rPr>
                <w:rStyle w:val="af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시스템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3949" w14:textId="3ED7E3E7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6" w:history="1">
            <w:r w:rsidRPr="005A3200">
              <w:rPr>
                <w:rStyle w:val="af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5F98" w14:textId="71FA2E35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7" w:history="1">
            <w:r w:rsidRPr="005A3200">
              <w:rPr>
                <w:rStyle w:val="af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관리자기능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F4ED" w14:textId="00E1D04A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8" w:history="1">
            <w:r w:rsidRPr="005A3200">
              <w:rPr>
                <w:rStyle w:val="af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사용자관리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1677" w14:textId="1FF75F58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19" w:history="1">
            <w:r w:rsidRPr="005A3200">
              <w:rPr>
                <w:rStyle w:val="af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이미지관리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C26D" w14:textId="04680262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0" w:history="1">
            <w:r w:rsidRPr="005A3200">
              <w:rPr>
                <w:rStyle w:val="af"/>
                <w:noProof/>
              </w:rPr>
              <w:t>3.4.3.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시스템설정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9859" w14:textId="5B12CBF8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21" w:history="1">
            <w:r w:rsidRPr="005A3200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내부분석환경</w:t>
            </w:r>
            <w:r w:rsidRPr="005A3200">
              <w:rPr>
                <w:rStyle w:val="af"/>
                <w:noProof/>
              </w:rPr>
              <w:t xml:space="preserve"> Kubernetes </w:t>
            </w:r>
            <w:r w:rsidRPr="005A3200">
              <w:rPr>
                <w:rStyle w:val="af"/>
                <w:noProof/>
              </w:rPr>
              <w:t>클러스터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9CD9" w14:textId="4D08306F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2" w:history="1">
            <w:r w:rsidRPr="005A3200">
              <w:rPr>
                <w:rStyle w:val="af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내부분석환경</w:t>
            </w:r>
            <w:r w:rsidRPr="005A3200">
              <w:rPr>
                <w:rStyle w:val="af"/>
                <w:noProof/>
              </w:rPr>
              <w:t xml:space="preserve"> Kubernetes </w:t>
            </w:r>
            <w:r w:rsidRPr="005A3200">
              <w:rPr>
                <w:rStyle w:val="af"/>
                <w:noProof/>
              </w:rPr>
              <w:t>클러스터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F6BD" w14:textId="15C38D55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3" w:history="1">
            <w:r w:rsidRPr="005A3200">
              <w:rPr>
                <w:rStyle w:val="af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분석포탈</w:t>
            </w:r>
            <w:r w:rsidRPr="005A3200">
              <w:rPr>
                <w:rStyle w:val="af"/>
                <w:noProof/>
              </w:rPr>
              <w:t xml:space="preserve"> Software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9C8E" w14:textId="183DFEB7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24" w:history="1">
            <w:r w:rsidRPr="005A3200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CI/CD </w:t>
            </w:r>
            <w:r w:rsidRPr="005A3200">
              <w:rPr>
                <w:rStyle w:val="af"/>
                <w:noProof/>
              </w:rPr>
              <w:t>파이프라인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E302" w14:textId="28587A11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5" w:history="1">
            <w:r w:rsidRPr="005A3200">
              <w:rPr>
                <w:rStyle w:val="af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7B06" w14:textId="4C82D91B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6" w:history="1">
            <w:r w:rsidRPr="005A3200">
              <w:rPr>
                <w:rStyle w:val="af"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소스코드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70F7" w14:textId="7605A3A4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7" w:history="1">
            <w:r w:rsidRPr="005A3200">
              <w:rPr>
                <w:rStyle w:val="af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Harbor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A120" w14:textId="6A36C4D4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28" w:history="1">
            <w:r w:rsidRPr="005A3200">
              <w:rPr>
                <w:rStyle w:val="af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Git</w:t>
            </w:r>
            <w:r w:rsidRPr="005A3200">
              <w:rPr>
                <w:rStyle w:val="af"/>
                <w:noProof/>
              </w:rPr>
              <w:t>과</w:t>
            </w:r>
            <w:r w:rsidRPr="005A3200">
              <w:rPr>
                <w:rStyle w:val="af"/>
                <w:noProof/>
              </w:rPr>
              <w:t xml:space="preserve"> Harbor</w:t>
            </w:r>
            <w:r w:rsidRPr="005A3200">
              <w:rPr>
                <w:rStyle w:val="af"/>
                <w:noProof/>
              </w:rPr>
              <w:t>의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연계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29F5" w14:textId="03E9A221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29" w:history="1">
            <w:r w:rsidRPr="005A3200">
              <w:rPr>
                <w:rStyle w:val="af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Kubeflow </w:t>
            </w:r>
            <w:r w:rsidRPr="005A3200">
              <w:rPr>
                <w:rStyle w:val="af"/>
                <w:noProof/>
              </w:rPr>
              <w:t>주요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컴포넌트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73F7" w14:textId="7AE1B0AA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0" w:history="1">
            <w:r w:rsidRPr="005A3200">
              <w:rPr>
                <w:rStyle w:val="af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Kubeflow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2D461" w14:textId="2D8925A4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1" w:history="1">
            <w:r w:rsidRPr="005A3200">
              <w:rPr>
                <w:rStyle w:val="af"/>
                <w:noProof/>
              </w:rPr>
              <w:t>6.1.1.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StatefulSet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3447" w14:textId="5275A49A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2" w:history="1">
            <w:r w:rsidRPr="005A3200">
              <w:rPr>
                <w:rStyle w:val="af"/>
                <w:noProof/>
              </w:rPr>
              <w:t>6.1.2.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453A0" w14:textId="069FC363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3" w:history="1">
            <w:r w:rsidRPr="005A3200">
              <w:rPr>
                <w:rStyle w:val="af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auth, istio-system, oauth2-proxy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CDB5" w14:textId="2E1A7F5B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4" w:history="1">
            <w:r w:rsidRPr="005A3200">
              <w:rPr>
                <w:rStyle w:val="af"/>
                <w:noProof/>
              </w:rPr>
              <w:t>6.2.1.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7585" w14:textId="53EF3927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5" w:history="1">
            <w:r w:rsidRPr="005A3200">
              <w:rPr>
                <w:rStyle w:val="af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기타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1DD9" w14:textId="2644BFE9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36" w:history="1">
            <w:r w:rsidRPr="005A3200">
              <w:rPr>
                <w:rStyle w:val="af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네트워크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DFF4" w14:textId="17E2FE86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7" w:history="1">
            <w:r w:rsidRPr="005A3200">
              <w:rPr>
                <w:rStyle w:val="af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내부분석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포탈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접근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네트워크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707A" w14:textId="3AF8E7BB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8" w:history="1">
            <w:r w:rsidRPr="005A3200">
              <w:rPr>
                <w:rStyle w:val="af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Kubeflow </w:t>
            </w:r>
            <w:r w:rsidRPr="005A3200">
              <w:rPr>
                <w:rStyle w:val="af"/>
                <w:noProof/>
              </w:rPr>
              <w:t>접근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네트워크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D42F" w14:textId="58A8068B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39" w:history="1">
            <w:r w:rsidRPr="005A3200">
              <w:rPr>
                <w:rStyle w:val="af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TLS </w:t>
            </w:r>
            <w:r w:rsidRPr="005A3200">
              <w:rPr>
                <w:rStyle w:val="af"/>
                <w:noProof/>
              </w:rPr>
              <w:t>통신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인증서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DD14" w14:textId="7356CDC9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40" w:history="1">
            <w:r w:rsidRPr="005A3200">
              <w:rPr>
                <w:rStyle w:val="af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Kubeflow </w:t>
            </w:r>
            <w:r w:rsidRPr="005A3200">
              <w:rPr>
                <w:rStyle w:val="af"/>
                <w:noProof/>
              </w:rPr>
              <w:t>관리자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작업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FF1C" w14:textId="3A48BA73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1" w:history="1">
            <w:r w:rsidRPr="005A3200">
              <w:rPr>
                <w:rStyle w:val="af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Kyverno </w:t>
            </w:r>
            <w:r w:rsidRPr="005A3200">
              <w:rPr>
                <w:rStyle w:val="af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D3E1" w14:textId="12E12407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2" w:history="1">
            <w:r w:rsidRPr="005A3200">
              <w:rPr>
                <w:rStyle w:val="af"/>
                <w:noProof/>
              </w:rPr>
              <w:t>8.1.1.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Kyverno </w:t>
            </w:r>
            <w:r w:rsidRPr="005A3200">
              <w:rPr>
                <w:rStyle w:val="af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1836" w14:textId="0F46473B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3" w:history="1">
            <w:r w:rsidRPr="005A3200">
              <w:rPr>
                <w:rStyle w:val="af"/>
                <w:noProof/>
              </w:rPr>
              <w:t>8.1.2.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정책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적용을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위한</w:t>
            </w:r>
            <w:r w:rsidRPr="005A3200">
              <w:rPr>
                <w:rStyle w:val="af"/>
                <w:noProof/>
              </w:rPr>
              <w:t xml:space="preserve"> Service Account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8F4E" w14:textId="49ACF7E0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4" w:history="1">
            <w:r w:rsidRPr="005A3200">
              <w:rPr>
                <w:rStyle w:val="af"/>
                <w:noProof/>
              </w:rPr>
              <w:t>8.1.3.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과제</w:t>
            </w:r>
            <w:r w:rsidRPr="005A3200">
              <w:rPr>
                <w:rStyle w:val="af"/>
                <w:noProof/>
              </w:rPr>
              <w:t xml:space="preserve">(namespace) </w:t>
            </w:r>
            <w:r w:rsidRPr="005A3200">
              <w:rPr>
                <w:rStyle w:val="af"/>
                <w:noProof/>
              </w:rPr>
              <w:t>생성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적용되는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8C50" w14:textId="39C1F836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5" w:history="1">
            <w:r w:rsidRPr="005A3200">
              <w:rPr>
                <w:rStyle w:val="af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Taint &amp; Toleration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9EE6" w14:textId="29491178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6" w:history="1">
            <w:r w:rsidRPr="005A3200">
              <w:rPr>
                <w:rStyle w:val="af"/>
                <w:noProof/>
              </w:rPr>
              <w:t>8.2.1.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GPU Node</w:t>
            </w:r>
            <w:r w:rsidRPr="005A3200">
              <w:rPr>
                <w:rStyle w:val="af"/>
                <w:noProof/>
              </w:rPr>
              <w:t>에</w:t>
            </w:r>
            <w:r w:rsidRPr="005A3200">
              <w:rPr>
                <w:rStyle w:val="af"/>
                <w:noProof/>
              </w:rPr>
              <w:t xml:space="preserve"> Taint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9C1F" w14:textId="73EAA5A2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7" w:history="1">
            <w:r w:rsidRPr="005A3200">
              <w:rPr>
                <w:rStyle w:val="af"/>
                <w:noProof/>
              </w:rPr>
              <w:t>8.2.2.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Kubeflow</w:t>
            </w:r>
            <w:r w:rsidRPr="005A3200">
              <w:rPr>
                <w:rStyle w:val="af"/>
                <w:noProof/>
              </w:rPr>
              <w:t>에</w:t>
            </w:r>
            <w:r w:rsidRPr="005A3200">
              <w:rPr>
                <w:rStyle w:val="af"/>
                <w:noProof/>
              </w:rPr>
              <w:t xml:space="preserve"> Toleration </w:t>
            </w:r>
            <w:r w:rsidRPr="005A3200">
              <w:rPr>
                <w:rStyle w:val="af"/>
                <w:noProof/>
              </w:rPr>
              <w:t>그룹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1E6F" w14:textId="360F17F1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8" w:history="1">
            <w:r w:rsidRPr="005A3200">
              <w:rPr>
                <w:rStyle w:val="af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Central Dashboard </w:t>
            </w:r>
            <w:r w:rsidRPr="005A3200">
              <w:rPr>
                <w:rStyle w:val="af"/>
                <w:noProof/>
              </w:rPr>
              <w:t>메뉴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8BF9" w14:textId="56D2B6B8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49" w:history="1">
            <w:r w:rsidRPr="005A3200">
              <w:rPr>
                <w:rStyle w:val="af"/>
                <w:noProof/>
              </w:rPr>
              <w:t>8.4.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Jupyter CULL_IDLE </w:t>
            </w:r>
            <w:r w:rsidRPr="005A3200">
              <w:rPr>
                <w:rStyle w:val="af"/>
                <w:noProof/>
              </w:rPr>
              <w:t>활성화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AED7" w14:textId="0DC74AD8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0" w:history="1">
            <w:r w:rsidRPr="005A3200">
              <w:rPr>
                <w:rStyle w:val="af"/>
                <w:noProof/>
              </w:rPr>
              <w:t>8.5.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Mysql DB </w:t>
            </w:r>
            <w:r w:rsidRPr="005A3200">
              <w:rPr>
                <w:rStyle w:val="af"/>
                <w:noProof/>
              </w:rPr>
              <w:t>접속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50B6" w14:textId="4BDE5288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1" w:history="1">
            <w:r w:rsidRPr="005A3200">
              <w:rPr>
                <w:rStyle w:val="af"/>
                <w:noProof/>
              </w:rPr>
              <w:t>8.6.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Istio sidecar </w:t>
            </w:r>
            <w:r w:rsidRPr="005A3200">
              <w:rPr>
                <w:rStyle w:val="af"/>
                <w:noProof/>
              </w:rPr>
              <w:t>리소스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스펙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다운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3174" w14:textId="14CE7E95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2" w:history="1">
            <w:r w:rsidRPr="005A3200">
              <w:rPr>
                <w:rStyle w:val="af"/>
                <w:noProof/>
              </w:rPr>
              <w:t>8.7.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과제</w:t>
            </w:r>
            <w:r w:rsidRPr="005A3200">
              <w:rPr>
                <w:rStyle w:val="af"/>
                <w:noProof/>
              </w:rPr>
              <w:t xml:space="preserve">(Profile) Owner </w:t>
            </w:r>
            <w:r w:rsidRPr="005A3200">
              <w:rPr>
                <w:rStyle w:val="af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1917" w14:textId="134816B7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3" w:history="1">
            <w:r w:rsidRPr="005A3200">
              <w:rPr>
                <w:rStyle w:val="af"/>
                <w:noProof/>
              </w:rPr>
              <w:t>8.7.1.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과제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정보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25B0C" w14:textId="329044B5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4" w:history="1">
            <w:r w:rsidRPr="005A3200">
              <w:rPr>
                <w:rStyle w:val="af"/>
                <w:noProof/>
              </w:rPr>
              <w:t>8.7.2.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과제</w:t>
            </w:r>
            <w:r w:rsidRPr="005A3200">
              <w:rPr>
                <w:rStyle w:val="af"/>
                <w:noProof/>
              </w:rPr>
              <w:t xml:space="preserve">(Profile) Owner </w:t>
            </w:r>
            <w:r w:rsidRPr="005A3200">
              <w:rPr>
                <w:rStyle w:val="af"/>
                <w:noProof/>
              </w:rPr>
              <w:t>변경을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위한</w:t>
            </w:r>
            <w:r w:rsidRPr="005A3200">
              <w:rPr>
                <w:rStyle w:val="af"/>
                <w:noProof/>
              </w:rPr>
              <w:t xml:space="preserve"> kubectl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D772" w14:textId="24708B80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5" w:history="1">
            <w:r w:rsidRPr="005A3200">
              <w:rPr>
                <w:rStyle w:val="af"/>
                <w:noProof/>
              </w:rPr>
              <w:t>8.8.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Custom Image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DC18" w14:textId="0B88719E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6" w:history="1">
            <w:r w:rsidRPr="005A3200">
              <w:rPr>
                <w:rStyle w:val="af"/>
                <w:noProof/>
              </w:rPr>
              <w:t>8.8.1.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사전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80F2" w14:textId="2478A4E6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7" w:history="1">
            <w:r w:rsidRPr="005A3200">
              <w:rPr>
                <w:rStyle w:val="af"/>
                <w:noProof/>
              </w:rPr>
              <w:t>8.8.2.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makefile </w:t>
            </w:r>
            <w:r w:rsidRPr="005A3200">
              <w:rPr>
                <w:rStyle w:val="af"/>
                <w:noProof/>
              </w:rPr>
              <w:t>기반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이미지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빌드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CA43" w14:textId="3A0DCCD4" w:rsidR="0014797D" w:rsidRDefault="0014797D">
          <w:pPr>
            <w:pStyle w:val="30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8" w:history="1">
            <w:r w:rsidRPr="005A3200">
              <w:rPr>
                <w:rStyle w:val="af"/>
                <w:noProof/>
              </w:rPr>
              <w:t>8.8.3.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Dockerfile </w:t>
            </w:r>
            <w:r w:rsidRPr="005A3200">
              <w:rPr>
                <w:rStyle w:val="af"/>
                <w:noProof/>
              </w:rPr>
              <w:t>기반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이미지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빌드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B3A0A" w14:textId="23177A0C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59" w:history="1">
            <w:r w:rsidRPr="005A3200">
              <w:rPr>
                <w:rStyle w:val="af"/>
                <w:noProof/>
              </w:rPr>
              <w:t>8.9.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운영자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긴급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조치사항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7955" w14:textId="363EF809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60" w:history="1">
            <w:r w:rsidRPr="005A3200">
              <w:rPr>
                <w:rStyle w:val="af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가용성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확보를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위한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조치사항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9AB5" w14:textId="720091BB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1" w:history="1">
            <w:r w:rsidRPr="005A3200">
              <w:rPr>
                <w:rStyle w:val="af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가용성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테스트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결과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8C9A6" w14:textId="043AFFFC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2" w:history="1">
            <w:r w:rsidRPr="005A3200">
              <w:rPr>
                <w:rStyle w:val="af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CronJob</w:t>
            </w:r>
            <w:r w:rsidRPr="005A3200">
              <w:rPr>
                <w:rStyle w:val="af"/>
                <w:noProof/>
              </w:rPr>
              <w:t>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위한</w:t>
            </w:r>
            <w:r w:rsidRPr="005A3200">
              <w:rPr>
                <w:rStyle w:val="af"/>
                <w:noProof/>
              </w:rPr>
              <w:t xml:space="preserve"> Service Account </w:t>
            </w:r>
            <w:r w:rsidRPr="005A3200">
              <w:rPr>
                <w:rStyle w:val="af"/>
                <w:noProof/>
              </w:rPr>
              <w:t>생성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부여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D27A" w14:textId="471E38BD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3" w:history="1">
            <w:r w:rsidRPr="005A3200">
              <w:rPr>
                <w:rStyle w:val="af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CronJob </w:t>
            </w:r>
            <w:r w:rsidRPr="005A3200">
              <w:rPr>
                <w:rStyle w:val="af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5EBF" w14:textId="01C4CC2E" w:rsidR="0014797D" w:rsidRDefault="0014797D">
          <w:pPr>
            <w:pStyle w:val="21"/>
            <w:tabs>
              <w:tab w:val="left" w:pos="6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4" w:history="1">
            <w:r w:rsidRPr="005A3200">
              <w:rPr>
                <w:rStyle w:val="af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Node </w:t>
            </w:r>
            <w:r w:rsidRPr="005A3200">
              <w:rPr>
                <w:rStyle w:val="af"/>
                <w:noProof/>
              </w:rPr>
              <w:t>장애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CronJob </w:t>
            </w:r>
            <w:r w:rsidRPr="005A3200">
              <w:rPr>
                <w:rStyle w:val="af"/>
                <w:noProof/>
              </w:rPr>
              <w:t>로그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A9B7" w14:textId="573C3D50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65" w:history="1">
            <w:r w:rsidRPr="005A3200">
              <w:rPr>
                <w:rStyle w:val="af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향후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운영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고려할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B3A3" w14:textId="41666BCB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6" w:history="1">
            <w:r w:rsidRPr="005A3200">
              <w:rPr>
                <w:rStyle w:val="af"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주요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컴포넌트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버전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업그레이드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4C1C" w14:textId="4031ED57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7" w:history="1">
            <w:r w:rsidRPr="005A3200">
              <w:rPr>
                <w:rStyle w:val="af"/>
                <w:noProof/>
              </w:rPr>
              <w:t>10.1.1.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8420" w14:textId="765692C5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8" w:history="1">
            <w:r w:rsidRPr="005A3200">
              <w:rPr>
                <w:rStyle w:val="af"/>
                <w:noProof/>
              </w:rPr>
              <w:t>10.1.2.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Nginx Ingress Controller </w:t>
            </w:r>
            <w:r w:rsidRPr="005A3200">
              <w:rPr>
                <w:rStyle w:val="af"/>
                <w:noProof/>
              </w:rPr>
              <w:t>버전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업그레이드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6AB5" w14:textId="4C78E267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69" w:history="1">
            <w:r w:rsidRPr="005A3200">
              <w:rPr>
                <w:rStyle w:val="af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Kubeflow </w:t>
            </w:r>
            <w:r w:rsidRPr="005A3200">
              <w:rPr>
                <w:rStyle w:val="af"/>
                <w:noProof/>
              </w:rPr>
              <w:t>버전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업그레이드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고려사항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8C9B" w14:textId="4BDC7F05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0" w:history="1">
            <w:r w:rsidRPr="005A3200">
              <w:rPr>
                <w:rStyle w:val="af"/>
                <w:noProof/>
              </w:rPr>
              <w:t>10.2.1.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현재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D5FF" w14:textId="6FDECE5F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1" w:history="1">
            <w:r w:rsidRPr="005A3200">
              <w:rPr>
                <w:rStyle w:val="af"/>
                <w:noProof/>
              </w:rPr>
              <w:t>10.2.2.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Kubernetes </w:t>
            </w:r>
            <w:r w:rsidRPr="005A3200">
              <w:rPr>
                <w:rStyle w:val="af"/>
                <w:noProof/>
              </w:rPr>
              <w:t>호환성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8809C" w14:textId="417CBC7A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2" w:history="1">
            <w:r w:rsidRPr="005A3200">
              <w:rPr>
                <w:rStyle w:val="af"/>
                <w:noProof/>
              </w:rPr>
              <w:t>10.2.3.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추가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고려사항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CCF1" w14:textId="71B3E9A1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3" w:history="1">
            <w:r w:rsidRPr="005A3200">
              <w:rPr>
                <w:rStyle w:val="af"/>
                <w:noProof/>
              </w:rPr>
              <w:t>10.2.4.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네임스페이스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별</w:t>
            </w:r>
            <w:r w:rsidRPr="005A3200">
              <w:rPr>
                <w:rStyle w:val="af"/>
                <w:noProof/>
              </w:rPr>
              <w:t xml:space="preserve"> Pod</w:t>
            </w:r>
            <w:r w:rsidRPr="005A3200">
              <w:rPr>
                <w:rStyle w:val="af"/>
                <w:noProof/>
              </w:rPr>
              <w:t>에</w:t>
            </w:r>
            <w:r w:rsidRPr="005A3200">
              <w:rPr>
                <w:rStyle w:val="af"/>
                <w:noProof/>
              </w:rPr>
              <w:t xml:space="preserve"> NodeSelector</w:t>
            </w:r>
            <w:r w:rsidRPr="005A3200">
              <w:rPr>
                <w:rStyle w:val="af"/>
                <w:noProof/>
              </w:rPr>
              <w:t>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적용하는</w:t>
            </w:r>
            <w:r w:rsidRPr="005A3200">
              <w:rPr>
                <w:rStyle w:val="af"/>
                <w:noProof/>
              </w:rPr>
              <w:t xml:space="preserve"> Kyverno</w:t>
            </w:r>
            <w:r w:rsidRPr="005A3200">
              <w:rPr>
                <w:rStyle w:val="af"/>
                <w:noProof/>
              </w:rPr>
              <w:t>정책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2573" w14:textId="35CB8C9D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4" w:history="1">
            <w:r w:rsidRPr="005A3200">
              <w:rPr>
                <w:rStyle w:val="af"/>
                <w:noProof/>
              </w:rPr>
              <w:t>10.3.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GPU Node </w:t>
            </w:r>
            <w:r w:rsidRPr="005A3200">
              <w:rPr>
                <w:rStyle w:val="af"/>
                <w:noProof/>
              </w:rPr>
              <w:t>확인사항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75D4" w14:textId="46212186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5" w:history="1">
            <w:r w:rsidRPr="005A3200">
              <w:rPr>
                <w:rStyle w:val="af"/>
                <w:noProof/>
              </w:rPr>
              <w:t>10.3.1.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DKMS(Dynamic Kernel Module System)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4A0A" w14:textId="10292829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6" w:history="1">
            <w:r w:rsidRPr="005A3200">
              <w:rPr>
                <w:rStyle w:val="af"/>
                <w:noProof/>
              </w:rPr>
              <w:t>10.3.2.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리눅스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커널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로드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3D6C" w14:textId="7428C7CF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7" w:history="1">
            <w:r w:rsidRPr="005A3200">
              <w:rPr>
                <w:rStyle w:val="af"/>
                <w:noProof/>
              </w:rPr>
              <w:t>10.3.3.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NVIDIA </w:t>
            </w:r>
            <w:r w:rsidRPr="005A3200">
              <w:rPr>
                <w:rStyle w:val="af"/>
                <w:noProof/>
              </w:rPr>
              <w:t>드라이버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버전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1F44" w14:textId="2651F66B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8" w:history="1">
            <w:r w:rsidRPr="005A3200">
              <w:rPr>
                <w:rStyle w:val="af"/>
                <w:noProof/>
              </w:rPr>
              <w:t>10.3.4.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Nvidia GPU </w:t>
            </w:r>
            <w:r w:rsidRPr="005A3200">
              <w:rPr>
                <w:rStyle w:val="af"/>
                <w:noProof/>
              </w:rPr>
              <w:t>상태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550A" w14:textId="61F4D114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79" w:history="1">
            <w:r w:rsidRPr="005A3200">
              <w:rPr>
                <w:rStyle w:val="af"/>
                <w:noProof/>
              </w:rPr>
              <w:t>10.3.5.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NVIDIA </w:t>
            </w:r>
            <w:r w:rsidRPr="005A3200">
              <w:rPr>
                <w:rStyle w:val="af"/>
                <w:noProof/>
              </w:rPr>
              <w:t>모듈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정보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123C" w14:textId="073FEE99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0" w:history="1">
            <w:r w:rsidRPr="005A3200">
              <w:rPr>
                <w:rStyle w:val="af"/>
                <w:noProof/>
              </w:rPr>
              <w:t>10.4.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Kubeflow </w:t>
            </w:r>
            <w:r w:rsidRPr="005A3200">
              <w:rPr>
                <w:rStyle w:val="af"/>
                <w:noProof/>
              </w:rPr>
              <w:t>사용자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6B15" w14:textId="550C5B30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1" w:history="1">
            <w:r w:rsidRPr="005A3200">
              <w:rPr>
                <w:rStyle w:val="af"/>
                <w:noProof/>
              </w:rPr>
              <w:t>10.4.1.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사용자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B9FA" w14:textId="1289D73E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2" w:history="1">
            <w:r w:rsidRPr="005A3200">
              <w:rPr>
                <w:rStyle w:val="af"/>
                <w:noProof/>
              </w:rPr>
              <w:t>10.4.2.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과제관리자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923F" w14:textId="08ADB4E0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3" w:history="1">
            <w:r w:rsidRPr="005A3200">
              <w:rPr>
                <w:rStyle w:val="af"/>
                <w:noProof/>
              </w:rPr>
              <w:t>10.4.3.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Pipeline </w:t>
            </w:r>
            <w:r w:rsidRPr="005A3200">
              <w:rPr>
                <w:rStyle w:val="af"/>
                <w:noProof/>
              </w:rPr>
              <w:t>실행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권한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6057" w14:textId="111BC9E3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84" w:history="1">
            <w:r w:rsidRPr="005A3200">
              <w:rPr>
                <w:rStyle w:val="af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Pipeline </w:t>
            </w:r>
            <w:r w:rsidRPr="005A3200">
              <w:rPr>
                <w:rStyle w:val="af"/>
                <w:noProof/>
              </w:rPr>
              <w:t>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C132" w14:textId="66524D58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5" w:history="1">
            <w:r w:rsidRPr="005A3200">
              <w:rPr>
                <w:rStyle w:val="af"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Limit Range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281F7" w14:textId="22CD5220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6" w:history="1">
            <w:r w:rsidRPr="005A3200">
              <w:rPr>
                <w:rStyle w:val="af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PodDefaults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C2A9" w14:textId="23666B46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7" w:history="1">
            <w:r w:rsidRPr="005A3200">
              <w:rPr>
                <w:rStyle w:val="af"/>
                <w:noProof/>
              </w:rPr>
              <w:t>11.3.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Pipeline Root </w:t>
            </w:r>
            <w:r w:rsidRPr="005A3200">
              <w:rPr>
                <w:rStyle w:val="af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B6D3" w14:textId="0AA65FEC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8" w:history="1">
            <w:r w:rsidRPr="005A3200">
              <w:rPr>
                <w:rStyle w:val="af"/>
                <w:noProof/>
              </w:rPr>
              <w:t>11.4.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AS-IS Model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5FA5" w14:textId="1F009999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89" w:history="1">
            <w:r w:rsidRPr="005A3200">
              <w:rPr>
                <w:rStyle w:val="af"/>
                <w:noProof/>
              </w:rPr>
              <w:t>11.4.1.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주요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개념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전제조건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101D" w14:textId="444E9641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0" w:history="1">
            <w:r w:rsidRPr="005A3200">
              <w:rPr>
                <w:rStyle w:val="af"/>
                <w:noProof/>
              </w:rPr>
              <w:t>11.4.2.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IRP Scoring </w:t>
            </w:r>
            <w:r w:rsidRPr="005A3200">
              <w:rPr>
                <w:rStyle w:val="af"/>
                <w:noProof/>
              </w:rPr>
              <w:t>모델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F3D7" w14:textId="74ABF2DE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1" w:history="1">
            <w:r w:rsidRPr="005A3200">
              <w:rPr>
                <w:rStyle w:val="af"/>
                <w:noProof/>
              </w:rPr>
              <w:t>11.4.3.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추후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개선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947A2" w14:textId="0D5C6478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2" w:history="1">
            <w:r w:rsidRPr="005A3200">
              <w:rPr>
                <w:rStyle w:val="af"/>
                <w:noProof/>
              </w:rPr>
              <w:t>11.5.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표준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0B75" w14:textId="56E021C8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3" w:history="1">
            <w:r w:rsidRPr="005A3200">
              <w:rPr>
                <w:rStyle w:val="af"/>
                <w:noProof/>
              </w:rPr>
              <w:t>11.5.1.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주요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개념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및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전제조건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8024" w14:textId="42821688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4" w:history="1">
            <w:r w:rsidRPr="005A3200">
              <w:rPr>
                <w:rStyle w:val="af"/>
                <w:noProof/>
              </w:rPr>
              <w:t>11.5.2.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A97E" w14:textId="1E60186C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395" w:history="1">
            <w:r w:rsidRPr="005A3200">
              <w:rPr>
                <w:rStyle w:val="af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KServe </w:t>
            </w:r>
            <w:r w:rsidRPr="005A3200">
              <w:rPr>
                <w:rStyle w:val="af"/>
                <w:noProof/>
              </w:rPr>
              <w:t>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F407" w14:textId="1892B522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6" w:history="1">
            <w:r w:rsidRPr="005A3200">
              <w:rPr>
                <w:rStyle w:val="af"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K8s Cluster </w:t>
            </w:r>
            <w:r w:rsidRPr="005A3200">
              <w:rPr>
                <w:rStyle w:val="af"/>
                <w:noProof/>
              </w:rPr>
              <w:t>내부에서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모델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호출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허용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A5A7" w14:textId="383E2EE6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7" w:history="1">
            <w:r w:rsidRPr="005A3200">
              <w:rPr>
                <w:rStyle w:val="af"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K8s Cluster </w:t>
            </w:r>
            <w:r w:rsidRPr="005A3200">
              <w:rPr>
                <w:rStyle w:val="af"/>
                <w:noProof/>
              </w:rPr>
              <w:t>외부에서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모델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호출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허용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F447" w14:textId="06DCF8F3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8" w:history="1">
            <w:r w:rsidRPr="005A3200">
              <w:rPr>
                <w:rStyle w:val="af"/>
                <w:noProof/>
              </w:rPr>
              <w:t>12.3.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Model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FDE5" w14:textId="615E9930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399" w:history="1">
            <w:r w:rsidRPr="005A3200">
              <w:rPr>
                <w:rStyle w:val="af"/>
                <w:noProof/>
              </w:rPr>
              <w:t>12.4.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인증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인가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예외처리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F336" w14:textId="5A2C407B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0" w:history="1">
            <w:r w:rsidRPr="005A3200">
              <w:rPr>
                <w:rStyle w:val="af"/>
                <w:noProof/>
              </w:rPr>
              <w:t>12.4.1.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Istio </w:t>
            </w:r>
            <w:r w:rsidRPr="005A3200">
              <w:rPr>
                <w:rStyle w:val="af"/>
                <w:noProof/>
              </w:rPr>
              <w:t>인증</w:t>
            </w:r>
            <w:r w:rsidRPr="005A3200">
              <w:rPr>
                <w:rStyle w:val="af"/>
                <w:noProof/>
              </w:rPr>
              <w:t xml:space="preserve">(AuthN) </w:t>
            </w:r>
            <w:r w:rsidRPr="005A3200">
              <w:rPr>
                <w:rStyle w:val="af"/>
                <w:noProof/>
              </w:rPr>
              <w:t>없이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접근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가능하도록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 w:rsidRPr="005A3200">
              <w:rPr>
                <w:rStyle w:val="af"/>
                <w:noProof/>
              </w:rPr>
              <w:t xml:space="preserve"> (istio-ingressgateway-oauth2-proxy)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4139" w14:textId="7EC7C356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1" w:history="1">
            <w:r w:rsidRPr="005A3200">
              <w:rPr>
                <w:rStyle w:val="af"/>
                <w:noProof/>
              </w:rPr>
              <w:t>12.4.2.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Istio </w:t>
            </w:r>
            <w:r w:rsidRPr="005A3200">
              <w:rPr>
                <w:rStyle w:val="af"/>
                <w:noProof/>
              </w:rPr>
              <w:t>인가</w:t>
            </w:r>
            <w:r w:rsidRPr="005A3200">
              <w:rPr>
                <w:rStyle w:val="af"/>
                <w:noProof/>
              </w:rPr>
              <w:t xml:space="preserve">(AuthZ) </w:t>
            </w:r>
            <w:r w:rsidRPr="005A3200">
              <w:rPr>
                <w:rStyle w:val="af"/>
                <w:noProof/>
              </w:rPr>
              <w:t>없이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접근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가능하도록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 w:rsidRPr="005A3200">
              <w:rPr>
                <w:rStyle w:val="af"/>
                <w:noProof/>
              </w:rPr>
              <w:t xml:space="preserve"> (istio-ingressgateway-require-jwt)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030C" w14:textId="65EFA993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2" w:history="1">
            <w:r w:rsidRPr="005A3200">
              <w:rPr>
                <w:rStyle w:val="af"/>
                <w:noProof/>
              </w:rPr>
              <w:t>12.5.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Kubernetes Service Account</w:t>
            </w:r>
            <w:r w:rsidRPr="005A3200">
              <w:rPr>
                <w:rStyle w:val="af"/>
                <w:noProof/>
              </w:rPr>
              <w:t>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통한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인증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A6F2" w14:textId="7D218085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3" w:history="1">
            <w:r w:rsidRPr="005A3200">
              <w:rPr>
                <w:rStyle w:val="af"/>
                <w:noProof/>
              </w:rPr>
              <w:t>12.5.1.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Kubernetes Service Account</w:t>
            </w:r>
            <w:r w:rsidRPr="005A3200">
              <w:rPr>
                <w:rStyle w:val="af"/>
                <w:noProof/>
              </w:rPr>
              <w:t>의</w:t>
            </w:r>
            <w:r w:rsidRPr="005A3200">
              <w:rPr>
                <w:rStyle w:val="af"/>
                <w:noProof/>
              </w:rPr>
              <w:t xml:space="preserve"> Token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659D" w14:textId="6D4B8A19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4" w:history="1">
            <w:r w:rsidRPr="005A3200">
              <w:rPr>
                <w:rStyle w:val="af"/>
                <w:noProof/>
              </w:rPr>
              <w:t>12.5.2.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Istio - OAuth2-proxy </w:t>
            </w:r>
            <w:r w:rsidRPr="005A3200">
              <w:rPr>
                <w:rStyle w:val="af"/>
                <w:noProof/>
              </w:rPr>
              <w:t>인증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Kubernetes ServiceAccount</w:t>
            </w:r>
            <w:r w:rsidRPr="005A3200">
              <w:rPr>
                <w:rStyle w:val="af"/>
                <w:noProof/>
              </w:rPr>
              <w:t>의</w:t>
            </w:r>
            <w:r w:rsidRPr="005A3200">
              <w:rPr>
                <w:rStyle w:val="af"/>
                <w:noProof/>
              </w:rPr>
              <w:t xml:space="preserve"> JWT </w:t>
            </w:r>
            <w:r w:rsidRPr="005A3200">
              <w:rPr>
                <w:rStyle w:val="af"/>
                <w:noProof/>
              </w:rPr>
              <w:t>토큰을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검증할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수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있도록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추가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E764" w14:textId="33A66BFD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5" w:history="1">
            <w:r w:rsidRPr="005A3200">
              <w:rPr>
                <w:rStyle w:val="af"/>
                <w:noProof/>
              </w:rPr>
              <w:t>12.5.3.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Model Test (with. Notebook)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B961" w14:textId="7571A846" w:rsidR="0014797D" w:rsidRDefault="0014797D">
          <w:pPr>
            <w:pStyle w:val="30"/>
            <w:tabs>
              <w:tab w:val="left" w:pos="12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6" w:history="1">
            <w:r w:rsidRPr="005A3200">
              <w:rPr>
                <w:rStyle w:val="af"/>
                <w:noProof/>
              </w:rPr>
              <w:t>12.5.4.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Model Test (with. Curl)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6DBF" w14:textId="13459B4B" w:rsidR="0014797D" w:rsidRDefault="0014797D">
          <w:pPr>
            <w:pStyle w:val="13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7787407" w:history="1">
            <w:r w:rsidRPr="005A3200">
              <w:rPr>
                <w:rStyle w:val="af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Worker Node </w:t>
            </w:r>
            <w:r w:rsidRPr="005A3200">
              <w:rPr>
                <w:rStyle w:val="af"/>
                <w:noProof/>
              </w:rPr>
              <w:t>추가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체크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F201" w14:textId="4C0BD644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8" w:history="1">
            <w:r w:rsidRPr="005A3200">
              <w:rPr>
                <w:rStyle w:val="af"/>
                <w:noProof/>
              </w:rPr>
              <w:t>13.1.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Node </w:t>
            </w:r>
            <w:r w:rsidRPr="005A3200">
              <w:rPr>
                <w:rStyle w:val="af"/>
                <w:noProof/>
              </w:rPr>
              <w:t>스펙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균등하게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045A" w14:textId="57CD88A9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09" w:history="1">
            <w:r w:rsidRPr="005A3200">
              <w:rPr>
                <w:rStyle w:val="af"/>
                <w:noProof/>
              </w:rPr>
              <w:t>13.2.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Node </w:t>
            </w:r>
            <w:r w:rsidRPr="005A3200">
              <w:rPr>
                <w:rStyle w:val="af"/>
                <w:noProof/>
              </w:rPr>
              <w:t>조인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D16D" w14:textId="1124178F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10" w:history="1">
            <w:r w:rsidRPr="005A3200">
              <w:rPr>
                <w:rStyle w:val="af"/>
                <w:noProof/>
              </w:rPr>
              <w:t>13.3.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Node </w:t>
            </w:r>
            <w:r w:rsidRPr="005A3200">
              <w:rPr>
                <w:rStyle w:val="af"/>
                <w:noProof/>
              </w:rPr>
              <w:t>조인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2F8C" w14:textId="6A0263A5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11" w:history="1">
            <w:r w:rsidRPr="005A3200">
              <w:rPr>
                <w:rStyle w:val="af"/>
                <w:noProof/>
              </w:rPr>
              <w:t>13.4.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 xml:space="preserve">GPU </w:t>
            </w:r>
            <w:r w:rsidRPr="005A3200">
              <w:rPr>
                <w:rStyle w:val="af"/>
                <w:noProof/>
              </w:rPr>
              <w:t>노드일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경우</w:t>
            </w:r>
            <w:r w:rsidRPr="005A3200">
              <w:rPr>
                <w:rStyle w:val="af"/>
                <w:noProof/>
              </w:rPr>
              <w:t xml:space="preserve"> MIG </w:t>
            </w:r>
            <w:r w:rsidRPr="005A3200">
              <w:rPr>
                <w:rStyle w:val="af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C562" w14:textId="6EF16BE2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12" w:history="1">
            <w:r w:rsidRPr="005A3200">
              <w:rPr>
                <w:rStyle w:val="af"/>
                <w:noProof/>
              </w:rPr>
              <w:t>13.5.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노드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라벨링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0AED" w14:textId="5EA8891A" w:rsidR="0014797D" w:rsidRDefault="0014797D">
          <w:pPr>
            <w:pStyle w:val="21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4"/>
              <w14:ligatures w14:val="standardContextual"/>
            </w:rPr>
          </w:pPr>
          <w:hyperlink w:anchor="_Toc207787413" w:history="1">
            <w:r w:rsidRPr="005A3200">
              <w:rPr>
                <w:rStyle w:val="af"/>
                <w:noProof/>
              </w:rPr>
              <w:t>13.6.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4"/>
                <w14:ligatures w14:val="standardContextual"/>
              </w:rPr>
              <w:tab/>
            </w:r>
            <w:r w:rsidRPr="005A3200">
              <w:rPr>
                <w:rStyle w:val="af"/>
                <w:noProof/>
              </w:rPr>
              <w:t>노드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라벨링</w:t>
            </w:r>
            <w:r w:rsidRPr="005A3200">
              <w:rPr>
                <w:rStyle w:val="af"/>
                <w:noProof/>
              </w:rPr>
              <w:t xml:space="preserve"> </w:t>
            </w:r>
            <w:r w:rsidRPr="005A3200">
              <w:rPr>
                <w:rStyle w:val="af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49A4" w14:textId="552D2D7E" w:rsidR="009B43ED" w:rsidRDefault="009B43ED" w:rsidP="00D62073">
          <w:pPr>
            <w:jc w:val="left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3D5CC28B" w14:textId="295EC6E4" w:rsidR="009B43ED" w:rsidRPr="009B43ED" w:rsidRDefault="009B43ED" w:rsidP="00D62073">
      <w:pPr>
        <w:jc w:val="left"/>
        <w:sectPr w:rsidR="009B43ED" w:rsidRPr="009B43ED" w:rsidSect="002E2FB2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948" w:right="1191" w:bottom="1134" w:left="1191" w:header="737" w:footer="190" w:gutter="0"/>
          <w:pgNumType w:fmt="lowerRoman" w:start="1"/>
          <w:cols w:space="720"/>
          <w:titlePg/>
          <w:docGrid w:linePitch="299"/>
        </w:sectPr>
      </w:pPr>
    </w:p>
    <w:p w14:paraId="62E85555" w14:textId="09854418" w:rsidR="00410583" w:rsidRPr="00410583" w:rsidRDefault="00317DAE" w:rsidP="00EF3799">
      <w:pPr>
        <w:pStyle w:val="11"/>
        <w:numPr>
          <w:ilvl w:val="0"/>
          <w:numId w:val="13"/>
        </w:numPr>
        <w:jc w:val="left"/>
      </w:pPr>
      <w:bookmarkStart w:id="2" w:name="_Toc140763150"/>
      <w:bookmarkStart w:id="3" w:name="_Toc207787308"/>
      <w:bookmarkStart w:id="4" w:name="_Toc305051640"/>
      <w:bookmarkStart w:id="5" w:name="_Toc39636388"/>
      <w:bookmarkStart w:id="6" w:name="_Toc478370231"/>
      <w:r>
        <w:rPr>
          <w:rFonts w:hint="eastAsia"/>
        </w:rPr>
        <w:lastRenderedPageBreak/>
        <w:t>시스템 개요</w:t>
      </w:r>
      <w:bookmarkEnd w:id="2"/>
      <w:bookmarkEnd w:id="3"/>
    </w:p>
    <w:p w14:paraId="14C44E7C" w14:textId="38B051EC" w:rsidR="00317DAE" w:rsidRDefault="00317DAE" w:rsidP="00E17DF3">
      <w:pPr>
        <w:jc w:val="left"/>
        <w:rPr>
          <w:color w:val="000000"/>
        </w:rPr>
      </w:pPr>
      <w:r w:rsidRPr="002E79BE">
        <w:rPr>
          <w:rFonts w:hint="eastAsia"/>
          <w:color w:val="000000"/>
        </w:rPr>
        <w:t>본 문서는</w:t>
      </w:r>
      <w:r>
        <w:rPr>
          <w:rFonts w:hint="eastAsia"/>
          <w:color w:val="0000FF"/>
        </w:rPr>
        <w:t xml:space="preserve"> </w:t>
      </w:r>
      <w:r>
        <w:rPr>
          <w:rFonts w:hint="eastAsia"/>
        </w:rPr>
        <w:t>더플랫폼(정보계 차세대) 시스템 구축 프</w:t>
      </w:r>
      <w:r w:rsidRPr="00E4291B">
        <w:rPr>
          <w:rFonts w:hint="eastAsia"/>
        </w:rPr>
        <w:t>로젝트</w:t>
      </w:r>
      <w:r w:rsidRPr="002E79BE">
        <w:rPr>
          <w:rFonts w:hint="eastAsia"/>
          <w:color w:val="000000"/>
        </w:rPr>
        <w:t xml:space="preserve">의 </w:t>
      </w:r>
      <w:r>
        <w:rPr>
          <w:rFonts w:hint="eastAsia"/>
          <w:color w:val="000000"/>
        </w:rPr>
        <w:t xml:space="preserve">내부분석환경 </w:t>
      </w:r>
      <w:r w:rsidR="00E17DF3">
        <w:rPr>
          <w:rFonts w:hint="eastAsia"/>
          <w:color w:val="000000"/>
        </w:rPr>
        <w:t>관리</w:t>
      </w:r>
      <w:r>
        <w:rPr>
          <w:rFonts w:hint="eastAsia"/>
          <w:color w:val="000000"/>
        </w:rPr>
        <w:t>자매뉴얼로, 포탈</w:t>
      </w:r>
      <w:r w:rsidR="00DE09E7">
        <w:rPr>
          <w:rFonts w:hint="eastAsia"/>
          <w:color w:val="000000"/>
        </w:rPr>
        <w:t>에서 제공하는 주요 기능</w:t>
      </w:r>
      <w:r w:rsidR="00E17DF3">
        <w:rPr>
          <w:rFonts w:hint="eastAsia"/>
          <w:color w:val="000000"/>
        </w:rPr>
        <w:t xml:space="preserve"> 및 내부분석환경에서 사용하는 Kubeflow의 주요 컴포넌트 특징과 운영 시 발생할 수 있는 </w:t>
      </w:r>
      <w:proofErr w:type="spellStart"/>
      <w:r w:rsidR="00E17DF3">
        <w:rPr>
          <w:rFonts w:hint="eastAsia"/>
          <w:color w:val="000000"/>
        </w:rPr>
        <w:t>TroubleShooting</w:t>
      </w:r>
      <w:proofErr w:type="spellEnd"/>
      <w:r w:rsidR="00E17DF3">
        <w:rPr>
          <w:rFonts w:hint="eastAsia"/>
          <w:color w:val="000000"/>
        </w:rPr>
        <w:t xml:space="preserve">, Pipeline, </w:t>
      </w:r>
      <w:proofErr w:type="spellStart"/>
      <w:r w:rsidR="00E17DF3">
        <w:rPr>
          <w:rFonts w:hint="eastAsia"/>
          <w:color w:val="000000"/>
        </w:rPr>
        <w:t>Kserve</w:t>
      </w:r>
      <w:proofErr w:type="spellEnd"/>
      <w:r w:rsidR="00E17DF3">
        <w:rPr>
          <w:rFonts w:hint="eastAsia"/>
          <w:color w:val="000000"/>
        </w:rPr>
        <w:t xml:space="preserve"> 운영가이드에 대한 내용을 설명합니다.</w:t>
      </w:r>
    </w:p>
    <w:p w14:paraId="4AEF7D40" w14:textId="121C103F" w:rsidR="00E17DF3" w:rsidRDefault="00E17DF3" w:rsidP="00E17DF3">
      <w:pPr>
        <w:jc w:val="left"/>
        <w:rPr>
          <w:color w:val="000000"/>
        </w:rPr>
      </w:pPr>
      <w:r>
        <w:rPr>
          <w:rFonts w:hint="eastAsia"/>
          <w:color w:val="000000"/>
        </w:rPr>
        <w:t xml:space="preserve">내부분석환경은 ADW에 적재된 분석데이터를 활용한 다양한 분석모델을 생성하고, 스케줄링작업 및 배포를 할 수 있도록 지원합니다. 또한 Teradata의 </w:t>
      </w:r>
      <w:proofErr w:type="spellStart"/>
      <w:r>
        <w:rPr>
          <w:rFonts w:hint="eastAsia"/>
          <w:color w:val="000000"/>
        </w:rPr>
        <w:t>쿼리그리드를</w:t>
      </w:r>
      <w:proofErr w:type="spellEnd"/>
      <w:r>
        <w:rPr>
          <w:rFonts w:hint="eastAsia"/>
          <w:color w:val="000000"/>
        </w:rPr>
        <w:t xml:space="preserve"> 통해 이기종DB에 대한 조회 및 </w:t>
      </w:r>
      <w:proofErr w:type="spellStart"/>
      <w:r>
        <w:rPr>
          <w:rFonts w:hint="eastAsia"/>
          <w:color w:val="000000"/>
        </w:rPr>
        <w:t>오브젝트스토리지를</w:t>
      </w:r>
      <w:proofErr w:type="spellEnd"/>
      <w:r>
        <w:rPr>
          <w:rFonts w:hint="eastAsia"/>
          <w:color w:val="000000"/>
        </w:rPr>
        <w:t xml:space="preserve"> 통한 파일데이터를 통합하여 활용할 수 있습니다.</w:t>
      </w:r>
    </w:p>
    <w:p w14:paraId="6052DFBE" w14:textId="4B4DD0A3" w:rsidR="00A733E8" w:rsidRDefault="00A21082" w:rsidP="00EF3799">
      <w:pPr>
        <w:pStyle w:val="20"/>
        <w:numPr>
          <w:ilvl w:val="1"/>
          <w:numId w:val="13"/>
        </w:numPr>
        <w:jc w:val="left"/>
      </w:pPr>
      <w:bookmarkStart w:id="7" w:name="_Toc207787309"/>
      <w:r>
        <w:rPr>
          <w:rFonts w:hint="eastAsia"/>
        </w:rPr>
        <w:t>포탈 구축 목적 및 주요 특징</w:t>
      </w:r>
      <w:bookmarkEnd w:id="7"/>
    </w:p>
    <w:p w14:paraId="127F9CE7" w14:textId="77777777" w:rsidR="007D13B4" w:rsidRPr="00A733E8" w:rsidRDefault="00FA3ECB" w:rsidP="007D13B4">
      <w:pPr>
        <w:jc w:val="left"/>
        <w:rPr>
          <w:color w:val="000000"/>
        </w:rPr>
      </w:pPr>
      <w:r w:rsidRPr="00FA3ECB">
        <w:rPr>
          <w:rFonts w:hint="eastAsia"/>
          <w:color w:val="000000"/>
        </w:rPr>
        <w:t>본</w:t>
      </w:r>
      <w:r w:rsidRPr="00FA3ECB">
        <w:rPr>
          <w:color w:val="000000"/>
        </w:rPr>
        <w:t xml:space="preserve"> 포</w:t>
      </w:r>
      <w:r w:rsidR="00C83481">
        <w:rPr>
          <w:rFonts w:hint="eastAsia"/>
          <w:color w:val="000000"/>
        </w:rPr>
        <w:t>탈</w:t>
      </w:r>
      <w:r w:rsidRPr="00FA3ECB">
        <w:rPr>
          <w:color w:val="000000"/>
        </w:rPr>
        <w:t xml:space="preserve">은 </w:t>
      </w:r>
      <w:r w:rsidR="007D13B4" w:rsidRPr="00FA3ECB">
        <w:rPr>
          <w:color w:val="000000"/>
        </w:rPr>
        <w:t>과제 단위의 리소스 할당 및 권한 관리 체계를 바탕으로,</w:t>
      </w:r>
      <w:r w:rsidR="007D13B4">
        <w:rPr>
          <w:rFonts w:hint="eastAsia"/>
          <w:color w:val="000000"/>
        </w:rPr>
        <w:t xml:space="preserve"> </w:t>
      </w:r>
      <w:r w:rsidR="007D13B4" w:rsidRPr="00FA3ECB">
        <w:rPr>
          <w:rFonts w:hint="eastAsia"/>
          <w:color w:val="000000"/>
        </w:rPr>
        <w:t>분석</w:t>
      </w:r>
      <w:r w:rsidR="007D13B4" w:rsidRPr="00FA3ECB">
        <w:rPr>
          <w:color w:val="000000"/>
        </w:rPr>
        <w:t xml:space="preserve"> 프로젝트의 효율성과 협업 생산성을 높이는 것을 목표로 합니다.</w:t>
      </w:r>
    </w:p>
    <w:p w14:paraId="7E22D61E" w14:textId="76406A85" w:rsidR="00FA3ECB" w:rsidRPr="00FA3ECB" w:rsidRDefault="007D13B4" w:rsidP="00FA3ECB">
      <w:pPr>
        <w:jc w:val="left"/>
        <w:rPr>
          <w:color w:val="000000"/>
        </w:rPr>
      </w:pPr>
      <w:r>
        <w:rPr>
          <w:rFonts w:hint="eastAsia"/>
          <w:color w:val="000000"/>
        </w:rPr>
        <w:t xml:space="preserve">또한, </w:t>
      </w:r>
      <w:r w:rsidR="00FA3ECB" w:rsidRPr="00FA3ECB">
        <w:rPr>
          <w:color w:val="000000"/>
        </w:rPr>
        <w:t>Kubeflow를 기반으로 구축된 내부 분석 플랫폼으로</w:t>
      </w:r>
      <w:r w:rsidR="00C83481">
        <w:rPr>
          <w:rFonts w:hint="eastAsia"/>
          <w:color w:val="000000"/>
        </w:rPr>
        <w:t xml:space="preserve"> </w:t>
      </w:r>
      <w:r w:rsidR="00FA3ECB" w:rsidRPr="00FA3ECB">
        <w:rPr>
          <w:rFonts w:hint="eastAsia"/>
          <w:color w:val="000000"/>
        </w:rPr>
        <w:t>데이터</w:t>
      </w:r>
      <w:r w:rsidR="00FA3ECB" w:rsidRPr="00FA3ECB">
        <w:rPr>
          <w:color w:val="000000"/>
        </w:rPr>
        <w:t xml:space="preserve"> </w:t>
      </w:r>
      <w:proofErr w:type="spellStart"/>
      <w:r w:rsidR="00FA3ECB" w:rsidRPr="00FA3ECB">
        <w:rPr>
          <w:color w:val="000000"/>
        </w:rPr>
        <w:t>사이언티스트</w:t>
      </w:r>
      <w:proofErr w:type="spellEnd"/>
      <w:r w:rsidR="00FA3ECB" w:rsidRPr="00FA3ECB">
        <w:rPr>
          <w:color w:val="000000"/>
        </w:rPr>
        <w:t xml:space="preserve"> 및 분석 실무자가 분석환경 생성, 모델 개발, 실험 관리, 모델 배포 등</w:t>
      </w:r>
      <w:r w:rsidR="00FA3ECB">
        <w:rPr>
          <w:rFonts w:hint="eastAsia"/>
          <w:color w:val="000000"/>
        </w:rPr>
        <w:t xml:space="preserve"> </w:t>
      </w:r>
      <w:r w:rsidR="00FA3ECB" w:rsidRPr="00FA3ECB">
        <w:rPr>
          <w:rFonts w:hint="eastAsia"/>
          <w:color w:val="000000"/>
        </w:rPr>
        <w:t>전</w:t>
      </w:r>
      <w:r w:rsidR="00FA3ECB" w:rsidRPr="00FA3ECB">
        <w:rPr>
          <w:color w:val="000000"/>
        </w:rPr>
        <w:t xml:space="preserve"> 과정을 일관된 인터페이스 내에서 수행할 수 있도록 지원합니다.</w:t>
      </w:r>
    </w:p>
    <w:p w14:paraId="14A438B3" w14:textId="62982043" w:rsidR="00FA3ECB" w:rsidRPr="00FA3ECB" w:rsidRDefault="0035337B" w:rsidP="00FA3ECB">
      <w:pPr>
        <w:jc w:val="left"/>
        <w:rPr>
          <w:color w:val="000000"/>
        </w:rPr>
      </w:pPr>
      <w:r w:rsidRPr="0035337B">
        <w:rPr>
          <w:rFonts w:hint="eastAsia"/>
          <w:color w:val="000000"/>
        </w:rPr>
        <w:t>사용자에게는</w:t>
      </w:r>
      <w:r w:rsidRPr="0035337B">
        <w:rPr>
          <w:color w:val="000000"/>
        </w:rPr>
        <w:t xml:space="preserve"> </w:t>
      </w:r>
      <w:proofErr w:type="spellStart"/>
      <w:r w:rsidRPr="0035337B">
        <w:rPr>
          <w:color w:val="000000"/>
        </w:rPr>
        <w:t>JupyterLab</w:t>
      </w:r>
      <w:proofErr w:type="spellEnd"/>
      <w:r w:rsidRPr="0035337B">
        <w:rPr>
          <w:color w:val="000000"/>
        </w:rPr>
        <w:t xml:space="preserve"> 기반의 개별 분석환경과 </w:t>
      </w:r>
      <w:proofErr w:type="spellStart"/>
      <w:r w:rsidRPr="0035337B">
        <w:rPr>
          <w:color w:val="000000"/>
        </w:rPr>
        <w:t>JupyterHub</w:t>
      </w:r>
      <w:proofErr w:type="spellEnd"/>
      <w:r w:rsidRPr="0035337B">
        <w:rPr>
          <w:color w:val="000000"/>
        </w:rPr>
        <w:t>를 활용한 공용 분석환경이 제공되며</w:t>
      </w:r>
      <w:r w:rsidR="00FA3ECB" w:rsidRPr="00FA3ECB">
        <w:rPr>
          <w:color w:val="000000"/>
        </w:rPr>
        <w:t>,</w:t>
      </w:r>
      <w:r w:rsidR="00FA3ECB">
        <w:rPr>
          <w:rFonts w:hint="eastAsia"/>
          <w:color w:val="000000"/>
        </w:rPr>
        <w:t xml:space="preserve"> </w:t>
      </w:r>
      <w:r w:rsidR="00FA3ECB" w:rsidRPr="00FA3ECB">
        <w:rPr>
          <w:rFonts w:hint="eastAsia"/>
          <w:color w:val="000000"/>
        </w:rPr>
        <w:t>모델</w:t>
      </w:r>
      <w:r w:rsidR="00FA3ECB" w:rsidRPr="00FA3ECB">
        <w:rPr>
          <w:color w:val="000000"/>
        </w:rPr>
        <w:t xml:space="preserve"> 실험 결과는 포</w:t>
      </w:r>
      <w:r w:rsidR="00757716">
        <w:rPr>
          <w:rFonts w:hint="eastAsia"/>
          <w:color w:val="000000"/>
        </w:rPr>
        <w:t>탈</w:t>
      </w:r>
      <w:r w:rsidR="00FA3ECB" w:rsidRPr="00FA3ECB">
        <w:rPr>
          <w:color w:val="000000"/>
        </w:rPr>
        <w:t xml:space="preserve"> 내에 등록</w:t>
      </w:r>
      <w:r w:rsidR="004261E9">
        <w:rPr>
          <w:rFonts w:hint="eastAsia"/>
          <w:color w:val="000000"/>
        </w:rPr>
        <w:t>한 후</w:t>
      </w:r>
      <w:r w:rsidR="00FA3ECB" w:rsidRPr="00FA3ECB">
        <w:rPr>
          <w:color w:val="000000"/>
        </w:rPr>
        <w:t xml:space="preserve"> </w:t>
      </w:r>
      <w:r w:rsidR="004261E9">
        <w:rPr>
          <w:rFonts w:hint="eastAsia"/>
          <w:color w:val="000000"/>
        </w:rPr>
        <w:t xml:space="preserve">관리자에게 배포를 요청하여 </w:t>
      </w:r>
      <w:r w:rsidR="00257DBB">
        <w:rPr>
          <w:rFonts w:hint="eastAsia"/>
          <w:color w:val="000000"/>
        </w:rPr>
        <w:t>운영할 수 있습니다.</w:t>
      </w:r>
    </w:p>
    <w:p w14:paraId="7B174A41" w14:textId="51C0F626" w:rsidR="0052587E" w:rsidRPr="0052587E" w:rsidRDefault="00A733E8" w:rsidP="00EF3799">
      <w:pPr>
        <w:pStyle w:val="20"/>
        <w:numPr>
          <w:ilvl w:val="1"/>
          <w:numId w:val="13"/>
        </w:numPr>
        <w:jc w:val="left"/>
      </w:pPr>
      <w:bookmarkStart w:id="8" w:name="_Toc207787310"/>
      <w:r>
        <w:rPr>
          <w:rFonts w:hint="eastAsia"/>
        </w:rPr>
        <w:t>메뉴구성</w:t>
      </w:r>
      <w:bookmarkEnd w:id="8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410"/>
        <w:gridCol w:w="2948"/>
        <w:gridCol w:w="2268"/>
      </w:tblGrid>
      <w:tr w:rsidR="0091160A" w:rsidRPr="00EE6F41" w14:paraId="4CE5B4AD" w14:textId="77777777">
        <w:trPr>
          <w:tblHeader/>
        </w:trPr>
        <w:tc>
          <w:tcPr>
            <w:tcW w:w="1980" w:type="dxa"/>
            <w:shd w:val="clear" w:color="auto" w:fill="B3B3B3"/>
          </w:tcPr>
          <w:p w14:paraId="6B06CD3C" w14:textId="77777777" w:rsidR="0091160A" w:rsidRPr="00A74B20" w:rsidRDefault="0091160A" w:rsidP="00D62073">
            <w:pPr>
              <w:spacing w:before="60" w:after="60"/>
              <w:jc w:val="left"/>
              <w:rPr>
                <w:rFonts w:asciiTheme="majorEastAsia" w:eastAsiaTheme="majorEastAsia" w:hAnsiTheme="majorEastAsia"/>
                <w:b/>
                <w:szCs w:val="22"/>
              </w:rPr>
            </w:pPr>
            <w:r w:rsidRPr="00A74B20">
              <w:rPr>
                <w:rFonts w:asciiTheme="majorEastAsia" w:eastAsiaTheme="majorEastAsia" w:hAnsiTheme="majorEastAsia" w:hint="eastAsia"/>
                <w:b/>
                <w:szCs w:val="22"/>
              </w:rPr>
              <w:t>최상위메뉴</w:t>
            </w:r>
          </w:p>
        </w:tc>
        <w:tc>
          <w:tcPr>
            <w:tcW w:w="2410" w:type="dxa"/>
            <w:shd w:val="clear" w:color="auto" w:fill="B3B3B3"/>
          </w:tcPr>
          <w:p w14:paraId="7EFC69CF" w14:textId="77777777" w:rsidR="0091160A" w:rsidRPr="00A74B20" w:rsidRDefault="0091160A" w:rsidP="00D62073">
            <w:pPr>
              <w:spacing w:before="60" w:after="60"/>
              <w:jc w:val="left"/>
              <w:rPr>
                <w:rFonts w:asciiTheme="majorEastAsia" w:eastAsiaTheme="majorEastAsia" w:hAnsiTheme="majorEastAsia"/>
                <w:b/>
                <w:szCs w:val="22"/>
              </w:rPr>
            </w:pPr>
            <w:r w:rsidRPr="00A74B20">
              <w:rPr>
                <w:rFonts w:asciiTheme="majorEastAsia" w:eastAsiaTheme="majorEastAsia" w:hAnsiTheme="majorEastAsia" w:hint="eastAsia"/>
                <w:b/>
                <w:szCs w:val="22"/>
              </w:rPr>
              <w:t>하위메뉴</w:t>
            </w:r>
          </w:p>
        </w:tc>
        <w:tc>
          <w:tcPr>
            <w:tcW w:w="2948" w:type="dxa"/>
            <w:shd w:val="clear" w:color="auto" w:fill="B3B3B3"/>
          </w:tcPr>
          <w:p w14:paraId="34742382" w14:textId="77777777" w:rsidR="0091160A" w:rsidRPr="00A74B20" w:rsidRDefault="0091160A" w:rsidP="00D62073">
            <w:pPr>
              <w:spacing w:before="60" w:after="60"/>
              <w:jc w:val="left"/>
              <w:rPr>
                <w:rFonts w:asciiTheme="majorEastAsia" w:eastAsiaTheme="majorEastAsia" w:hAnsiTheme="majorEastAsia"/>
                <w:b/>
                <w:szCs w:val="22"/>
              </w:rPr>
            </w:pPr>
            <w:r w:rsidRPr="00A74B20">
              <w:rPr>
                <w:rFonts w:asciiTheme="majorEastAsia" w:eastAsiaTheme="majorEastAsia" w:hAnsiTheme="majorEastAsia" w:hint="eastAsia"/>
                <w:b/>
                <w:szCs w:val="22"/>
              </w:rPr>
              <w:t>최하위메뉴</w:t>
            </w:r>
          </w:p>
        </w:tc>
        <w:tc>
          <w:tcPr>
            <w:tcW w:w="2268" w:type="dxa"/>
            <w:shd w:val="clear" w:color="auto" w:fill="B3B3B3"/>
          </w:tcPr>
          <w:p w14:paraId="66830F10" w14:textId="77777777" w:rsidR="0091160A" w:rsidRPr="00A74B20" w:rsidRDefault="0091160A" w:rsidP="00D62073">
            <w:pPr>
              <w:spacing w:before="60" w:after="60"/>
              <w:jc w:val="left"/>
              <w:rPr>
                <w:rFonts w:asciiTheme="majorEastAsia" w:eastAsiaTheme="majorEastAsia" w:hAnsiTheme="majorEastAsia"/>
                <w:b/>
                <w:szCs w:val="22"/>
              </w:rPr>
            </w:pPr>
            <w:r w:rsidRPr="00A74B20">
              <w:rPr>
                <w:rFonts w:asciiTheme="majorEastAsia" w:eastAsiaTheme="majorEastAsia" w:hAnsiTheme="majorEastAsia" w:hint="eastAsia"/>
                <w:b/>
                <w:szCs w:val="22"/>
              </w:rPr>
              <w:t>비고</w:t>
            </w:r>
          </w:p>
        </w:tc>
      </w:tr>
      <w:tr w:rsidR="0091160A" w:rsidRPr="00EE6F41" w14:paraId="3482EBF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11EDA" w14:textId="1619483F" w:rsidR="0091160A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대시보드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9480A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A656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1113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4E0F50" w:rsidRPr="00EE6F41" w14:paraId="011539A8" w14:textId="77777777">
        <w:trPr>
          <w:trHeight w:val="215"/>
        </w:trPr>
        <w:tc>
          <w:tcPr>
            <w:tcW w:w="1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2D89E" w14:textId="6B86B8E0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분석관리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CEB3C" w14:textId="26C0196A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분석 과제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B91B5E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B8BF7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4E0F50" w:rsidRPr="00EE6F41" w14:paraId="39EFF416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2A3D5" w14:textId="77777777" w:rsidR="004E0F5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40C40" w14:textId="1E69E078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분석 환경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6E657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F7172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4E0F50" w:rsidRPr="00EE6F41" w14:paraId="0BE24FDA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5B51B" w14:textId="77777777" w:rsidR="004E0F5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1AD9D" w14:textId="6C40B7EF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분석 모델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E53F2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76B0A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4E0F50" w:rsidRPr="00EE6F41" w14:paraId="14A0ACC2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92730" w14:textId="77777777" w:rsidR="004E0F5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11681" w14:textId="2364F06F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M</w:t>
            </w: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L Ops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A94A4C" w14:textId="77777777" w:rsidR="004E0F50" w:rsidRPr="00A74B20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943422" w14:textId="08A16842" w:rsidR="004E0F50" w:rsidRPr="00A74B20" w:rsidRDefault="000B2486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 xml:space="preserve">Kubeflow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 w:val="20"/>
              </w:rPr>
              <w:t>리다이렉트</w:t>
            </w:r>
            <w:proofErr w:type="spellEnd"/>
          </w:p>
        </w:tc>
      </w:tr>
      <w:tr w:rsidR="00C24BBA" w:rsidRPr="00EE6F41" w14:paraId="606C93FC" w14:textId="77777777">
        <w:trPr>
          <w:trHeight w:val="215"/>
        </w:trPr>
        <w:tc>
          <w:tcPr>
            <w:tcW w:w="1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19AFB" w14:textId="49C71A8A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요청관리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B34476" w14:textId="6E72F754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과제 요청 관리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562777" w14:textId="5E700215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요청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4D218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24BBA" w:rsidRPr="00EE6F41" w14:paraId="5567B2D1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C1584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2377A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72AF2" w14:textId="0A118D8D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완료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4767D9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24BBA" w:rsidRPr="00EE6F41" w14:paraId="2ADFEDBC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60332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5708" w14:textId="0E6E6CEC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리소스 요청 관리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8746C" w14:textId="242A0EC6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요청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F714A6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24BBA" w:rsidRPr="00EE6F41" w14:paraId="0AD6630F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7AB7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AAFC7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60AFC" w14:textId="7C857C4C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완료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B0270A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24BBA" w:rsidRPr="00EE6F41" w14:paraId="7BF2F61B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C3382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A0FBE9" w14:textId="3303DD95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모델 요청 관리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ECF2E3" w14:textId="27FE5C8F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요청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2EAEC1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C24BBA" w:rsidRPr="00EE6F41" w14:paraId="5B899FB9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2E4C1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E832C" w14:textId="77777777" w:rsidR="00C24BBA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9B1EA1" w14:textId="6431919E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완료 내역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2D2B2" w14:textId="77777777" w:rsidR="00C24BBA" w:rsidRPr="00A74B20" w:rsidRDefault="00C24BB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91160A" w:rsidRPr="00EE6F41" w14:paraId="12092BA9" w14:textId="77777777" w:rsidTr="00E17DF3">
        <w:trPr>
          <w:trHeight w:val="215"/>
        </w:trPr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601A7" w14:textId="0494CD08" w:rsidR="0091160A" w:rsidRDefault="004E0F50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오브젝트스토리지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3066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F6C89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6F15" w14:textId="77777777" w:rsidR="0091160A" w:rsidRPr="00A74B20" w:rsidRDefault="0091160A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E17DF3" w:rsidRPr="00EE6F41" w14:paraId="42294D90" w14:textId="77777777" w:rsidTr="00E17DF3">
        <w:trPr>
          <w:trHeight w:val="215"/>
        </w:trPr>
        <w:tc>
          <w:tcPr>
            <w:tcW w:w="1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3E630" w14:textId="6A88FF70" w:rsidR="00E17DF3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관리자 기능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2A377" w14:textId="7E868560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사용자 관리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F8E1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91C1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E17DF3" w:rsidRPr="00EE6F41" w14:paraId="5164E46F" w14:textId="77777777" w:rsidTr="00E17DF3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72160" w14:textId="77777777" w:rsidR="00E17DF3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84B8D" w14:textId="38FBCB64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이미지 관리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145F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6A88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 w:rsidR="00E17DF3" w:rsidRPr="00EE6F41" w14:paraId="668F79D5" w14:textId="77777777">
        <w:trPr>
          <w:trHeight w:val="21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9EBAB" w14:textId="77777777" w:rsidR="00E17DF3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E2C328" w14:textId="00A3E6AF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 w:val="20"/>
              </w:rPr>
              <w:t>시스템 설정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65C3AD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109E23" w14:textId="77777777" w:rsidR="00E17DF3" w:rsidRPr="00A74B20" w:rsidRDefault="00E17DF3" w:rsidP="00D62073">
            <w:pPr>
              <w:jc w:val="left"/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 w14:paraId="4C54D74F" w14:textId="39385502" w:rsidR="00F01A57" w:rsidRDefault="00F01A57" w:rsidP="00EF3799">
      <w:pPr>
        <w:pStyle w:val="11"/>
        <w:numPr>
          <w:ilvl w:val="0"/>
          <w:numId w:val="13"/>
        </w:numPr>
        <w:jc w:val="left"/>
      </w:pPr>
      <w:bookmarkStart w:id="9" w:name="_Toc207787311"/>
      <w:bookmarkEnd w:id="4"/>
      <w:bookmarkEnd w:id="5"/>
      <w:bookmarkEnd w:id="6"/>
      <w:r>
        <w:rPr>
          <w:rFonts w:hint="eastAsia"/>
        </w:rPr>
        <w:lastRenderedPageBreak/>
        <w:t>에러케이스 및 조치</w:t>
      </w:r>
      <w:r w:rsidR="000E071E">
        <w:rPr>
          <w:rFonts w:hint="eastAsia"/>
        </w:rPr>
        <w:t xml:space="preserve"> </w:t>
      </w:r>
      <w:r>
        <w:rPr>
          <w:rFonts w:hint="eastAsia"/>
        </w:rPr>
        <w:t>방법</w:t>
      </w:r>
      <w:bookmarkEnd w:id="9"/>
    </w:p>
    <w:p w14:paraId="74289B0E" w14:textId="7FD8F95B" w:rsidR="000E071E" w:rsidRPr="000E071E" w:rsidRDefault="000E071E" w:rsidP="000E071E">
      <w:pPr>
        <w:pStyle w:val="20"/>
        <w:numPr>
          <w:ilvl w:val="1"/>
          <w:numId w:val="13"/>
        </w:numPr>
        <w:jc w:val="left"/>
      </w:pPr>
      <w:bookmarkStart w:id="10" w:name="_Toc207787312"/>
      <w:r>
        <w:rPr>
          <w:rFonts w:hint="eastAsia"/>
        </w:rPr>
        <w:t>에러케이스1</w:t>
      </w:r>
      <w:bookmarkEnd w:id="10"/>
    </w:p>
    <w:p w14:paraId="638A7B00" w14:textId="6DD4C877" w:rsidR="00AA07EB" w:rsidRDefault="00482FDF" w:rsidP="00EF3799">
      <w:pPr>
        <w:pStyle w:val="11"/>
        <w:numPr>
          <w:ilvl w:val="0"/>
          <w:numId w:val="13"/>
        </w:numPr>
        <w:jc w:val="left"/>
      </w:pPr>
      <w:bookmarkStart w:id="11" w:name="_Toc207787313"/>
      <w:r>
        <w:rPr>
          <w:rFonts w:hint="eastAsia"/>
        </w:rPr>
        <w:t>시스템 사용 방법</w:t>
      </w:r>
      <w:bookmarkEnd w:id="11"/>
    </w:p>
    <w:p w14:paraId="7ACBC0AA" w14:textId="015B6E4C" w:rsidR="00AA07EB" w:rsidRDefault="00482FDF" w:rsidP="00EF3799">
      <w:pPr>
        <w:pStyle w:val="20"/>
        <w:numPr>
          <w:ilvl w:val="1"/>
          <w:numId w:val="13"/>
        </w:numPr>
        <w:jc w:val="left"/>
      </w:pPr>
      <w:bookmarkStart w:id="12" w:name="_Toc207787314"/>
      <w:r>
        <w:rPr>
          <w:rFonts w:hint="eastAsia"/>
        </w:rPr>
        <w:t>시스템 접속 방법</w:t>
      </w:r>
      <w:bookmarkEnd w:id="12"/>
    </w:p>
    <w:p w14:paraId="669C094F" w14:textId="17B69CC7" w:rsidR="00C6336E" w:rsidRDefault="00482FDF" w:rsidP="00EF3799">
      <w:pPr>
        <w:pStyle w:val="afe"/>
        <w:numPr>
          <w:ilvl w:val="0"/>
          <w:numId w:val="11"/>
        </w:numPr>
        <w:ind w:leftChars="0"/>
        <w:jc w:val="left"/>
      </w:pPr>
      <w:r>
        <w:rPr>
          <w:rFonts w:hint="eastAsia"/>
        </w:rPr>
        <w:t>시스템에 최초 접속하기 위한 절차는 아래와 같</w:t>
      </w:r>
      <w:r w:rsidR="005E19D3">
        <w:rPr>
          <w:rFonts w:hint="eastAsia"/>
        </w:rPr>
        <w:t>습니</w:t>
      </w:r>
      <w:r>
        <w:rPr>
          <w:rFonts w:hint="eastAsia"/>
        </w:rPr>
        <w:t>다.</w:t>
      </w:r>
    </w:p>
    <w:p w14:paraId="5C09F59C" w14:textId="6E598691" w:rsidR="0084449B" w:rsidRDefault="009D1D68" w:rsidP="00EF3799">
      <w:pPr>
        <w:pStyle w:val="afe"/>
        <w:numPr>
          <w:ilvl w:val="0"/>
          <w:numId w:val="12"/>
        </w:numPr>
        <w:ind w:leftChars="0"/>
        <w:jc w:val="left"/>
      </w:pPr>
      <w:r>
        <w:rPr>
          <w:rFonts w:hint="eastAsia"/>
        </w:rPr>
        <w:t xml:space="preserve">최초 </w:t>
      </w:r>
      <w:r w:rsidR="00742BB6">
        <w:rPr>
          <w:rFonts w:hint="eastAsia"/>
        </w:rPr>
        <w:t xml:space="preserve">시스템 접속을 위해 </w:t>
      </w:r>
      <w:r w:rsidR="0026024A">
        <w:rPr>
          <w:rFonts w:hint="eastAsia"/>
        </w:rPr>
        <w:t>내부분석환경 포탈시스템(</w:t>
      </w:r>
      <w:r w:rsidR="00482AB3">
        <w:rPr>
          <w:rFonts w:hint="eastAsia"/>
        </w:rPr>
        <w:t>https://</w:t>
      </w:r>
      <w:r w:rsidR="000C4FC5">
        <w:t>analysis</w:t>
      </w:r>
      <w:r w:rsidR="000C4FC5">
        <w:rPr>
          <w:rFonts w:hint="eastAsia"/>
        </w:rPr>
        <w:t>.wizmore.co.kr:31002)</w:t>
      </w:r>
      <w:r w:rsidR="00957CA5">
        <w:t>에서</w:t>
      </w:r>
      <w:r w:rsidR="00957CA5">
        <w:rPr>
          <w:rFonts w:hint="eastAsia"/>
        </w:rPr>
        <w:t xml:space="preserve"> 본인 사번으로 로그인</w:t>
      </w:r>
      <w:r w:rsidR="00B52287">
        <w:rPr>
          <w:rFonts w:hint="eastAsia"/>
        </w:rPr>
        <w:t>합니</w:t>
      </w:r>
      <w:r w:rsidR="00F84538">
        <w:rPr>
          <w:rFonts w:hint="eastAsia"/>
        </w:rPr>
        <w:t>다.</w:t>
      </w:r>
    </w:p>
    <w:p w14:paraId="4697206C" w14:textId="10C00138" w:rsidR="00A42B6F" w:rsidRDefault="00A42B6F" w:rsidP="00EF3799">
      <w:pPr>
        <w:pStyle w:val="20"/>
        <w:numPr>
          <w:ilvl w:val="1"/>
          <w:numId w:val="13"/>
        </w:numPr>
        <w:jc w:val="left"/>
      </w:pPr>
      <w:bookmarkStart w:id="13" w:name="_Toc207787315"/>
      <w:r>
        <w:rPr>
          <w:rFonts w:hint="eastAsia"/>
        </w:rPr>
        <w:t>시스템 종료</w:t>
      </w:r>
      <w:bookmarkEnd w:id="13"/>
    </w:p>
    <w:p w14:paraId="3AB54A3F" w14:textId="00C0FC1D" w:rsidR="00B4161E" w:rsidRDefault="00B4161E" w:rsidP="00EF3799">
      <w:pPr>
        <w:pStyle w:val="afe"/>
        <w:numPr>
          <w:ilvl w:val="0"/>
          <w:numId w:val="11"/>
        </w:numPr>
        <w:ind w:leftChars="0"/>
        <w:jc w:val="left"/>
      </w:pPr>
      <w:r>
        <w:rPr>
          <w:rFonts w:hint="eastAsia"/>
        </w:rPr>
        <w:t>시스템을 종료하기 위한 절차는 아래와 같</w:t>
      </w:r>
      <w:r w:rsidR="005E19D3">
        <w:rPr>
          <w:rFonts w:hint="eastAsia"/>
        </w:rPr>
        <w:t>습니</w:t>
      </w:r>
      <w:r>
        <w:rPr>
          <w:rFonts w:hint="eastAsia"/>
        </w:rPr>
        <w:t>다.</w:t>
      </w:r>
    </w:p>
    <w:p w14:paraId="57EE1C77" w14:textId="5C935CAC" w:rsidR="00B4161E" w:rsidRDefault="001D4C52" w:rsidP="00EF3799">
      <w:pPr>
        <w:pStyle w:val="afe"/>
        <w:numPr>
          <w:ilvl w:val="0"/>
          <w:numId w:val="12"/>
        </w:numPr>
        <w:ind w:leftChars="0"/>
        <w:jc w:val="left"/>
      </w:pPr>
      <w:r>
        <w:rPr>
          <w:rFonts w:hint="eastAsia"/>
        </w:rPr>
        <w:t>시스템</w:t>
      </w:r>
      <w:r>
        <w:t xml:space="preserve"> 종료는 브라우저 창의 닫기(X) 버튼을 클릭하거나</w:t>
      </w:r>
      <w:r>
        <w:rPr>
          <w:rFonts w:hint="eastAsia"/>
        </w:rPr>
        <w:t xml:space="preserve"> </w:t>
      </w:r>
      <w:r w:rsidR="008654F0">
        <w:rPr>
          <w:rFonts w:hint="eastAsia"/>
        </w:rPr>
        <w:t>[내 정보]패널 내</w:t>
      </w:r>
      <w:r>
        <w:t xml:space="preserve"> 위치한 [</w:t>
      </w:r>
      <w:r w:rsidR="00047321">
        <w:rPr>
          <w:rFonts w:hint="eastAsia"/>
        </w:rPr>
        <w:t>로그아웃</w:t>
      </w:r>
      <w:r>
        <w:t xml:space="preserve">] 버튼을 통해 </w:t>
      </w:r>
      <w:r w:rsidR="00CA5981">
        <w:rPr>
          <w:rFonts w:hint="eastAsia"/>
        </w:rPr>
        <w:t>종료</w:t>
      </w:r>
      <w:r w:rsidR="00B52287">
        <w:rPr>
          <w:rFonts w:hint="eastAsia"/>
        </w:rPr>
        <w:t>합니</w:t>
      </w:r>
      <w:r w:rsidR="00CA5981">
        <w:rPr>
          <w:rFonts w:hint="eastAsia"/>
        </w:rPr>
        <w:t>다</w:t>
      </w:r>
      <w:r>
        <w:t>.</w:t>
      </w:r>
      <w:r w:rsidR="004F3344" w:rsidRPr="004F3344">
        <w:rPr>
          <w:noProof/>
        </w:rPr>
        <w:t xml:space="preserve"> </w:t>
      </w:r>
    </w:p>
    <w:p w14:paraId="69D32473" w14:textId="674733E0" w:rsidR="00B25203" w:rsidRPr="00B4161E" w:rsidRDefault="00E70890" w:rsidP="007A083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AF9F40" wp14:editId="5A92F74D">
                <wp:simplePos x="0" y="0"/>
                <wp:positionH relativeFrom="column">
                  <wp:posOffset>3951037</wp:posOffset>
                </wp:positionH>
                <wp:positionV relativeFrom="paragraph">
                  <wp:posOffset>762000</wp:posOffset>
                </wp:positionV>
                <wp:extent cx="495300" cy="228600"/>
                <wp:effectExtent l="0" t="0" r="19050" b="19050"/>
                <wp:wrapNone/>
                <wp:docPr id="25750264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311.1pt;margin-top:60pt;width:39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pt" w14:anchorId="4B34ED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"/>
            </w:pict>
          </mc:Fallback>
        </mc:AlternateContent>
      </w:r>
      <w:r w:rsidRPr="004F3344">
        <w:rPr>
          <w:noProof/>
        </w:rPr>
        <w:drawing>
          <wp:inline distT="0" distB="0" distL="0" distR="0" wp14:anchorId="24D31F57" wp14:editId="3DD66B64">
            <wp:extent cx="2747666" cy="1004887"/>
            <wp:effectExtent l="0" t="0" r="0" b="5080"/>
            <wp:docPr id="1345939649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9649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12" cy="10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E53" w14:textId="2DF74506" w:rsidR="00A41E29" w:rsidRDefault="0017068A" w:rsidP="00EF3799">
      <w:pPr>
        <w:pStyle w:val="20"/>
        <w:numPr>
          <w:ilvl w:val="1"/>
          <w:numId w:val="13"/>
        </w:numPr>
        <w:jc w:val="left"/>
      </w:pPr>
      <w:bookmarkStart w:id="14" w:name="_Toc207787316"/>
      <w:r>
        <w:rPr>
          <w:rFonts w:hint="eastAsia"/>
        </w:rPr>
        <w:t>대시보드</w:t>
      </w:r>
      <w:bookmarkEnd w:id="14"/>
    </w:p>
    <w:p w14:paraId="04C0A0B2" w14:textId="21459848" w:rsidR="003A7BAC" w:rsidRPr="003A7BAC" w:rsidRDefault="00E17DF3" w:rsidP="003A7BAC">
      <w:pPr>
        <w:pStyle w:val="afe"/>
        <w:numPr>
          <w:ilvl w:val="0"/>
          <w:numId w:val="9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클러스터 내 </w:t>
      </w:r>
      <w:r w:rsidR="00164D6C">
        <w:rPr>
          <w:rFonts w:hint="eastAsia"/>
          <w:lang w:val="en-GB"/>
        </w:rPr>
        <w:t xml:space="preserve">전체 </w:t>
      </w:r>
      <w:r>
        <w:rPr>
          <w:rFonts w:hint="eastAsia"/>
          <w:lang w:val="en-GB"/>
        </w:rPr>
        <w:t>리소스 사용량 정보를 제공합니다.</w:t>
      </w:r>
      <w:r w:rsidR="00164D6C">
        <w:rPr>
          <w:rFonts w:hint="eastAsia"/>
          <w:lang w:val="en-GB"/>
        </w:rPr>
        <w:t xml:space="preserve"> (이외 동일)</w:t>
      </w:r>
    </w:p>
    <w:p w14:paraId="5D77893F" w14:textId="1DAC201A" w:rsidR="009D71EB" w:rsidRPr="009D71EB" w:rsidRDefault="003A7BAC" w:rsidP="00164D6C">
      <w:pPr>
        <w:jc w:val="left"/>
        <w:rPr>
          <w:lang w:val="en-GB"/>
        </w:rPr>
      </w:pPr>
      <w:r w:rsidRPr="003A7BAC">
        <w:rPr>
          <w:noProof/>
          <w:lang w:val="en-GB"/>
        </w:rPr>
        <w:drawing>
          <wp:inline distT="0" distB="0" distL="0" distR="0" wp14:anchorId="4D50DC22" wp14:editId="4D12EA5E">
            <wp:extent cx="5467350" cy="1038225"/>
            <wp:effectExtent l="0" t="0" r="0" b="9525"/>
            <wp:docPr id="1268059631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9631" name="그림 1" descr="텍스트, 스크린샷, 소프트웨어, 번호이(가) 표시된 사진&#10;&#10;AI가 생성한 콘텐츠는 부정확할 수 있습니다."/>
                    <pic:cNvPicPr/>
                  </pic:nvPicPr>
                  <pic:blipFill rotWithShape="1">
                    <a:blip r:embed="rId18"/>
                    <a:srcRect l="13088" t="15112" r="572" b="54384"/>
                    <a:stretch/>
                  </pic:blipFill>
                  <pic:spPr bwMode="auto">
                    <a:xfrm>
                      <a:off x="0" y="0"/>
                      <a:ext cx="546735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527EC" w14:textId="6F58564A" w:rsidR="009D71EB" w:rsidRPr="009D71EB" w:rsidRDefault="009D71EB" w:rsidP="009D71EB">
      <w:pPr>
        <w:jc w:val="left"/>
        <w:rPr>
          <w:lang w:val="en-GB"/>
        </w:rPr>
      </w:pPr>
    </w:p>
    <w:p w14:paraId="74B6F8E4" w14:textId="33F5FD0C" w:rsidR="00C62623" w:rsidRPr="003241B4" w:rsidRDefault="00C62623" w:rsidP="00C62623">
      <w:pPr>
        <w:pStyle w:val="20"/>
        <w:numPr>
          <w:ilvl w:val="1"/>
          <w:numId w:val="13"/>
        </w:numPr>
        <w:jc w:val="left"/>
      </w:pPr>
      <w:bookmarkStart w:id="15" w:name="_Toc207787317"/>
      <w:r>
        <w:rPr>
          <w:rFonts w:hint="eastAsia"/>
        </w:rPr>
        <w:t>관리자기능</w:t>
      </w:r>
      <w:bookmarkEnd w:id="15"/>
    </w:p>
    <w:p w14:paraId="196F75B8" w14:textId="3EA45291" w:rsidR="00C62623" w:rsidRDefault="00C62623" w:rsidP="00C62623">
      <w:pPr>
        <w:pStyle w:val="3"/>
        <w:numPr>
          <w:ilvl w:val="2"/>
          <w:numId w:val="13"/>
        </w:numPr>
        <w:jc w:val="left"/>
      </w:pPr>
      <w:bookmarkStart w:id="16" w:name="_Toc207787318"/>
      <w:r>
        <w:rPr>
          <w:rFonts w:hint="eastAsia"/>
        </w:rPr>
        <w:t>사용자관리</w:t>
      </w:r>
      <w:bookmarkEnd w:id="16"/>
    </w:p>
    <w:p w14:paraId="42F52521" w14:textId="7A67D978" w:rsidR="00C62623" w:rsidRDefault="00C62623" w:rsidP="00C62623">
      <w:pPr>
        <w:rPr>
          <w:lang w:val="en-GB"/>
        </w:rPr>
      </w:pPr>
      <w:r>
        <w:rPr>
          <w:rFonts w:hint="eastAsia"/>
          <w:lang w:val="en-GB"/>
        </w:rPr>
        <w:t>AD연동된 사용자들의 목록을 확인합니다. 검색을 통해 특정 사용자를 조회할 수 있으며 권한 변경 기능을 제공합니다. 최근 로그인 정보를 통해 실제 포탈의 이용 여부를 간접적으로 파악할 수 있습니다.</w:t>
      </w:r>
    </w:p>
    <w:p w14:paraId="40D5E2B7" w14:textId="77777777" w:rsidR="006542D5" w:rsidRDefault="006542D5" w:rsidP="006542D5">
      <w:pPr>
        <w:jc w:val="left"/>
      </w:pPr>
    </w:p>
    <w:p w14:paraId="54A71AA4" w14:textId="6ADA55B6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전체 목록 중 권한 수정을 원하는 사용자의 [수정] 버튼을 클릭합니다.</w:t>
      </w:r>
    </w:p>
    <w:p w14:paraId="2AFF135A" w14:textId="542102FC" w:rsidR="00806783" w:rsidRDefault="00806783" w:rsidP="00806783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FFBB14" wp14:editId="2895DC6B">
                <wp:simplePos x="0" y="0"/>
                <wp:positionH relativeFrom="margin">
                  <wp:posOffset>851535</wp:posOffset>
                </wp:positionH>
                <wp:positionV relativeFrom="paragraph">
                  <wp:posOffset>1585595</wp:posOffset>
                </wp:positionV>
                <wp:extent cx="238125" cy="152400"/>
                <wp:effectExtent l="0" t="0" r="28575" b="19050"/>
                <wp:wrapNone/>
                <wp:docPr id="160995853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81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67.05pt;margin-top:124.85pt;width:18.75pt;height:12pt;flip:y;z-index:2517196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pt" w14:anchorId="7AC70F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">
                <w10:wrap anchorx="margin"/>
              </v:rect>
            </w:pict>
          </mc:Fallback>
        </mc:AlternateContent>
      </w:r>
      <w:r w:rsidR="00FC2D96" w:rsidRPr="00FC2D96">
        <w:rPr>
          <w:noProof/>
        </w:rPr>
        <w:drawing>
          <wp:inline distT="0" distB="0" distL="0" distR="0" wp14:anchorId="67B4BEED" wp14:editId="1AABAFD6">
            <wp:extent cx="6332220" cy="3403600"/>
            <wp:effectExtent l="0" t="0" r="0" b="6350"/>
            <wp:docPr id="723790321" name="그림 1" descr="텍스트, 스크린샷, 번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90321" name="그림 1" descr="텍스트, 스크린샷, 번호, 소프트웨어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EE7F" w14:textId="1E143E16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권한 변경 후 [수정] 버튼을 클릭합니다.</w:t>
      </w:r>
    </w:p>
    <w:p w14:paraId="55DDCB4D" w14:textId="117C72F6" w:rsidR="00150D7B" w:rsidRDefault="00150D7B" w:rsidP="00150D7B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2C6D381" wp14:editId="71DB6484">
                <wp:simplePos x="0" y="0"/>
                <wp:positionH relativeFrom="margin">
                  <wp:posOffset>6033135</wp:posOffset>
                </wp:positionH>
                <wp:positionV relativeFrom="paragraph">
                  <wp:posOffset>1477010</wp:posOffset>
                </wp:positionV>
                <wp:extent cx="238125" cy="152400"/>
                <wp:effectExtent l="0" t="0" r="28575" b="19050"/>
                <wp:wrapNone/>
                <wp:docPr id="137211044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81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475.05pt;margin-top:116.3pt;width:18.75pt;height:12pt;flip:y;z-index:2517217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pt" w14:anchorId="062377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">
                <w10:wrap anchorx="margin"/>
              </v:rect>
            </w:pict>
          </mc:Fallback>
        </mc:AlternateContent>
      </w:r>
      <w:r w:rsidRPr="00150D7B">
        <w:rPr>
          <w:noProof/>
        </w:rPr>
        <w:drawing>
          <wp:inline distT="0" distB="0" distL="0" distR="0" wp14:anchorId="2DDA733D" wp14:editId="4143E7AD">
            <wp:extent cx="6332220" cy="3403600"/>
            <wp:effectExtent l="0" t="0" r="0" b="6350"/>
            <wp:docPr id="565161048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1048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BBCC" w14:textId="607D5B4A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수정된 권한은 사용자 관리 페이지에서 확인할 수 있습니다.</w:t>
      </w:r>
    </w:p>
    <w:p w14:paraId="3E1380EC" w14:textId="2BFC6C8A" w:rsidR="00C62623" w:rsidRPr="006542D5" w:rsidRDefault="00D65DCE" w:rsidP="00C6262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DDCAE52" wp14:editId="0B39AB38">
                <wp:simplePos x="0" y="0"/>
                <wp:positionH relativeFrom="margin">
                  <wp:posOffset>851535</wp:posOffset>
                </wp:positionH>
                <wp:positionV relativeFrom="paragraph">
                  <wp:posOffset>1576070</wp:posOffset>
                </wp:positionV>
                <wp:extent cx="5410200" cy="161925"/>
                <wp:effectExtent l="0" t="0" r="19050" b="28575"/>
                <wp:wrapNone/>
                <wp:docPr id="28338428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102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67.05pt;margin-top:124.1pt;width:426pt;height:12.75pt;flip:y;z-index:2517237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pt" w14:anchorId="6D5841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">
                <w10:wrap anchorx="margin"/>
              </v:rect>
            </w:pict>
          </mc:Fallback>
        </mc:AlternateContent>
      </w:r>
      <w:r w:rsidRPr="00D65DCE">
        <w:rPr>
          <w:noProof/>
        </w:rPr>
        <w:drawing>
          <wp:inline distT="0" distB="0" distL="0" distR="0" wp14:anchorId="262B50C5" wp14:editId="41D2D642">
            <wp:extent cx="6332220" cy="3403600"/>
            <wp:effectExtent l="0" t="0" r="0" b="6350"/>
            <wp:docPr id="2139888725" name="그림 1" descr="텍스트, 스크린샷, 번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8725" name="그림 1" descr="텍스트, 스크린샷, 번호, 소프트웨어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7ACF" w14:textId="3BF6C5F4" w:rsidR="00C163A4" w:rsidRDefault="00C163A4" w:rsidP="00F81773">
      <w:pPr>
        <w:pStyle w:val="4"/>
        <w:numPr>
          <w:ilvl w:val="3"/>
          <w:numId w:val="13"/>
        </w:numPr>
      </w:pPr>
      <w:r>
        <w:rPr>
          <w:rFonts w:hint="eastAsia"/>
        </w:rPr>
        <w:t>관리자 아이디 추가</w:t>
      </w:r>
    </w:p>
    <w:p w14:paraId="5EAE2D21" w14:textId="0E9AFAAC" w:rsidR="005E7C06" w:rsidRDefault="00C163A4" w:rsidP="00C163A4">
      <w:pPr>
        <w:rPr>
          <w:lang w:val="en-GB"/>
        </w:rPr>
      </w:pPr>
      <w:r>
        <w:rPr>
          <w:rFonts w:hint="eastAsia"/>
          <w:lang w:val="en-GB"/>
        </w:rPr>
        <w:t>기존 AD계정이 아닌 관리를 위한 새로운 로컬 아이디를 추가할 때 아래 절차를 통해 진행합니다.</w:t>
      </w:r>
    </w:p>
    <w:p w14:paraId="16BDE9E7" w14:textId="77777777" w:rsidR="005E7C06" w:rsidRDefault="005E7C06" w:rsidP="00C163A4">
      <w:pPr>
        <w:rPr>
          <w:lang w:val="en-GB"/>
        </w:rPr>
      </w:pPr>
    </w:p>
    <w:p w14:paraId="4E8EC41C" w14:textId="04A2B3B1" w:rsidR="003D27BF" w:rsidRDefault="003D27BF" w:rsidP="00C163A4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0D44485" wp14:editId="651EE81B">
                <wp:simplePos x="0" y="0"/>
                <wp:positionH relativeFrom="margin">
                  <wp:posOffset>3314537</wp:posOffset>
                </wp:positionH>
                <wp:positionV relativeFrom="paragraph">
                  <wp:posOffset>1512701</wp:posOffset>
                </wp:positionV>
                <wp:extent cx="499974" cy="238351"/>
                <wp:effectExtent l="0" t="0" r="14605" b="28575"/>
                <wp:wrapNone/>
                <wp:docPr id="184333147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9974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AEBA4" id="직사각형 3" o:spid="_x0000_s1026" style="position:absolute;margin-left:261pt;margin-top:119.1pt;width:39.35pt;height:18.75pt;flip:y;z-index:2516603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" filled="f" strokecolor="red" strokeweight="2pt">
                <w10:wrap anchorx="margin"/>
              </v:rect>
            </w:pict>
          </mc:Fallback>
        </mc:AlternateContent>
      </w:r>
      <w:r w:rsidRPr="003D27BF">
        <w:rPr>
          <w:noProof/>
          <w:lang w:val="en-GB"/>
        </w:rPr>
        <w:drawing>
          <wp:inline distT="0" distB="0" distL="0" distR="0" wp14:anchorId="51C3E949" wp14:editId="6E08C2FD">
            <wp:extent cx="6332220" cy="4010025"/>
            <wp:effectExtent l="0" t="0" r="0" b="9525"/>
            <wp:docPr id="1627600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0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76D7" w14:textId="61A36696" w:rsidR="005E7C06" w:rsidRDefault="005E7C06" w:rsidP="005E7C06">
      <w:pPr>
        <w:pStyle w:val="afe"/>
        <w:numPr>
          <w:ilvl w:val="0"/>
          <w:numId w:val="9"/>
        </w:numPr>
        <w:ind w:leftChars="0"/>
        <w:jc w:val="left"/>
      </w:pPr>
      <w:proofErr w:type="spellStart"/>
      <w:r>
        <w:rPr>
          <w:rFonts w:hint="eastAsia"/>
        </w:rPr>
        <w:t>Keycloak</w:t>
      </w:r>
      <w:proofErr w:type="spellEnd"/>
      <w:r>
        <w:rPr>
          <w:rFonts w:hint="eastAsia"/>
        </w:rPr>
        <w:t xml:space="preserve"> Users 페이지에서 [Add user]버튼을 클릭합니다.</w:t>
      </w:r>
    </w:p>
    <w:p w14:paraId="78F57AA8" w14:textId="07013CF9" w:rsidR="005E7C06" w:rsidRDefault="00915817" w:rsidP="00C163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60FA312" wp14:editId="14994671">
                <wp:simplePos x="0" y="0"/>
                <wp:positionH relativeFrom="margin">
                  <wp:posOffset>1311910</wp:posOffset>
                </wp:positionH>
                <wp:positionV relativeFrom="paragraph">
                  <wp:posOffset>2230009</wp:posOffset>
                </wp:positionV>
                <wp:extent cx="3145790" cy="1351915"/>
                <wp:effectExtent l="0" t="0" r="16510" b="19685"/>
                <wp:wrapNone/>
                <wp:docPr id="120770162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45790" cy="135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C7B72" id="직사각형 3" o:spid="_x0000_s1026" style="position:absolute;margin-left:103.3pt;margin-top:175.6pt;width:247.7pt;height:106.45pt;flip:y;z-index:2516623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" filled="f" strokecolor="red" strokeweight="2pt">
                <w10:wrap anchorx="margin"/>
              </v:rect>
            </w:pict>
          </mc:Fallback>
        </mc:AlternateContent>
      </w:r>
      <w:r w:rsidR="00F01074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B1604EC" wp14:editId="165E7A14">
                <wp:simplePos x="0" y="0"/>
                <wp:positionH relativeFrom="margin">
                  <wp:posOffset>2040255</wp:posOffset>
                </wp:positionH>
                <wp:positionV relativeFrom="paragraph">
                  <wp:posOffset>4025867</wp:posOffset>
                </wp:positionV>
                <wp:extent cx="424697" cy="225166"/>
                <wp:effectExtent l="0" t="0" r="13970" b="22860"/>
                <wp:wrapNone/>
                <wp:docPr id="40277333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4697" cy="2251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A1F50" id="직사각형 3" o:spid="_x0000_s1026" style="position:absolute;margin-left:160.65pt;margin-top:317pt;width:33.45pt;height:17.75pt;flip:y;z-index:2516644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" filled="f" strokecolor="red" strokeweight="2pt">
                <w10:wrap anchorx="margin"/>
              </v:rect>
            </w:pict>
          </mc:Fallback>
        </mc:AlternateContent>
      </w:r>
      <w:r w:rsidR="00A04D5D" w:rsidRPr="00A04D5D">
        <w:rPr>
          <w:noProof/>
        </w:rPr>
        <w:t xml:space="preserve"> </w:t>
      </w:r>
      <w:r w:rsidR="00A04D5D" w:rsidRPr="00A04D5D">
        <w:rPr>
          <w:noProof/>
        </w:rPr>
        <w:drawing>
          <wp:inline distT="0" distB="0" distL="0" distR="0" wp14:anchorId="13E222E8" wp14:editId="22476561">
            <wp:extent cx="6332220" cy="4010025"/>
            <wp:effectExtent l="0" t="0" r="0" b="9525"/>
            <wp:docPr id="938609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9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2FD" w14:textId="66D75B94" w:rsidR="00F01074" w:rsidRDefault="00F01074" w:rsidP="00F01074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 xml:space="preserve">General 영역의 </w:t>
      </w:r>
      <w:r w:rsidR="00A04D5D">
        <w:rPr>
          <w:rFonts w:hint="eastAsia"/>
        </w:rPr>
        <w:t xml:space="preserve">Username, </w:t>
      </w:r>
      <w:r>
        <w:rPr>
          <w:rFonts w:hint="eastAsia"/>
        </w:rPr>
        <w:t>Email, First name, Last name 항목을 작성한 뒤 [Create]버튼을 클릭합니다.</w:t>
      </w:r>
    </w:p>
    <w:p w14:paraId="6EAF1F4B" w14:textId="0675C6D1" w:rsidR="00F01074" w:rsidRDefault="00D51B33" w:rsidP="00C163A4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F58FFFD" wp14:editId="662B780C">
                <wp:simplePos x="0" y="0"/>
                <wp:positionH relativeFrom="column">
                  <wp:posOffset>4081593</wp:posOffset>
                </wp:positionH>
                <wp:positionV relativeFrom="paragraph">
                  <wp:posOffset>3026714</wp:posOffset>
                </wp:positionV>
                <wp:extent cx="0" cy="190681"/>
                <wp:effectExtent l="76200" t="0" r="57150" b="57150"/>
                <wp:wrapNone/>
                <wp:docPr id="1486704367" name="직선 화살표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6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2F8C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0" o:spid="_x0000_s1026" type="#_x0000_t32" style="position:absolute;margin-left:321.4pt;margin-top:238.3pt;width:0;height:15pt;z-index:2516664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" strokecolor="#e00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9B8ACB" wp14:editId="55991E9E">
                <wp:simplePos x="0" y="0"/>
                <wp:positionH relativeFrom="column">
                  <wp:posOffset>3401210</wp:posOffset>
                </wp:positionH>
                <wp:positionV relativeFrom="paragraph">
                  <wp:posOffset>3200060</wp:posOffset>
                </wp:positionV>
                <wp:extent cx="1460440" cy="702051"/>
                <wp:effectExtent l="0" t="0" r="26035" b="22225"/>
                <wp:wrapNone/>
                <wp:docPr id="973383229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440" cy="7020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D8AF9" id="직사각형 16" o:spid="_x0000_s1026" style="position:absolute;margin-left:267.8pt;margin-top:251.95pt;width:115pt;height:55.3pt;z-index:251665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" filled="f" strokecolor="#e00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D1687B2" wp14:editId="2CA945FE">
            <wp:extent cx="6322695" cy="4104005"/>
            <wp:effectExtent l="0" t="0" r="1905" b="0"/>
            <wp:docPr id="208356074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BAD9" w14:textId="7D2F3CBC" w:rsidR="008716AD" w:rsidRDefault="004A6DCA" w:rsidP="008716AD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 xml:space="preserve">DB의 </w:t>
      </w:r>
      <w:proofErr w:type="spellStart"/>
      <w:r>
        <w:rPr>
          <w:rFonts w:hint="eastAsia"/>
        </w:rPr>
        <w:t>tbl_users</w:t>
      </w:r>
      <w:proofErr w:type="spellEnd"/>
      <w:r w:rsidR="005D51F0">
        <w:rPr>
          <w:rFonts w:hint="eastAsia"/>
        </w:rPr>
        <w:t xml:space="preserve"> 테이블에서 생성한 아이디를 검색한 뒤 department 영역을 작성하고 변경사항을 저장합니다.</w:t>
      </w:r>
      <w:r w:rsidR="008716AD">
        <w:br/>
      </w:r>
      <w:r w:rsidR="008716AD" w:rsidRPr="008716AD">
        <w:rPr>
          <w:rFonts w:hint="eastAsia"/>
          <w:b/>
          <w:bCs/>
        </w:rPr>
        <w:t xml:space="preserve">* 부서명이 </w:t>
      </w:r>
      <w:proofErr w:type="spellStart"/>
      <w:r w:rsidR="008716AD" w:rsidRPr="008716AD">
        <w:rPr>
          <w:rFonts w:hint="eastAsia"/>
          <w:b/>
          <w:bCs/>
        </w:rPr>
        <w:t>필수값으로</w:t>
      </w:r>
      <w:proofErr w:type="spellEnd"/>
      <w:r w:rsidR="008716AD" w:rsidRPr="008716AD">
        <w:rPr>
          <w:rFonts w:hint="eastAsia"/>
          <w:b/>
          <w:bCs/>
        </w:rPr>
        <w:t xml:space="preserve"> 포함되어야 사용자의 권한을 변경할 수 있습니다.</w:t>
      </w:r>
    </w:p>
    <w:p w14:paraId="4A4548E4" w14:textId="77777777" w:rsidR="004A6DCA" w:rsidRPr="004A6DCA" w:rsidRDefault="004A6DCA" w:rsidP="00C163A4"/>
    <w:p w14:paraId="3620BB72" w14:textId="13BC861A" w:rsidR="00D51B33" w:rsidRPr="005E7C06" w:rsidRDefault="00D51B33" w:rsidP="00C163A4"/>
    <w:p w14:paraId="78406013" w14:textId="65A7403F" w:rsidR="006542D5" w:rsidRDefault="006542D5" w:rsidP="006542D5">
      <w:pPr>
        <w:pStyle w:val="3"/>
        <w:numPr>
          <w:ilvl w:val="2"/>
          <w:numId w:val="13"/>
        </w:numPr>
        <w:jc w:val="left"/>
      </w:pPr>
      <w:bookmarkStart w:id="17" w:name="_Toc207787319"/>
      <w:r>
        <w:rPr>
          <w:rFonts w:hint="eastAsia"/>
        </w:rPr>
        <w:t>이미지관리</w:t>
      </w:r>
      <w:bookmarkEnd w:id="17"/>
    </w:p>
    <w:p w14:paraId="58B2B761" w14:textId="5BCA8A49" w:rsidR="006542D5" w:rsidRDefault="006542D5" w:rsidP="006542D5">
      <w:pPr>
        <w:rPr>
          <w:lang w:val="en-GB"/>
        </w:rPr>
      </w:pPr>
      <w:r>
        <w:rPr>
          <w:rFonts w:hint="eastAsia"/>
          <w:lang w:val="en-GB"/>
        </w:rPr>
        <w:t>Harbor와 연동된 이미지들의 목록을 확인합니다. 검색을 통해 특정 이미지를 조회할 수 있으며 이미지 설명은 Harbor의 Label 기능을 통해 관리됩니다. 이미지 등록, 수정, 삭제, Label변경 등의 작업은 Harbor에서만 수행 가능합니다.</w:t>
      </w:r>
    </w:p>
    <w:p w14:paraId="5B31F574" w14:textId="77777777" w:rsidR="006542D5" w:rsidRDefault="006542D5" w:rsidP="006542D5">
      <w:pPr>
        <w:jc w:val="left"/>
      </w:pPr>
    </w:p>
    <w:p w14:paraId="4F3A9A9D" w14:textId="38165BCA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Harbor와 연동된 이미지들의 목록을 확인합니다.</w:t>
      </w:r>
    </w:p>
    <w:p w14:paraId="78A6881B" w14:textId="6BB498AB" w:rsidR="00164EE4" w:rsidRDefault="00164EE4" w:rsidP="00164EE4">
      <w:pPr>
        <w:jc w:val="left"/>
      </w:pPr>
      <w:r w:rsidRPr="00164EE4">
        <w:rPr>
          <w:noProof/>
        </w:rPr>
        <w:lastRenderedPageBreak/>
        <w:drawing>
          <wp:inline distT="0" distB="0" distL="0" distR="0" wp14:anchorId="0A51B5B6" wp14:editId="5DA713E6">
            <wp:extent cx="6332220" cy="3403600"/>
            <wp:effectExtent l="0" t="0" r="0" b="6350"/>
            <wp:docPr id="294747640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7640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86C3" w14:textId="2E0B0DC6" w:rsidR="005A40DC" w:rsidRDefault="00EB09F9" w:rsidP="005A40DC">
      <w:pPr>
        <w:pStyle w:val="4"/>
        <w:numPr>
          <w:ilvl w:val="3"/>
          <w:numId w:val="13"/>
        </w:numPr>
      </w:pPr>
      <w:r>
        <w:rPr>
          <w:rFonts w:hint="eastAsia"/>
        </w:rPr>
        <w:t>이미지 등록 절차</w:t>
      </w:r>
    </w:p>
    <w:p w14:paraId="33E1227F" w14:textId="77777777" w:rsidR="006542D5" w:rsidRDefault="006542D5" w:rsidP="006542D5">
      <w:pPr>
        <w:jc w:val="left"/>
      </w:pPr>
    </w:p>
    <w:p w14:paraId="3516E636" w14:textId="28D18DCE" w:rsidR="006542D5" w:rsidRDefault="006542D5" w:rsidP="006542D5">
      <w:pPr>
        <w:pStyle w:val="3"/>
        <w:numPr>
          <w:ilvl w:val="2"/>
          <w:numId w:val="13"/>
        </w:numPr>
        <w:jc w:val="left"/>
      </w:pPr>
      <w:bookmarkStart w:id="18" w:name="_Toc207787320"/>
      <w:r>
        <w:rPr>
          <w:rFonts w:hint="eastAsia"/>
        </w:rPr>
        <w:t>시스템설정</w:t>
      </w:r>
      <w:bookmarkEnd w:id="18"/>
    </w:p>
    <w:p w14:paraId="4A8A683A" w14:textId="565DEBC9" w:rsidR="006542D5" w:rsidRDefault="006542D5" w:rsidP="006542D5">
      <w:pPr>
        <w:rPr>
          <w:lang w:val="en-GB"/>
        </w:rPr>
      </w:pPr>
      <w:r>
        <w:rPr>
          <w:rFonts w:hint="eastAsia"/>
          <w:lang w:val="en-GB"/>
        </w:rPr>
        <w:t>사용자 AD 연동 정보를 설정합니다. 포탈 로그인 시 AD 계정 인증을 가능하게 하며 관리자 권한을 통해서만 수정이 가능합니다. 인증 실패 또는 연동 오류 발생 시, 해당 정보를 우선적으로 확인해야 합니다.</w:t>
      </w:r>
    </w:p>
    <w:p w14:paraId="3ACD6544" w14:textId="0A36CA17" w:rsidR="006542D5" w:rsidRPr="00343E84" w:rsidRDefault="006542D5" w:rsidP="00343E84">
      <w:pPr>
        <w:pStyle w:val="afe"/>
        <w:numPr>
          <w:ilvl w:val="0"/>
          <w:numId w:val="15"/>
        </w:numPr>
        <w:ind w:leftChars="0"/>
        <w:rPr>
          <w:b/>
          <w:lang w:val="en-GB"/>
        </w:rPr>
      </w:pPr>
      <w:r w:rsidRPr="006542D5">
        <w:rPr>
          <w:rFonts w:hint="eastAsia"/>
          <w:b/>
          <w:bCs/>
          <w:lang w:val="en-GB"/>
        </w:rPr>
        <w:t>설정 값이 잘못될 경우 사용자 전체 로그인이 차단될 수 있으므로 변경 시 유의해야 합니다</w:t>
      </w:r>
    </w:p>
    <w:p w14:paraId="74B2C6A1" w14:textId="52CF74C6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설정 변경을 위해 [수정]버튼을 클릭합니다.</w:t>
      </w:r>
    </w:p>
    <w:p w14:paraId="1A173F31" w14:textId="0533D80C" w:rsidR="004B4CE9" w:rsidRDefault="004B4CE9" w:rsidP="004B4CE9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F3FBF5" wp14:editId="54BCCD30">
                <wp:simplePos x="0" y="0"/>
                <wp:positionH relativeFrom="margin">
                  <wp:posOffset>5042534</wp:posOffset>
                </wp:positionH>
                <wp:positionV relativeFrom="paragraph">
                  <wp:posOffset>925194</wp:posOffset>
                </wp:positionV>
                <wp:extent cx="352425" cy="171450"/>
                <wp:effectExtent l="0" t="0" r="28575" b="19050"/>
                <wp:wrapNone/>
                <wp:docPr id="69110792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242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397.05pt;margin-top:72.85pt;width:27.75pt;height:13.5pt;flip:y;z-index:2517258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pt" w14:anchorId="0313C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">
                <w10:wrap anchorx="margin"/>
              </v:rect>
            </w:pict>
          </mc:Fallback>
        </mc:AlternateContent>
      </w:r>
      <w:r w:rsidRPr="004B4CE9">
        <w:rPr>
          <w:noProof/>
        </w:rPr>
        <w:drawing>
          <wp:inline distT="0" distB="0" distL="0" distR="0" wp14:anchorId="712CAF34" wp14:editId="2751D17C">
            <wp:extent cx="6332220" cy="3403600"/>
            <wp:effectExtent l="0" t="0" r="0" b="6350"/>
            <wp:docPr id="1438832017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2017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72BA" w14:textId="5EEB0502" w:rsidR="006542D5" w:rsidRDefault="006542D5" w:rsidP="006542D5">
      <w:pPr>
        <w:pStyle w:val="afe"/>
        <w:numPr>
          <w:ilvl w:val="0"/>
          <w:numId w:val="9"/>
        </w:numPr>
        <w:ind w:leftChars="0"/>
        <w:jc w:val="left"/>
      </w:pPr>
      <w:r>
        <w:rPr>
          <w:rFonts w:hint="eastAsia"/>
        </w:rPr>
        <w:t>아래 항목을 정확히 입력 후 [인증 정보 저장]버튼을 클릭합니다.</w:t>
      </w:r>
    </w:p>
    <w:p w14:paraId="26694B7D" w14:textId="774CC5F0" w:rsidR="006542D5" w:rsidRDefault="006542D5" w:rsidP="006542D5">
      <w:pPr>
        <w:pStyle w:val="afe"/>
        <w:numPr>
          <w:ilvl w:val="1"/>
          <w:numId w:val="9"/>
        </w:numPr>
        <w:ind w:leftChars="0"/>
        <w:jc w:val="left"/>
      </w:pPr>
      <w:r>
        <w:rPr>
          <w:rFonts w:hint="eastAsia"/>
        </w:rPr>
        <w:t xml:space="preserve">URL </w:t>
      </w:r>
      <w:r>
        <w:t>–</w:t>
      </w:r>
      <w:r>
        <w:rPr>
          <w:rFonts w:hint="eastAsia"/>
        </w:rPr>
        <w:t xml:space="preserve"> AD 서버의 LDAP 접속 URL</w:t>
      </w:r>
    </w:p>
    <w:p w14:paraId="10A1002F" w14:textId="430CFF26" w:rsidR="006542D5" w:rsidRDefault="006542D5" w:rsidP="006542D5">
      <w:pPr>
        <w:pStyle w:val="afe"/>
        <w:numPr>
          <w:ilvl w:val="1"/>
          <w:numId w:val="9"/>
        </w:numPr>
        <w:ind w:leftChars="0"/>
        <w:jc w:val="left"/>
      </w:pPr>
      <w:r>
        <w:rPr>
          <w:rFonts w:hint="eastAsia"/>
        </w:rPr>
        <w:t xml:space="preserve">Bind DN </w:t>
      </w:r>
      <w:r>
        <w:t>–</w:t>
      </w:r>
      <w:r>
        <w:rPr>
          <w:rFonts w:hint="eastAsia"/>
        </w:rPr>
        <w:t xml:space="preserve"> 인증에 사용할 AD계정의 DN</w:t>
      </w:r>
    </w:p>
    <w:p w14:paraId="306E3C71" w14:textId="6B1C1CF7" w:rsidR="006542D5" w:rsidRDefault="006542D5" w:rsidP="006542D5">
      <w:pPr>
        <w:pStyle w:val="afe"/>
        <w:numPr>
          <w:ilvl w:val="1"/>
          <w:numId w:val="9"/>
        </w:numPr>
        <w:ind w:leftChars="0"/>
        <w:jc w:val="left"/>
      </w:pPr>
      <w:r>
        <w:rPr>
          <w:rFonts w:hint="eastAsia"/>
        </w:rPr>
        <w:t xml:space="preserve">비밀번호 </w:t>
      </w:r>
      <w:r>
        <w:t>–</w:t>
      </w:r>
      <w:r>
        <w:rPr>
          <w:rFonts w:hint="eastAsia"/>
        </w:rPr>
        <w:t xml:space="preserve"> Bind DN 계정의 비밀번호</w:t>
      </w:r>
    </w:p>
    <w:p w14:paraId="3BC7A2A2" w14:textId="1CE06B04" w:rsidR="00C62623" w:rsidRDefault="005E2F2E" w:rsidP="006542D5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8763D9C" wp14:editId="6CFFAFF0">
                <wp:simplePos x="0" y="0"/>
                <wp:positionH relativeFrom="margin">
                  <wp:posOffset>3270885</wp:posOffset>
                </wp:positionH>
                <wp:positionV relativeFrom="paragraph">
                  <wp:posOffset>1680844</wp:posOffset>
                </wp:positionV>
                <wp:extent cx="2085975" cy="219075"/>
                <wp:effectExtent l="0" t="0" r="28575" b="28575"/>
                <wp:wrapNone/>
                <wp:docPr id="81455713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859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직사각형 3" style="position:absolute;margin-left:257.55pt;margin-top:132.35pt;width:164.25pt;height:17.25pt;flip:y;z-index:2517278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2pt" w14:anchorId="5EF8DF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">
                <w10:wrap anchorx="margin"/>
              </v:rect>
            </w:pict>
          </mc:Fallback>
        </mc:AlternateContent>
      </w:r>
      <w:r w:rsidRPr="005E2F2E">
        <w:rPr>
          <w:noProof/>
        </w:rPr>
        <w:drawing>
          <wp:inline distT="0" distB="0" distL="0" distR="0" wp14:anchorId="23989049" wp14:editId="370325FA">
            <wp:extent cx="6332220" cy="3403600"/>
            <wp:effectExtent l="0" t="0" r="0" b="6350"/>
            <wp:docPr id="357515208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5208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9DD9" w14:textId="49B83F65" w:rsidR="006542D5" w:rsidRDefault="006542D5" w:rsidP="006542D5">
      <w:pPr>
        <w:pStyle w:val="11"/>
        <w:numPr>
          <w:ilvl w:val="0"/>
          <w:numId w:val="13"/>
        </w:numPr>
        <w:jc w:val="left"/>
      </w:pPr>
      <w:bookmarkStart w:id="19" w:name="_Toc207787321"/>
      <w:r>
        <w:rPr>
          <w:rFonts w:hint="eastAsia"/>
        </w:rPr>
        <w:lastRenderedPageBreak/>
        <w:t>내부분석환경 Kubernetes 클러스터</w:t>
      </w:r>
      <w:bookmarkEnd w:id="19"/>
    </w:p>
    <w:p w14:paraId="126A2362" w14:textId="1E1AAF8E" w:rsidR="00F311EE" w:rsidRDefault="006542D5" w:rsidP="00F311EE">
      <w:pPr>
        <w:pStyle w:val="20"/>
        <w:numPr>
          <w:ilvl w:val="1"/>
          <w:numId w:val="13"/>
        </w:numPr>
        <w:jc w:val="left"/>
      </w:pPr>
      <w:bookmarkStart w:id="20" w:name="_Toc207787322"/>
      <w:r>
        <w:rPr>
          <w:rFonts w:hint="eastAsia"/>
        </w:rPr>
        <w:t>내부분석환경 Kubernetes 클러스터 구성도</w:t>
      </w:r>
      <w:bookmarkEnd w:id="20"/>
    </w:p>
    <w:p w14:paraId="67C1CE69" w14:textId="383A0434" w:rsidR="00F311EE" w:rsidRDefault="00F174E2" w:rsidP="00816647">
      <w:pPr>
        <w:rPr>
          <w:lang w:val="en-GB"/>
        </w:rPr>
      </w:pPr>
      <w:r>
        <w:rPr>
          <w:rFonts w:hint="eastAsia"/>
          <w:noProof/>
          <w:lang w:val="en-GB"/>
        </w:rPr>
        <w:drawing>
          <wp:inline distT="0" distB="0" distL="0" distR="0" wp14:anchorId="23236E29" wp14:editId="3CC6556E">
            <wp:extent cx="6057900" cy="3419475"/>
            <wp:effectExtent l="0" t="0" r="0" b="9525"/>
            <wp:docPr id="1337520147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EFF8" w14:textId="0FF05278" w:rsidR="00F42E6A" w:rsidRPr="00F42E6A" w:rsidRDefault="00F42E6A" w:rsidP="00E73F65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 w:rsidRPr="00F42E6A">
        <w:rPr>
          <w:rFonts w:hint="eastAsia"/>
          <w:lang w:val="en-GB"/>
        </w:rPr>
        <w:t xml:space="preserve">Pod는 크게 </w:t>
      </w:r>
      <w:proofErr w:type="spellStart"/>
      <w:r w:rsidRPr="00F42E6A">
        <w:rPr>
          <w:rFonts w:hint="eastAsia"/>
          <w:lang w:val="en-GB"/>
        </w:rPr>
        <w:t>Statefulset</w:t>
      </w:r>
      <w:proofErr w:type="spellEnd"/>
      <w:r w:rsidRPr="00F42E6A">
        <w:rPr>
          <w:rFonts w:hint="eastAsia"/>
          <w:lang w:val="en-GB"/>
        </w:rPr>
        <w:t xml:space="preserve">, Deployment, </w:t>
      </w:r>
      <w:proofErr w:type="spellStart"/>
      <w:r w:rsidRPr="00F42E6A">
        <w:rPr>
          <w:rFonts w:hint="eastAsia"/>
          <w:lang w:val="en-GB"/>
        </w:rPr>
        <w:t>Daemonset</w:t>
      </w:r>
      <w:proofErr w:type="spellEnd"/>
      <w:r w:rsidRPr="00F42E6A">
        <w:rPr>
          <w:rFonts w:hint="eastAsia"/>
          <w:lang w:val="en-GB"/>
        </w:rPr>
        <w:t xml:space="preserve"> 형태로 배포되어 있음</w:t>
      </w:r>
    </w:p>
    <w:p w14:paraId="60B0E570" w14:textId="2D9CBE4B" w:rsidR="00F42E6A" w:rsidRPr="00F42E6A" w:rsidRDefault="00664721" w:rsidP="00E73F65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Kubeflow 과제(Profile, Namespace)생성 시 ml-pipeline-</w:t>
      </w:r>
      <w:proofErr w:type="spellStart"/>
      <w:r>
        <w:rPr>
          <w:rFonts w:hint="eastAsia"/>
          <w:lang w:val="en-GB"/>
        </w:rPr>
        <w:t>ui</w:t>
      </w:r>
      <w:proofErr w:type="spellEnd"/>
      <w:r>
        <w:rPr>
          <w:rFonts w:hint="eastAsia"/>
          <w:lang w:val="en-GB"/>
        </w:rPr>
        <w:t>-artifact</w:t>
      </w:r>
      <w:r w:rsidR="00E73F65">
        <w:rPr>
          <w:rFonts w:hint="eastAsia"/>
          <w:lang w:val="en-GB"/>
        </w:rPr>
        <w:t>, ml-pipeline-</w:t>
      </w:r>
      <w:proofErr w:type="spellStart"/>
      <w:r w:rsidR="00E73F65">
        <w:rPr>
          <w:rFonts w:hint="eastAsia"/>
          <w:lang w:val="en-GB"/>
        </w:rPr>
        <w:t>visualizationserver</w:t>
      </w:r>
      <w:proofErr w:type="spellEnd"/>
      <w:r w:rsidR="00E73F65">
        <w:rPr>
          <w:rFonts w:hint="eastAsia"/>
          <w:lang w:val="en-GB"/>
        </w:rPr>
        <w:t xml:space="preserve"> Pod는 기본적으로 생성됨</w:t>
      </w:r>
    </w:p>
    <w:p w14:paraId="1289D8D7" w14:textId="00E524DD" w:rsidR="006542D5" w:rsidRDefault="006542D5" w:rsidP="006542D5">
      <w:pPr>
        <w:pStyle w:val="20"/>
        <w:numPr>
          <w:ilvl w:val="1"/>
          <w:numId w:val="13"/>
        </w:numPr>
        <w:jc w:val="left"/>
      </w:pPr>
      <w:bookmarkStart w:id="21" w:name="_Toc207787323"/>
      <w:proofErr w:type="spellStart"/>
      <w:r>
        <w:rPr>
          <w:rFonts w:hint="eastAsia"/>
        </w:rPr>
        <w:t>분석포탈</w:t>
      </w:r>
      <w:proofErr w:type="spellEnd"/>
      <w:r>
        <w:rPr>
          <w:rFonts w:hint="eastAsia"/>
        </w:rPr>
        <w:t xml:space="preserve"> Software Stack</w:t>
      </w:r>
      <w:bookmarkEnd w:id="21"/>
    </w:p>
    <w:p w14:paraId="0808680B" w14:textId="6C665F98" w:rsidR="00886CD0" w:rsidRPr="00886CD0" w:rsidRDefault="00011BEE" w:rsidP="00886CD0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Pod list</w:t>
      </w:r>
      <w:r>
        <w:rPr>
          <w:lang w:val="en-GB"/>
        </w:rPr>
        <w:br/>
      </w:r>
      <w:r>
        <w:rPr>
          <w:rFonts w:hint="eastAsia"/>
          <w:lang w:val="en-GB"/>
        </w:rPr>
        <w:t xml:space="preserve">각 </w:t>
      </w:r>
      <w:r w:rsidR="00886CD0">
        <w:rPr>
          <w:rFonts w:hint="eastAsia"/>
          <w:lang w:val="en-GB"/>
        </w:rPr>
        <w:t>Namespace 별로 1개 Pod가 실행되고 있음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86CD0" w:rsidRPr="00707B9F" w14:paraId="227C05B7" w14:textId="77777777">
        <w:tc>
          <w:tcPr>
            <w:tcW w:w="9962" w:type="dxa"/>
            <w:shd w:val="clear" w:color="auto" w:fill="D0CECE"/>
          </w:tcPr>
          <w:p w14:paraId="187617A8" w14:textId="77777777" w:rsidR="00886CD0" w:rsidRDefault="00E4115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pod -A | grep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</w:p>
          <w:p w14:paraId="75772063" w14:textId="77777777" w:rsidR="00E4115C" w:rsidRDefault="00E4115C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dap-dbc-deploy-78d3d-655c9cd964-6hl</w:t>
            </w:r>
            <w:r w:rsidR="00DA05FE">
              <w:rPr>
                <w:rFonts w:hint="eastAsia"/>
                <w:sz w:val="20"/>
                <w:szCs w:val="18"/>
                <w:lang w:val="en-GB"/>
              </w:rPr>
              <w:t>89             1/1       Running</w:t>
            </w:r>
          </w:p>
          <w:p w14:paraId="26973C6B" w14:textId="134616A0" w:rsidR="00DA05FE" w:rsidRDefault="00DA05F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dap-db</w:t>
            </w:r>
            <w:r w:rsidR="00580792">
              <w:rPr>
                <w:rFonts w:hint="eastAsia"/>
                <w:sz w:val="20"/>
                <w:szCs w:val="18"/>
                <w:lang w:val="en-GB"/>
              </w:rPr>
              <w:t>s</w:t>
            </w:r>
            <w:r>
              <w:rPr>
                <w:rFonts w:hint="eastAsia"/>
                <w:sz w:val="20"/>
                <w:szCs w:val="18"/>
                <w:lang w:val="en-GB"/>
              </w:rPr>
              <w:t>-deploy-</w:t>
            </w:r>
            <w:r w:rsidR="00580792">
              <w:rPr>
                <w:rFonts w:hint="eastAsia"/>
                <w:sz w:val="20"/>
                <w:szCs w:val="18"/>
                <w:lang w:val="en-GB"/>
              </w:rPr>
              <w:t>877a4-6b88c597bd-xxr2q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1/1       Running</w:t>
            </w:r>
          </w:p>
          <w:p w14:paraId="53857610" w14:textId="4F5EFEB6" w:rsidR="00DA05FE" w:rsidRDefault="00DA05F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dlf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dap-d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lf</w:t>
            </w:r>
            <w:r>
              <w:rPr>
                <w:rFonts w:hint="eastAsia"/>
                <w:sz w:val="20"/>
                <w:szCs w:val="18"/>
                <w:lang w:val="en-GB"/>
              </w:rPr>
              <w:t>-deploy-</w:t>
            </w:r>
            <w:r w:rsidR="00622D90">
              <w:rPr>
                <w:rFonts w:hint="eastAsia"/>
                <w:sz w:val="20"/>
                <w:szCs w:val="18"/>
                <w:lang w:val="en-GB"/>
              </w:rPr>
              <w:t>eadb0-</w:t>
            </w:r>
            <w:r w:rsidR="00580792">
              <w:rPr>
                <w:rFonts w:hint="eastAsia"/>
                <w:sz w:val="20"/>
                <w:szCs w:val="18"/>
                <w:lang w:val="en-GB"/>
              </w:rPr>
              <w:t>6f4cdb</w:t>
            </w:r>
            <w:r w:rsidR="00622D90">
              <w:rPr>
                <w:rFonts w:hint="eastAsia"/>
                <w:sz w:val="20"/>
                <w:szCs w:val="18"/>
                <w:lang w:val="en-GB"/>
              </w:rPr>
              <w:t>6bff-pzttw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1/1       Running</w:t>
            </w:r>
          </w:p>
          <w:p w14:paraId="294B6A70" w14:textId="4E422D2D" w:rsidR="00DA05FE" w:rsidRDefault="00DA05F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>bc-deploy-</w:t>
            </w:r>
            <w:r w:rsidR="00622D90">
              <w:rPr>
                <w:rFonts w:hint="eastAsia"/>
                <w:sz w:val="20"/>
                <w:szCs w:val="18"/>
                <w:lang w:val="en-GB"/>
              </w:rPr>
              <w:t>fab93-6757c48484-6xjws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1/1       Running</w:t>
            </w:r>
          </w:p>
          <w:p w14:paraId="3F2B7502" w14:textId="09278C38" w:rsidR="00DA05FE" w:rsidRDefault="00DA05F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>b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f</w:t>
            </w:r>
            <w:r>
              <w:rPr>
                <w:rFonts w:hint="eastAsia"/>
                <w:sz w:val="20"/>
                <w:szCs w:val="18"/>
                <w:lang w:val="en-GB"/>
              </w:rPr>
              <w:t>-deploy-</w:t>
            </w:r>
            <w:r w:rsidR="00622D90">
              <w:rPr>
                <w:rFonts w:hint="eastAsia"/>
                <w:sz w:val="20"/>
                <w:szCs w:val="18"/>
                <w:lang w:val="en-GB"/>
              </w:rPr>
              <w:t>fcc26-f878b44db-bjq66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1/1       Running</w:t>
            </w:r>
          </w:p>
          <w:p w14:paraId="3AEFF44D" w14:textId="4BD1079B" w:rsidR="00DA05FE" w:rsidRPr="00537D43" w:rsidRDefault="00DA05F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dap-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>b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s</w:t>
            </w:r>
            <w:r>
              <w:rPr>
                <w:rFonts w:hint="eastAsia"/>
                <w:sz w:val="20"/>
                <w:szCs w:val="18"/>
                <w:lang w:val="en-GB"/>
              </w:rPr>
              <w:t>-deploy-</w:t>
            </w:r>
            <w:r w:rsidR="00A3106E">
              <w:rPr>
                <w:rFonts w:hint="eastAsia"/>
                <w:sz w:val="20"/>
                <w:szCs w:val="18"/>
                <w:lang w:val="en-GB"/>
              </w:rPr>
              <w:t>a6df8-55cd6589f5-6zcgx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1/1       Running</w:t>
            </w:r>
          </w:p>
        </w:tc>
      </w:tr>
    </w:tbl>
    <w:p w14:paraId="3DCD962C" w14:textId="10740967" w:rsidR="0095728D" w:rsidRPr="00886CD0" w:rsidRDefault="0095728D" w:rsidP="0095728D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Software Stack</w:t>
      </w:r>
    </w:p>
    <w:p w14:paraId="04D769AB" w14:textId="39295F29" w:rsidR="00886CD0" w:rsidRPr="00886CD0" w:rsidRDefault="00F74355" w:rsidP="00F74355">
      <w:pPr>
        <w:jc w:val="center"/>
        <w:rPr>
          <w:lang w:val="en-GB"/>
        </w:rPr>
      </w:pPr>
      <w:r>
        <w:rPr>
          <w:rFonts w:hint="eastAsia"/>
          <w:noProof/>
          <w:lang w:val="en-GB"/>
        </w:rPr>
        <w:lastRenderedPageBreak/>
        <w:drawing>
          <wp:inline distT="0" distB="0" distL="0" distR="0" wp14:anchorId="50E2FEAF" wp14:editId="2ADE9C92">
            <wp:extent cx="5724525" cy="3028950"/>
            <wp:effectExtent l="0" t="0" r="9525" b="0"/>
            <wp:docPr id="41759562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855F" w14:textId="793FA08C" w:rsidR="006542D5" w:rsidRDefault="006542D5" w:rsidP="006542D5">
      <w:pPr>
        <w:pStyle w:val="11"/>
        <w:numPr>
          <w:ilvl w:val="0"/>
          <w:numId w:val="13"/>
        </w:numPr>
        <w:jc w:val="left"/>
      </w:pPr>
      <w:bookmarkStart w:id="22" w:name="_Toc207787324"/>
      <w:r>
        <w:rPr>
          <w:rFonts w:hint="eastAsia"/>
        </w:rPr>
        <w:t>CI/CD 파이프라인</w:t>
      </w:r>
      <w:r w:rsidR="007D5EF5">
        <w:rPr>
          <w:rFonts w:hint="eastAsia"/>
        </w:rPr>
        <w:t xml:space="preserve"> 구성요소</w:t>
      </w:r>
      <w:bookmarkEnd w:id="22"/>
    </w:p>
    <w:p w14:paraId="3A13B531" w14:textId="77777777" w:rsidR="006542D5" w:rsidRDefault="006542D5" w:rsidP="006542D5">
      <w:pPr>
        <w:rPr>
          <w:lang w:val="en-GB"/>
        </w:rPr>
      </w:pPr>
      <w:r>
        <w:rPr>
          <w:rFonts w:hint="eastAsia"/>
          <w:lang w:val="en-GB"/>
        </w:rPr>
        <w:t xml:space="preserve">내부분석환경 </w:t>
      </w:r>
      <w:proofErr w:type="spellStart"/>
      <w:r>
        <w:rPr>
          <w:rFonts w:hint="eastAsia"/>
          <w:lang w:val="en-GB"/>
        </w:rPr>
        <w:t>쿠버네티스</w:t>
      </w:r>
      <w:proofErr w:type="spellEnd"/>
      <w:r>
        <w:rPr>
          <w:rFonts w:hint="eastAsia"/>
          <w:lang w:val="en-GB"/>
        </w:rPr>
        <w:t xml:space="preserve"> 클러스터에는 배포 자동화를 위한 BXCP CI/CD 플랫폼과 연계되어 있다. CI/CD 파이프라인 구조는 아래와 같다.</w:t>
      </w:r>
    </w:p>
    <w:p w14:paraId="36BAAF29" w14:textId="69A1D2F7" w:rsidR="006542D5" w:rsidRDefault="006542D5" w:rsidP="006542D5">
      <w:pPr>
        <w:rPr>
          <w:lang w:val="en-GB"/>
        </w:rPr>
      </w:pPr>
      <w:r>
        <w:rPr>
          <w:rFonts w:hint="eastAsia"/>
          <w:lang w:val="en-GB"/>
        </w:rPr>
        <w:t xml:space="preserve">소스 </w:t>
      </w:r>
      <w:proofErr w:type="spellStart"/>
      <w:r>
        <w:rPr>
          <w:rFonts w:hint="eastAsia"/>
          <w:lang w:val="en-GB"/>
        </w:rPr>
        <w:t>커밋</w:t>
      </w:r>
      <w:proofErr w:type="spellEnd"/>
      <w:r>
        <w:rPr>
          <w:rFonts w:hint="eastAsia"/>
          <w:lang w:val="en-GB"/>
        </w:rPr>
        <w:t xml:space="preserve"> -&gt; 컨테이너 빌드 -&gt; 이미지 업로드 -&gt; 배포</w:t>
      </w:r>
    </w:p>
    <w:p w14:paraId="4B18EC07" w14:textId="77777777" w:rsidR="00CD101A" w:rsidRDefault="00CD101A" w:rsidP="006542D5">
      <w:pPr>
        <w:rPr>
          <w:lang w:val="en-GB"/>
        </w:rPr>
      </w:pPr>
    </w:p>
    <w:p w14:paraId="70AED48C" w14:textId="64583EE6" w:rsidR="00CD101A" w:rsidRDefault="00CD101A" w:rsidP="006542D5">
      <w:pPr>
        <w:rPr>
          <w:lang w:val="en-GB"/>
        </w:rPr>
      </w:pPr>
      <w:r>
        <w:rPr>
          <w:rFonts w:hint="eastAsia"/>
          <w:lang w:val="en-GB"/>
        </w:rPr>
        <w:t>파이프라인 동작 간 필요한 Gitlab, Nexus, Harbor는 인프라시스템부에서 관리하고 있으며, 별도 작업이 필요할 시 협의가 필요하다.</w:t>
      </w:r>
    </w:p>
    <w:p w14:paraId="370719D3" w14:textId="03A276C2" w:rsidR="00CD101A" w:rsidRDefault="00CD101A" w:rsidP="006542D5">
      <w:pPr>
        <w:rPr>
          <w:lang w:val="en-GB"/>
        </w:rPr>
      </w:pPr>
      <w:r>
        <w:rPr>
          <w:rFonts w:hint="eastAsia"/>
          <w:lang w:val="en-GB"/>
        </w:rPr>
        <w:t>필요에 따라 BXCP플랫폼을 활용할 수 있으나 별도의 플랫폼 접근 권한 허용을 위한 협의 및 사용가이드 확인이 필요하다.</w:t>
      </w:r>
    </w:p>
    <w:p w14:paraId="01C73F23" w14:textId="77777777" w:rsidR="00CD101A" w:rsidRDefault="00CD101A" w:rsidP="006542D5">
      <w:pPr>
        <w:rPr>
          <w:lang w:val="en-GB"/>
        </w:rPr>
      </w:pPr>
    </w:p>
    <w:p w14:paraId="1972F63F" w14:textId="10265002" w:rsidR="00CD101A" w:rsidRDefault="00CD101A" w:rsidP="006542D5">
      <w:pPr>
        <w:rPr>
          <w:lang w:val="en-GB"/>
        </w:rPr>
      </w:pPr>
      <w:r>
        <w:rPr>
          <w:rFonts w:hint="eastAsia"/>
          <w:lang w:val="en-GB"/>
        </w:rPr>
        <w:t>[BXCP 플랫폼 접속정보]</w:t>
      </w:r>
    </w:p>
    <w:p w14:paraId="042BE9FB" w14:textId="6C381EBE" w:rsidR="00CD101A" w:rsidRDefault="00CD101A" w:rsidP="006542D5">
      <w:pPr>
        <w:rPr>
          <w:lang w:val="en-GB"/>
        </w:rPr>
      </w:pPr>
      <w:proofErr w:type="gramStart"/>
      <w:r>
        <w:rPr>
          <w:rFonts w:hint="eastAsia"/>
          <w:lang w:val="en-GB"/>
        </w:rPr>
        <w:t>개발 :</w:t>
      </w:r>
      <w:proofErr w:type="gramEnd"/>
      <w:r>
        <w:rPr>
          <w:rFonts w:hint="eastAsia"/>
          <w:lang w:val="en-GB"/>
        </w:rPr>
        <w:t xml:space="preserve"> https://devkbops-adm.wizmore.co.kr</w:t>
      </w:r>
    </w:p>
    <w:p w14:paraId="67581C94" w14:textId="2A5FC3DD" w:rsidR="00CD101A" w:rsidRPr="00CD101A" w:rsidRDefault="00CD101A" w:rsidP="006542D5">
      <w:pPr>
        <w:rPr>
          <w:lang w:val="en-GB"/>
        </w:rPr>
      </w:pPr>
      <w:proofErr w:type="gramStart"/>
      <w:r>
        <w:rPr>
          <w:rFonts w:hint="eastAsia"/>
          <w:lang w:val="en-GB"/>
        </w:rPr>
        <w:t>운영 :</w:t>
      </w:r>
      <w:proofErr w:type="gramEnd"/>
      <w:r>
        <w:rPr>
          <w:rFonts w:hint="eastAsia"/>
          <w:lang w:val="en-GB"/>
        </w:rPr>
        <w:t xml:space="preserve"> https://kbops-adm.wizmore.co.kr</w:t>
      </w:r>
    </w:p>
    <w:p w14:paraId="0B0647A5" w14:textId="7902B8C0" w:rsidR="006542D5" w:rsidRDefault="006542D5" w:rsidP="006542D5">
      <w:pPr>
        <w:pStyle w:val="20"/>
        <w:numPr>
          <w:ilvl w:val="1"/>
          <w:numId w:val="13"/>
        </w:numPr>
        <w:jc w:val="left"/>
      </w:pPr>
      <w:bookmarkStart w:id="23" w:name="_Toc207787325"/>
      <w:r>
        <w:rPr>
          <w:rFonts w:hint="eastAsia"/>
        </w:rPr>
        <w:t>Gitlab</w:t>
      </w:r>
      <w:bookmarkEnd w:id="23"/>
    </w:p>
    <w:p w14:paraId="57790FBD" w14:textId="75380DC3" w:rsidR="006542D5" w:rsidRDefault="00CD101A" w:rsidP="006542D5">
      <w:pPr>
        <w:rPr>
          <w:lang w:val="en-GB"/>
        </w:rPr>
      </w:pPr>
      <w:r>
        <w:rPr>
          <w:rFonts w:hint="eastAsia"/>
          <w:lang w:val="en-GB"/>
        </w:rPr>
        <w:t xml:space="preserve">내부분석환경의 소스코드는 </w:t>
      </w:r>
      <w:proofErr w:type="spellStart"/>
      <w:r>
        <w:rPr>
          <w:rFonts w:hint="eastAsia"/>
          <w:lang w:val="en-GB"/>
        </w:rPr>
        <w:t>gitlab</w:t>
      </w:r>
      <w:proofErr w:type="spellEnd"/>
      <w:r>
        <w:rPr>
          <w:rFonts w:hint="eastAsia"/>
          <w:lang w:val="en-GB"/>
        </w:rPr>
        <w:t xml:space="preserve">을 통해 git으로 관리되며, 3개의 </w:t>
      </w:r>
      <w:proofErr w:type="spellStart"/>
      <w:r>
        <w:rPr>
          <w:rFonts w:hint="eastAsia"/>
          <w:lang w:val="en-GB"/>
        </w:rPr>
        <w:t>레포지터리를</w:t>
      </w:r>
      <w:proofErr w:type="spellEnd"/>
      <w:r>
        <w:rPr>
          <w:rFonts w:hint="eastAsia"/>
          <w:lang w:val="en-GB"/>
        </w:rPr>
        <w:t xml:space="preserve"> 활용한다.</w:t>
      </w:r>
    </w:p>
    <w:p w14:paraId="59A4B6B1" w14:textId="2C822AA8" w:rsidR="00CD101A" w:rsidRDefault="00CD101A" w:rsidP="006542D5">
      <w:pPr>
        <w:rPr>
          <w:lang w:val="en-GB"/>
        </w:rPr>
      </w:pPr>
      <w:proofErr w:type="spellStart"/>
      <w:r>
        <w:rPr>
          <w:rFonts w:hint="eastAsia"/>
          <w:lang w:val="en-GB"/>
        </w:rPr>
        <w:t>gitlab</w:t>
      </w:r>
      <w:proofErr w:type="spellEnd"/>
      <w:r>
        <w:rPr>
          <w:rFonts w:hint="eastAsia"/>
          <w:lang w:val="en-GB"/>
        </w:rPr>
        <w:t>서버는 아래와 같다.</w:t>
      </w:r>
    </w:p>
    <w:p w14:paraId="7DBB68D2" w14:textId="77777777" w:rsidR="00CD101A" w:rsidRDefault="00CD101A" w:rsidP="006542D5">
      <w:pPr>
        <w:rPr>
          <w:lang w:val="en-GB"/>
        </w:rPr>
      </w:pPr>
    </w:p>
    <w:p w14:paraId="3CB6D98B" w14:textId="66AA2478" w:rsidR="00CD101A" w:rsidRDefault="00CD101A" w:rsidP="006542D5">
      <w:pPr>
        <w:rPr>
          <w:lang w:val="en-GB"/>
        </w:rPr>
      </w:pPr>
      <w:proofErr w:type="gramStart"/>
      <w:r>
        <w:rPr>
          <w:rFonts w:hint="eastAsia"/>
          <w:lang w:val="en-GB"/>
        </w:rPr>
        <w:t>Gitlab :</w:t>
      </w:r>
      <w:proofErr w:type="gramEnd"/>
      <w:r>
        <w:rPr>
          <w:rFonts w:hint="eastAsia"/>
          <w:lang w:val="en-GB"/>
        </w:rPr>
        <w:t xml:space="preserve"> https://kbops-git.wizmore.co.kr</w:t>
      </w:r>
    </w:p>
    <w:p w14:paraId="496F6DCC" w14:textId="77777777" w:rsidR="00CD101A" w:rsidRPr="00CD101A" w:rsidRDefault="00CD101A" w:rsidP="006542D5">
      <w:pPr>
        <w:rPr>
          <w:lang w:val="en-GB"/>
        </w:rPr>
      </w:pPr>
    </w:p>
    <w:p w14:paraId="29C31D9F" w14:textId="3CF2613B" w:rsidR="00CD101A" w:rsidRDefault="00CD101A" w:rsidP="006542D5">
      <w:pPr>
        <w:rPr>
          <w:lang w:val="en-GB"/>
        </w:rPr>
      </w:pPr>
      <w:r>
        <w:rPr>
          <w:rFonts w:hint="eastAsia"/>
          <w:lang w:val="en-GB"/>
        </w:rPr>
        <w:t>[</w:t>
      </w:r>
      <w:proofErr w:type="spellStart"/>
      <w:r>
        <w:rPr>
          <w:rFonts w:hint="eastAsia"/>
          <w:lang w:val="en-GB"/>
        </w:rPr>
        <w:t>레포지터리</w:t>
      </w:r>
      <w:proofErr w:type="spellEnd"/>
      <w:r>
        <w:rPr>
          <w:rFonts w:hint="eastAsia"/>
          <w:lang w:val="en-GB"/>
        </w:rPr>
        <w:t>]</w:t>
      </w:r>
    </w:p>
    <w:p w14:paraId="52B7214B" w14:textId="1CA3750C" w:rsidR="00CD101A" w:rsidRDefault="00CD101A" w:rsidP="006542D5">
      <w:pPr>
        <w:rPr>
          <w:lang w:val="en-GB"/>
        </w:rPr>
      </w:pPr>
      <w:r>
        <w:rPr>
          <w:rFonts w:hint="eastAsia"/>
          <w:lang w:val="en-GB"/>
        </w:rPr>
        <w:lastRenderedPageBreak/>
        <w:t xml:space="preserve">https://kbops-git.wizmore.co.kr/adap/dap-ibf -&gt; 내부분석환경 </w:t>
      </w:r>
      <w:proofErr w:type="spellStart"/>
      <w:r>
        <w:rPr>
          <w:rFonts w:hint="eastAsia"/>
          <w:lang w:val="en-GB"/>
        </w:rPr>
        <w:t>프론트앤드</w:t>
      </w:r>
      <w:proofErr w:type="spellEnd"/>
    </w:p>
    <w:p w14:paraId="0E2A2212" w14:textId="50728741" w:rsidR="00CD101A" w:rsidRDefault="00CD101A" w:rsidP="00CD101A">
      <w:pPr>
        <w:rPr>
          <w:lang w:val="en-GB"/>
        </w:rPr>
      </w:pPr>
      <w:r>
        <w:rPr>
          <w:rFonts w:hint="eastAsia"/>
          <w:lang w:val="en-GB"/>
        </w:rPr>
        <w:t xml:space="preserve">https://kbops-git.wizmore.co.kr/adap/dap-ibs -&gt; 내부분석환경 </w:t>
      </w:r>
      <w:proofErr w:type="spellStart"/>
      <w:r>
        <w:rPr>
          <w:rFonts w:hint="eastAsia"/>
          <w:lang w:val="en-GB"/>
        </w:rPr>
        <w:t>백앤드</w:t>
      </w:r>
      <w:proofErr w:type="spellEnd"/>
      <w:r>
        <w:rPr>
          <w:rFonts w:hint="eastAsia"/>
          <w:lang w:val="en-GB"/>
        </w:rPr>
        <w:t xml:space="preserve"> API서버</w:t>
      </w:r>
    </w:p>
    <w:p w14:paraId="0169BAEC" w14:textId="5E4533FC" w:rsidR="00CD101A" w:rsidRDefault="00CD101A" w:rsidP="00CD101A">
      <w:pPr>
        <w:rPr>
          <w:lang w:val="en-GB"/>
        </w:rPr>
      </w:pPr>
      <w:r>
        <w:rPr>
          <w:rFonts w:hint="eastAsia"/>
          <w:lang w:val="en-GB"/>
        </w:rPr>
        <w:t xml:space="preserve">https://kbops-git.wizmore.co.kr/adap/dap-ibc -&gt; 내부분석환경 </w:t>
      </w:r>
      <w:proofErr w:type="spellStart"/>
      <w:r>
        <w:rPr>
          <w:rFonts w:hint="eastAsia"/>
          <w:lang w:val="en-GB"/>
        </w:rPr>
        <w:t>백앤드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샐러리워커</w:t>
      </w:r>
      <w:proofErr w:type="spellEnd"/>
    </w:p>
    <w:p w14:paraId="0DCBC358" w14:textId="77777777" w:rsidR="00CD101A" w:rsidRDefault="00CD101A" w:rsidP="00CD101A">
      <w:pPr>
        <w:jc w:val="left"/>
        <w:rPr>
          <w:lang w:val="en-GB"/>
        </w:rPr>
      </w:pPr>
    </w:p>
    <w:p w14:paraId="28DF9CF5" w14:textId="3E51F5C1" w:rsidR="00CD101A" w:rsidRDefault="00CD101A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각 </w:t>
      </w:r>
      <w:proofErr w:type="spellStart"/>
      <w:r>
        <w:rPr>
          <w:rFonts w:hint="eastAsia"/>
          <w:lang w:val="en-GB"/>
        </w:rPr>
        <w:t>레포지터리의</w:t>
      </w:r>
      <w:proofErr w:type="spellEnd"/>
      <w:r>
        <w:rPr>
          <w:rFonts w:hint="eastAsia"/>
          <w:lang w:val="en-GB"/>
        </w:rPr>
        <w:t xml:space="preserve"> README.md에는 개발환경 및 프로젝트 구조에 대한 가이드가 포함되어 있다.</w:t>
      </w:r>
    </w:p>
    <w:p w14:paraId="7EE15ACF" w14:textId="1B61161C" w:rsidR="00400C70" w:rsidRDefault="00400C70" w:rsidP="00CD101A">
      <w:pPr>
        <w:jc w:val="left"/>
        <w:rPr>
          <w:lang w:val="en-GB"/>
        </w:rPr>
      </w:pPr>
      <w:r w:rsidRPr="00400C70">
        <w:rPr>
          <w:noProof/>
          <w:lang w:val="en-GB"/>
        </w:rPr>
        <w:drawing>
          <wp:inline distT="0" distB="0" distL="0" distR="0" wp14:anchorId="7699E478" wp14:editId="27971C79">
            <wp:extent cx="6332220" cy="3342640"/>
            <wp:effectExtent l="0" t="0" r="0" b="0"/>
            <wp:docPr id="92131736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736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3EAA" w14:textId="7DA4D315" w:rsidR="00CD101A" w:rsidRDefault="00CD101A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Gitlab은 인프라시스템부에서 CI/CD와 연계하기 위한 활용용도로 관리되며, 접근권한이 없을 시 인프라시스템부 최동원 차장 또는 </w:t>
      </w:r>
      <w:proofErr w:type="spellStart"/>
      <w:r>
        <w:rPr>
          <w:rFonts w:hint="eastAsia"/>
          <w:lang w:val="en-GB"/>
        </w:rPr>
        <w:t>최필성</w:t>
      </w:r>
      <w:proofErr w:type="spellEnd"/>
      <w:r>
        <w:rPr>
          <w:rFonts w:hint="eastAsia"/>
          <w:lang w:val="en-GB"/>
        </w:rPr>
        <w:t xml:space="preserve"> 대리에게 문의가 필요하다.</w:t>
      </w:r>
    </w:p>
    <w:p w14:paraId="18AA79DA" w14:textId="77777777" w:rsidR="00CD101A" w:rsidRDefault="00CD101A" w:rsidP="00CD101A">
      <w:pPr>
        <w:jc w:val="left"/>
        <w:rPr>
          <w:lang w:val="en-GB"/>
        </w:rPr>
      </w:pPr>
    </w:p>
    <w:p w14:paraId="05A86268" w14:textId="08EA8198" w:rsidR="00CD101A" w:rsidRDefault="00CD101A" w:rsidP="00CD101A">
      <w:pPr>
        <w:pStyle w:val="3"/>
        <w:numPr>
          <w:ilvl w:val="2"/>
          <w:numId w:val="13"/>
        </w:numPr>
        <w:jc w:val="left"/>
      </w:pPr>
      <w:bookmarkStart w:id="24" w:name="_Toc207787326"/>
      <w:r>
        <w:rPr>
          <w:rFonts w:hint="eastAsia"/>
        </w:rPr>
        <w:t>소스코드 배포</w:t>
      </w:r>
      <w:bookmarkEnd w:id="24"/>
    </w:p>
    <w:p w14:paraId="1D9CA128" w14:textId="42A4994F" w:rsidR="00CD101A" w:rsidRDefault="00CD101A" w:rsidP="00CD101A">
      <w:pPr>
        <w:rPr>
          <w:lang w:val="en-GB"/>
        </w:rPr>
      </w:pPr>
      <w:r>
        <w:rPr>
          <w:rFonts w:hint="eastAsia"/>
          <w:lang w:val="en-GB"/>
        </w:rPr>
        <w:t>Gitlab에 저장되는 소스코드를 활용하여 CI/CD파이프라인을 통해 배포자동화가 이루어진다.</w:t>
      </w:r>
    </w:p>
    <w:p w14:paraId="1ADDE2A7" w14:textId="3086F4C2" w:rsidR="00CD101A" w:rsidRDefault="00CD101A" w:rsidP="00CD101A">
      <w:pPr>
        <w:rPr>
          <w:lang w:val="en-GB"/>
        </w:rPr>
      </w:pPr>
      <w:r>
        <w:rPr>
          <w:rFonts w:hint="eastAsia"/>
          <w:lang w:val="en-GB"/>
        </w:rPr>
        <w:t xml:space="preserve">CI/CD는 BXCP플랫폼과 연계되는 각 </w:t>
      </w:r>
      <w:proofErr w:type="spellStart"/>
      <w:r>
        <w:rPr>
          <w:rFonts w:hint="eastAsia"/>
          <w:lang w:val="en-GB"/>
        </w:rPr>
        <w:t>브랜치별로</w:t>
      </w:r>
      <w:proofErr w:type="spellEnd"/>
      <w:r>
        <w:rPr>
          <w:rFonts w:hint="eastAsia"/>
          <w:lang w:val="en-GB"/>
        </w:rPr>
        <w:t xml:space="preserve"> 개발/운영 배포가 </w:t>
      </w:r>
      <w:proofErr w:type="spellStart"/>
      <w:r>
        <w:rPr>
          <w:rFonts w:hint="eastAsia"/>
          <w:lang w:val="en-GB"/>
        </w:rPr>
        <w:t>나뉘어져있다</w:t>
      </w:r>
      <w:proofErr w:type="spellEnd"/>
      <w:r>
        <w:rPr>
          <w:rFonts w:hint="eastAsia"/>
          <w:lang w:val="en-GB"/>
        </w:rPr>
        <w:t>.</w:t>
      </w:r>
    </w:p>
    <w:p w14:paraId="798F4F71" w14:textId="77777777" w:rsidR="00CD101A" w:rsidRDefault="00CD101A" w:rsidP="00CD101A">
      <w:pPr>
        <w:rPr>
          <w:lang w:val="en-GB"/>
        </w:rPr>
      </w:pPr>
    </w:p>
    <w:p w14:paraId="13E1450A" w14:textId="3788A0FF" w:rsidR="00CD101A" w:rsidRPr="00CD101A" w:rsidRDefault="00CD101A" w:rsidP="00CD101A">
      <w:pPr>
        <w:rPr>
          <w:lang w:val="en-GB"/>
        </w:rPr>
      </w:pPr>
      <w:r>
        <w:rPr>
          <w:rFonts w:hint="eastAsia"/>
          <w:lang w:val="en-GB"/>
        </w:rPr>
        <w:t>[Branch]</w:t>
      </w:r>
    </w:p>
    <w:p w14:paraId="361FE687" w14:textId="1A67E4BD" w:rsidR="00CD101A" w:rsidRDefault="00CD101A" w:rsidP="00CD101A">
      <w:pPr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Dev :</w:t>
      </w:r>
      <w:proofErr w:type="gramEnd"/>
      <w:r>
        <w:rPr>
          <w:rFonts w:hint="eastAsia"/>
          <w:lang w:val="en-GB"/>
        </w:rPr>
        <w:t xml:space="preserve"> 개발로써 활용하기 위한 </w:t>
      </w:r>
      <w:proofErr w:type="spellStart"/>
      <w:r>
        <w:rPr>
          <w:rFonts w:hint="eastAsia"/>
          <w:lang w:val="en-GB"/>
        </w:rPr>
        <w:t>브랜치</w:t>
      </w:r>
      <w:proofErr w:type="spellEnd"/>
      <w:r>
        <w:rPr>
          <w:rFonts w:hint="eastAsia"/>
          <w:lang w:val="en-GB"/>
        </w:rPr>
        <w:t xml:space="preserve"> (개발클러스터)</w:t>
      </w:r>
    </w:p>
    <w:p w14:paraId="1A8F84B8" w14:textId="08CD09E7" w:rsidR="00CD101A" w:rsidRDefault="00CD101A" w:rsidP="00CD101A">
      <w:pPr>
        <w:jc w:val="left"/>
        <w:rPr>
          <w:lang w:val="en-GB"/>
        </w:rPr>
      </w:pPr>
      <w:proofErr w:type="spellStart"/>
      <w:proofErr w:type="gramStart"/>
      <w:r>
        <w:rPr>
          <w:rFonts w:hint="eastAsia"/>
          <w:lang w:val="en-GB"/>
        </w:rPr>
        <w:t>Uat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개발 후 테스트를 활용하기 위한 </w:t>
      </w:r>
      <w:proofErr w:type="spellStart"/>
      <w:r>
        <w:rPr>
          <w:rFonts w:hint="eastAsia"/>
          <w:lang w:val="en-GB"/>
        </w:rPr>
        <w:t>브랜치</w:t>
      </w:r>
      <w:proofErr w:type="spellEnd"/>
      <w:r>
        <w:rPr>
          <w:rFonts w:hint="eastAsia"/>
          <w:lang w:val="en-GB"/>
        </w:rPr>
        <w:t xml:space="preserve"> (개발클러스터)</w:t>
      </w:r>
    </w:p>
    <w:p w14:paraId="0063B8D5" w14:textId="723E4F02" w:rsidR="00CD101A" w:rsidRDefault="00CD101A" w:rsidP="00CD101A">
      <w:pPr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Prod :</w:t>
      </w:r>
      <w:proofErr w:type="gramEnd"/>
      <w:r>
        <w:rPr>
          <w:rFonts w:hint="eastAsia"/>
          <w:lang w:val="en-GB"/>
        </w:rPr>
        <w:t xml:space="preserve"> 운영에 반영하기 위한 </w:t>
      </w:r>
      <w:proofErr w:type="spellStart"/>
      <w:r>
        <w:rPr>
          <w:rFonts w:hint="eastAsia"/>
          <w:lang w:val="en-GB"/>
        </w:rPr>
        <w:t>브랜치</w:t>
      </w:r>
      <w:proofErr w:type="spellEnd"/>
      <w:r>
        <w:rPr>
          <w:rFonts w:hint="eastAsia"/>
          <w:lang w:val="en-GB"/>
        </w:rPr>
        <w:t xml:space="preserve"> (운영클러스터)</w:t>
      </w:r>
    </w:p>
    <w:p w14:paraId="09BA9F99" w14:textId="77777777" w:rsidR="00CD101A" w:rsidRDefault="00CD101A" w:rsidP="00CD101A">
      <w:pPr>
        <w:jc w:val="left"/>
        <w:rPr>
          <w:lang w:val="en-GB"/>
        </w:rPr>
      </w:pPr>
    </w:p>
    <w:p w14:paraId="4C88885B" w14:textId="003ADC05" w:rsidR="00CD101A" w:rsidRDefault="00CD101A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Dev </w:t>
      </w:r>
      <w:proofErr w:type="spellStart"/>
      <w:r>
        <w:rPr>
          <w:rFonts w:hint="eastAsia"/>
          <w:lang w:val="en-GB"/>
        </w:rPr>
        <w:t>브랜치의</w:t>
      </w:r>
      <w:proofErr w:type="spellEnd"/>
      <w:r>
        <w:rPr>
          <w:rFonts w:hint="eastAsia"/>
          <w:lang w:val="en-GB"/>
        </w:rPr>
        <w:t xml:space="preserve"> 경우 소스코드 푸시 또는 </w:t>
      </w:r>
      <w:proofErr w:type="spellStart"/>
      <w:r>
        <w:rPr>
          <w:rFonts w:hint="eastAsia"/>
          <w:lang w:val="en-GB"/>
        </w:rPr>
        <w:t>머지</w:t>
      </w:r>
      <w:proofErr w:type="spellEnd"/>
      <w:r>
        <w:rPr>
          <w:rFonts w:hint="eastAsia"/>
          <w:lang w:val="en-GB"/>
        </w:rPr>
        <w:t xml:space="preserve"> 시 해당 동작을 </w:t>
      </w:r>
      <w:proofErr w:type="spellStart"/>
      <w:r>
        <w:rPr>
          <w:rFonts w:hint="eastAsia"/>
          <w:lang w:val="en-GB"/>
        </w:rPr>
        <w:t>트리거삼아</w:t>
      </w:r>
      <w:proofErr w:type="spellEnd"/>
      <w:r>
        <w:rPr>
          <w:rFonts w:hint="eastAsia"/>
          <w:lang w:val="en-GB"/>
        </w:rPr>
        <w:t xml:space="preserve"> CI/CD 파이프라인이 동작하게 되며, </w:t>
      </w:r>
      <w:proofErr w:type="spellStart"/>
      <w:r>
        <w:rPr>
          <w:rFonts w:hint="eastAsia"/>
          <w:lang w:val="en-GB"/>
        </w:rPr>
        <w:t>쿠버네티스</w:t>
      </w:r>
      <w:proofErr w:type="spellEnd"/>
      <w:r>
        <w:rPr>
          <w:rFonts w:hint="eastAsia"/>
          <w:lang w:val="en-GB"/>
        </w:rPr>
        <w:t xml:space="preserve"> 클러스터에 자동으로 배포된다.</w:t>
      </w:r>
    </w:p>
    <w:p w14:paraId="355C0A29" w14:textId="77777777" w:rsidR="00CD101A" w:rsidRDefault="00CD101A" w:rsidP="00CD101A">
      <w:pPr>
        <w:jc w:val="left"/>
        <w:rPr>
          <w:lang w:val="en-GB"/>
        </w:rPr>
      </w:pPr>
    </w:p>
    <w:p w14:paraId="10F06367" w14:textId="394482D9" w:rsidR="00CD101A" w:rsidRDefault="00CD101A" w:rsidP="00CD101A">
      <w:pPr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lastRenderedPageBreak/>
        <w:t>Uat</w:t>
      </w:r>
      <w:proofErr w:type="spellEnd"/>
      <w:r>
        <w:rPr>
          <w:rFonts w:hint="eastAsia"/>
          <w:lang w:val="en-GB"/>
        </w:rPr>
        <w:t xml:space="preserve">, Prod </w:t>
      </w:r>
      <w:proofErr w:type="spellStart"/>
      <w:r>
        <w:rPr>
          <w:rFonts w:hint="eastAsia"/>
          <w:lang w:val="en-GB"/>
        </w:rPr>
        <w:t>브랜치의</w:t>
      </w:r>
      <w:proofErr w:type="spellEnd"/>
      <w:r>
        <w:rPr>
          <w:rFonts w:hint="eastAsia"/>
          <w:lang w:val="en-GB"/>
        </w:rPr>
        <w:t xml:space="preserve"> 경우 ITQM 절차에 따른 배포신청이 이루어져야 하며 인프라시스템부 또는 BXCP 플랫폼에 문의 또는 협의가 필요하</w:t>
      </w:r>
      <w:r w:rsidR="00311EA0">
        <w:rPr>
          <w:rFonts w:hint="eastAsia"/>
          <w:lang w:val="en-GB"/>
        </w:rPr>
        <w:t>다.</w:t>
      </w:r>
    </w:p>
    <w:p w14:paraId="40C6DFBB" w14:textId="77777777" w:rsidR="00311EA0" w:rsidRDefault="00311EA0" w:rsidP="00CD101A">
      <w:pPr>
        <w:jc w:val="left"/>
        <w:rPr>
          <w:lang w:val="en-GB"/>
        </w:rPr>
      </w:pPr>
    </w:p>
    <w:p w14:paraId="12D6CD5C" w14:textId="2394F662" w:rsidR="00311EA0" w:rsidRDefault="00311EA0" w:rsidP="00311EA0">
      <w:pPr>
        <w:pStyle w:val="20"/>
        <w:numPr>
          <w:ilvl w:val="1"/>
          <w:numId w:val="13"/>
        </w:numPr>
        <w:jc w:val="left"/>
      </w:pPr>
      <w:bookmarkStart w:id="25" w:name="_Toc207787327"/>
      <w:r>
        <w:rPr>
          <w:rFonts w:hint="eastAsia"/>
        </w:rPr>
        <w:t>Harbor</w:t>
      </w:r>
      <w:bookmarkEnd w:id="25"/>
    </w:p>
    <w:p w14:paraId="4892DDB4" w14:textId="4289BB92" w:rsidR="00311EA0" w:rsidRDefault="00311EA0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내부분석환경의 소스코드를 배포하기 위한 이미지관리는 Harbor에서 관리되며 접속정보는 아래와 같다. 해당 Harbor 내 </w:t>
      </w:r>
      <w:proofErr w:type="spellStart"/>
      <w:r>
        <w:rPr>
          <w:rFonts w:hint="eastAsia"/>
          <w:lang w:val="en-GB"/>
        </w:rPr>
        <w:t>Datalab</w:t>
      </w:r>
      <w:proofErr w:type="spellEnd"/>
      <w:r>
        <w:rPr>
          <w:rFonts w:hint="eastAsia"/>
          <w:lang w:val="en-GB"/>
        </w:rPr>
        <w:t xml:space="preserve"> 프로젝트를 사용하며, 내부분석환경과 관련된 이미지가 업로드 되어있다. 파이프라인이 동작할 때는 </w:t>
      </w:r>
      <w:proofErr w:type="spellStart"/>
      <w:r>
        <w:rPr>
          <w:rFonts w:hint="eastAsia"/>
          <w:lang w:val="en-GB"/>
        </w:rPr>
        <w:t>bxcp</w:t>
      </w:r>
      <w:proofErr w:type="spellEnd"/>
      <w:r>
        <w:rPr>
          <w:rFonts w:hint="eastAsia"/>
          <w:lang w:val="en-GB"/>
        </w:rPr>
        <w:t xml:space="preserve">-system-base 프로젝트에 </w:t>
      </w:r>
      <w:proofErr w:type="spellStart"/>
      <w:r>
        <w:rPr>
          <w:rFonts w:hint="eastAsia"/>
          <w:lang w:val="en-GB"/>
        </w:rPr>
        <w:t>빌드된</w:t>
      </w:r>
      <w:proofErr w:type="spellEnd"/>
      <w:r>
        <w:rPr>
          <w:rFonts w:hint="eastAsia"/>
          <w:lang w:val="en-GB"/>
        </w:rPr>
        <w:t xml:space="preserve"> 이미지가 동적으로 생성된다.</w:t>
      </w:r>
    </w:p>
    <w:p w14:paraId="0FFCD587" w14:textId="77777777" w:rsidR="00311EA0" w:rsidRDefault="00311EA0" w:rsidP="00CD101A">
      <w:pPr>
        <w:jc w:val="left"/>
        <w:rPr>
          <w:lang w:val="en-GB"/>
        </w:rPr>
      </w:pPr>
    </w:p>
    <w:p w14:paraId="7A9719D7" w14:textId="3F1F61AD" w:rsidR="00311EA0" w:rsidRDefault="00311EA0" w:rsidP="00CD101A">
      <w:pPr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개발 :</w:t>
      </w:r>
      <w:proofErr w:type="gramEnd"/>
      <w:r>
        <w:rPr>
          <w:rFonts w:hint="eastAsia"/>
          <w:lang w:val="en-GB"/>
        </w:rPr>
        <w:t xml:space="preserve"> https://devkbops-reg.wizmore.co.kr</w:t>
      </w:r>
    </w:p>
    <w:p w14:paraId="53BBBEC8" w14:textId="5A7BE513" w:rsidR="00311EA0" w:rsidRDefault="00311EA0" w:rsidP="00CD101A">
      <w:pPr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운영 :</w:t>
      </w:r>
      <w:proofErr w:type="gramEnd"/>
      <w:r>
        <w:rPr>
          <w:rFonts w:hint="eastAsia"/>
          <w:lang w:val="en-GB"/>
        </w:rPr>
        <w:t xml:space="preserve"> https://kbops-reg.wizmore.co.kr</w:t>
      </w:r>
    </w:p>
    <w:p w14:paraId="261339FF" w14:textId="753F6F4A" w:rsidR="00311EA0" w:rsidRDefault="00311EA0" w:rsidP="00CD101A">
      <w:pPr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프로젝트 :</w:t>
      </w:r>
      <w:proofErr w:type="gram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Datalab</w:t>
      </w:r>
      <w:proofErr w:type="spellEnd"/>
    </w:p>
    <w:p w14:paraId="3818E10D" w14:textId="77777777" w:rsidR="00311EA0" w:rsidRDefault="00311EA0" w:rsidP="00CD101A">
      <w:pPr>
        <w:jc w:val="left"/>
        <w:rPr>
          <w:lang w:val="en-GB"/>
        </w:rPr>
      </w:pPr>
    </w:p>
    <w:p w14:paraId="718BD727" w14:textId="5EB6C53F" w:rsidR="00311EA0" w:rsidRDefault="00311EA0" w:rsidP="00311EA0">
      <w:pPr>
        <w:pStyle w:val="3"/>
        <w:numPr>
          <w:ilvl w:val="2"/>
          <w:numId w:val="13"/>
        </w:numPr>
        <w:jc w:val="left"/>
      </w:pPr>
      <w:bookmarkStart w:id="26" w:name="_Toc207787328"/>
      <w:r>
        <w:rPr>
          <w:rFonts w:hint="eastAsia"/>
        </w:rPr>
        <w:t>Git과 Harbor의 연계</w:t>
      </w:r>
      <w:bookmarkEnd w:id="26"/>
    </w:p>
    <w:p w14:paraId="6A33CDB3" w14:textId="1FCC3F8C" w:rsidR="00311EA0" w:rsidRDefault="00311EA0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내부분석환경을 파이프라인을 통한 배포 간 Gitlab </w:t>
      </w:r>
      <w:proofErr w:type="spellStart"/>
      <w:r>
        <w:rPr>
          <w:rFonts w:hint="eastAsia"/>
          <w:lang w:val="en-GB"/>
        </w:rPr>
        <w:t>레포지터리의</w:t>
      </w:r>
      <w:proofErr w:type="spellEnd"/>
      <w:r>
        <w:rPr>
          <w:rFonts w:hint="eastAsia"/>
          <w:lang w:val="en-GB"/>
        </w:rPr>
        <w:t xml:space="preserve"> 소스와 연계되어 파이프라인이 동작한다.</w:t>
      </w:r>
    </w:p>
    <w:p w14:paraId="3BFE5FE7" w14:textId="77777777" w:rsidR="00311EA0" w:rsidRDefault="00311EA0" w:rsidP="00CD101A">
      <w:pPr>
        <w:jc w:val="left"/>
        <w:rPr>
          <w:lang w:val="en-GB"/>
        </w:rPr>
      </w:pPr>
    </w:p>
    <w:p w14:paraId="4D6C877A" w14:textId="28448785" w:rsidR="00311EA0" w:rsidRDefault="00311EA0" w:rsidP="00CD101A">
      <w:pPr>
        <w:jc w:val="left"/>
        <w:rPr>
          <w:lang w:val="en-GB"/>
        </w:rPr>
      </w:pPr>
      <w:r>
        <w:rPr>
          <w:rFonts w:hint="eastAsia"/>
          <w:lang w:val="en-GB"/>
        </w:rPr>
        <w:t>[사용되는 이미지]</w:t>
      </w:r>
    </w:p>
    <w:p w14:paraId="3D9E0B52" w14:textId="734604A4" w:rsidR="00311EA0" w:rsidRDefault="00311EA0" w:rsidP="00CD101A">
      <w:pPr>
        <w:jc w:val="left"/>
        <w:rPr>
          <w:lang w:val="en-GB"/>
        </w:rPr>
      </w:pPr>
      <w:r>
        <w:rPr>
          <w:rFonts w:hint="eastAsia"/>
          <w:lang w:val="en-GB"/>
        </w:rPr>
        <w:t>파</w:t>
      </w:r>
      <w:r w:rsidR="0046383A">
        <w:rPr>
          <w:rFonts w:hint="eastAsia"/>
          <w:lang w:val="en-GB"/>
        </w:rPr>
        <w:t>이프</w:t>
      </w:r>
      <w:r>
        <w:rPr>
          <w:rFonts w:hint="eastAsia"/>
          <w:lang w:val="en-GB"/>
        </w:rPr>
        <w:t xml:space="preserve">라인 동작 간 이미지 빌드 시 Gitlab소스코드 </w:t>
      </w:r>
      <w:proofErr w:type="gramStart"/>
      <w:r>
        <w:rPr>
          <w:rFonts w:hint="eastAsia"/>
          <w:lang w:val="en-GB"/>
        </w:rPr>
        <w:t>내 /</w:t>
      </w:r>
      <w:proofErr w:type="gramEnd"/>
      <w:r>
        <w:rPr>
          <w:rFonts w:hint="eastAsia"/>
          <w:lang w:val="en-GB"/>
        </w:rPr>
        <w:t xml:space="preserve"> 디렉토리에서 </w:t>
      </w:r>
      <w:proofErr w:type="spellStart"/>
      <w:r>
        <w:rPr>
          <w:rFonts w:hint="eastAsia"/>
          <w:lang w:val="en-GB"/>
        </w:rPr>
        <w:t>Dockerfile</w:t>
      </w:r>
      <w:proofErr w:type="spellEnd"/>
      <w:r>
        <w:rPr>
          <w:rFonts w:hint="eastAsia"/>
          <w:lang w:val="en-GB"/>
        </w:rPr>
        <w:t>을 이용하여 이미지 빌드를 수행한다.</w:t>
      </w:r>
    </w:p>
    <w:p w14:paraId="796D6316" w14:textId="1CCD300F" w:rsidR="00311EA0" w:rsidRDefault="00311EA0" w:rsidP="00CD101A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만약 파이프라인을 통한 배포 시 </w:t>
      </w:r>
      <w:proofErr w:type="spellStart"/>
      <w:r>
        <w:rPr>
          <w:rFonts w:hint="eastAsia"/>
          <w:lang w:val="en-GB"/>
        </w:rPr>
        <w:t>ImagePull</w:t>
      </w:r>
      <w:proofErr w:type="spellEnd"/>
      <w:r>
        <w:rPr>
          <w:rFonts w:hint="eastAsia"/>
          <w:lang w:val="en-GB"/>
        </w:rPr>
        <w:t xml:space="preserve"> 에러가 발생하면</w:t>
      </w:r>
    </w:p>
    <w:p w14:paraId="1345768E" w14:textId="2B350C88" w:rsidR="00311EA0" w:rsidRDefault="00311EA0" w:rsidP="00311EA0">
      <w:pPr>
        <w:pStyle w:val="afe"/>
        <w:numPr>
          <w:ilvl w:val="0"/>
          <w:numId w:val="18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Dockerfile</w:t>
      </w:r>
      <w:proofErr w:type="spellEnd"/>
      <w:r>
        <w:rPr>
          <w:rFonts w:hint="eastAsia"/>
          <w:lang w:val="en-GB"/>
        </w:rPr>
        <w:t>을 확인</w:t>
      </w:r>
    </w:p>
    <w:p w14:paraId="6E8727E7" w14:textId="55F88BAC" w:rsidR="00311EA0" w:rsidRDefault="00311EA0" w:rsidP="00311EA0">
      <w:pPr>
        <w:pStyle w:val="afe"/>
        <w:numPr>
          <w:ilvl w:val="0"/>
          <w:numId w:val="18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Harbor의 이미지 확인</w:t>
      </w:r>
    </w:p>
    <w:p w14:paraId="6A4066D1" w14:textId="081114B3" w:rsidR="00311EA0" w:rsidRDefault="00311EA0" w:rsidP="00311EA0">
      <w:pPr>
        <w:pStyle w:val="afe"/>
        <w:numPr>
          <w:ilvl w:val="0"/>
          <w:numId w:val="18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Harbor의 통신상태 확인</w:t>
      </w:r>
    </w:p>
    <w:p w14:paraId="35A3307B" w14:textId="50103BE8" w:rsidR="00311EA0" w:rsidRDefault="00311EA0" w:rsidP="00311EA0">
      <w:pPr>
        <w:jc w:val="left"/>
        <w:rPr>
          <w:lang w:val="en-GB"/>
        </w:rPr>
      </w:pPr>
      <w:r>
        <w:rPr>
          <w:rFonts w:hint="eastAsia"/>
          <w:lang w:val="en-GB"/>
        </w:rPr>
        <w:t>이 필요하다.</w:t>
      </w:r>
    </w:p>
    <w:p w14:paraId="688CC209" w14:textId="3F79A80F" w:rsidR="00311EA0" w:rsidRDefault="00311EA0" w:rsidP="00311EA0">
      <w:pPr>
        <w:jc w:val="left"/>
        <w:rPr>
          <w:lang w:val="en-GB"/>
        </w:rPr>
      </w:pPr>
      <w:r>
        <w:rPr>
          <w:rFonts w:hint="eastAsia"/>
          <w:lang w:val="en-GB"/>
        </w:rPr>
        <w:t>[</w:t>
      </w:r>
      <w:proofErr w:type="spellStart"/>
      <w:r>
        <w:rPr>
          <w:rFonts w:hint="eastAsia"/>
          <w:lang w:val="en-GB"/>
        </w:rPr>
        <w:t>Dockerfile</w:t>
      </w:r>
      <w:proofErr w:type="spellEnd"/>
      <w:r>
        <w:rPr>
          <w:rFonts w:hint="eastAsia"/>
          <w:lang w:val="en-GB"/>
        </w:rPr>
        <w:t xml:space="preserve"> 예시</w:t>
      </w:r>
      <w:r>
        <w:rPr>
          <w:lang w:val="en-GB"/>
        </w:rPr>
        <w:t>]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311EA0" w14:paraId="0DB8BA1A" w14:textId="77777777" w:rsidTr="6AA03AF7">
        <w:tc>
          <w:tcPr>
            <w:tcW w:w="9962" w:type="dxa"/>
            <w:shd w:val="clear" w:color="auto" w:fill="D0CECE"/>
          </w:tcPr>
          <w:p w14:paraId="1D318B7E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FROM devkbops-reg.wizmore.co.kr/</w:t>
            </w:r>
            <w:proofErr w:type="spellStart"/>
            <w:r>
              <w:rPr>
                <w:rFonts w:hint="eastAsia"/>
                <w:lang w:val="en-GB"/>
              </w:rPr>
              <w:t>bxcp</w:t>
            </w:r>
            <w:proofErr w:type="spellEnd"/>
            <w:r>
              <w:rPr>
                <w:rFonts w:hint="eastAsia"/>
                <w:lang w:val="en-GB"/>
              </w:rPr>
              <w:t>-system-base/python:3.12-slim #베이스이미지 경로</w:t>
            </w:r>
          </w:p>
          <w:p w14:paraId="5EFB35D4" w14:textId="77777777" w:rsidR="00311EA0" w:rsidRDefault="00311EA0" w:rsidP="00311EA0">
            <w:pPr>
              <w:jc w:val="left"/>
              <w:rPr>
                <w:lang w:val="en-GB"/>
              </w:rPr>
            </w:pPr>
          </w:p>
          <w:p w14:paraId="30ACCF78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WORKDIR /app #작업디렉토리</w:t>
            </w:r>
          </w:p>
          <w:p w14:paraId="4262AAAF" w14:textId="77777777" w:rsidR="00311EA0" w:rsidRDefault="00311EA0" w:rsidP="00311EA0">
            <w:pPr>
              <w:jc w:val="left"/>
              <w:rPr>
                <w:lang w:val="en-GB"/>
              </w:rPr>
            </w:pPr>
          </w:p>
          <w:p w14:paraId="02886D1B" w14:textId="1ADD4113" w:rsidR="00311EA0" w:rsidRDefault="00311EA0" w:rsidP="6AA03AF7">
            <w:pPr>
              <w:jc w:val="left"/>
            </w:pPr>
            <w:r w:rsidRPr="6AA03AF7">
              <w:rPr>
                <w:lang w:val="en-GB"/>
              </w:rPr>
              <w:t xml:space="preserve"># COPY </w:t>
            </w:r>
            <w:proofErr w:type="spellStart"/>
            <w:proofErr w:type="gramStart"/>
            <w:r w:rsidRPr="6AA03AF7">
              <w:rPr>
                <w:lang w:val="en-GB"/>
              </w:rPr>
              <w:t>pyproject.toml</w:t>
            </w:r>
            <w:proofErr w:type="spellEnd"/>
            <w:proofErr w:type="gramEnd"/>
            <w:r w:rsidRPr="6AA03AF7">
              <w:rPr>
                <w:lang w:val="en-GB"/>
              </w:rPr>
              <w:t xml:space="preserve"> </w:t>
            </w:r>
            <w:proofErr w:type="spellStart"/>
            <w:proofErr w:type="gramStart"/>
            <w:r w:rsidRPr="6AA03AF7">
              <w:rPr>
                <w:lang w:val="en-GB"/>
              </w:rPr>
              <w:t>uv.lock</w:t>
            </w:r>
            <w:proofErr w:type="spellEnd"/>
            <w:r w:rsidRPr="6AA03AF7">
              <w:rPr>
                <w:lang w:val="en-GB"/>
              </w:rPr>
              <w:t xml:space="preserve"> ./</w:t>
            </w:r>
            <w:proofErr w:type="gramEnd"/>
          </w:p>
          <w:p w14:paraId="6754EF9C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COPY </w:t>
            </w:r>
            <w:proofErr w:type="gramStart"/>
            <w:r>
              <w:rPr>
                <w:rFonts w:hint="eastAsia"/>
                <w:lang w:val="en-GB"/>
              </w:rPr>
              <w:t>requirements.txt .</w:t>
            </w:r>
            <w:proofErr w:type="gramEnd"/>
            <w:r>
              <w:rPr>
                <w:rFonts w:hint="eastAsia"/>
                <w:lang w:val="en-GB"/>
              </w:rPr>
              <w:t>/ #소스코드 복사</w:t>
            </w:r>
          </w:p>
          <w:p w14:paraId="14F411E7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COPY </w:t>
            </w:r>
            <w:proofErr w:type="spellStart"/>
            <w:r>
              <w:rPr>
                <w:rFonts w:hint="eastAsia"/>
                <w:lang w:val="en-GB"/>
              </w:rPr>
              <w:t>iae</w:t>
            </w:r>
            <w:proofErr w:type="spellEnd"/>
            <w:proofErr w:type="gramStart"/>
            <w:r>
              <w:rPr>
                <w:rFonts w:hint="eastAsia"/>
                <w:lang w:val="en-GB"/>
              </w:rPr>
              <w:t>/ .</w:t>
            </w:r>
            <w:proofErr w:type="gramEnd"/>
            <w:r>
              <w:rPr>
                <w:rFonts w:hint="eastAsia"/>
                <w:lang w:val="en-GB"/>
              </w:rPr>
              <w:t>/ #소스코드 복사</w:t>
            </w:r>
          </w:p>
          <w:p w14:paraId="5701D487" w14:textId="77777777" w:rsidR="00311EA0" w:rsidRDefault="00311EA0" w:rsidP="00311EA0">
            <w:pPr>
              <w:jc w:val="left"/>
              <w:rPr>
                <w:lang w:val="en-GB"/>
              </w:rPr>
            </w:pPr>
          </w:p>
          <w:p w14:paraId="62D8E06D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RUN rm-rf /app</w:t>
            </w:r>
            <w:proofErr w:type="gramStart"/>
            <w:r>
              <w:rPr>
                <w:rFonts w:hint="eastAsia"/>
                <w:lang w:val="en-GB"/>
              </w:rPr>
              <w:t>/.</w:t>
            </w:r>
            <w:proofErr w:type="spellStart"/>
            <w:r>
              <w:rPr>
                <w:rFonts w:hint="eastAsia"/>
                <w:lang w:val="en-GB"/>
              </w:rPr>
              <w:t>venv</w:t>
            </w:r>
            <w:proofErr w:type="spellEnd"/>
            <w:proofErr w:type="gramEnd"/>
            <w:r>
              <w:rPr>
                <w:rFonts w:hint="eastAsia"/>
                <w:lang w:val="en-GB"/>
              </w:rPr>
              <w:t xml:space="preserve"> #개발환경 제거</w:t>
            </w:r>
          </w:p>
          <w:p w14:paraId="23D527CD" w14:textId="77777777" w:rsidR="00311EA0" w:rsidRDefault="00311EA0" w:rsidP="00311EA0">
            <w:pPr>
              <w:jc w:val="left"/>
              <w:rPr>
                <w:lang w:val="en-GB"/>
              </w:rPr>
            </w:pPr>
          </w:p>
          <w:p w14:paraId="51921784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nexus </w:t>
            </w:r>
            <w:proofErr w:type="spellStart"/>
            <w:r>
              <w:rPr>
                <w:rFonts w:hint="eastAsia"/>
                <w:lang w:val="en-GB"/>
              </w:rPr>
              <w:t>레포지터리</w:t>
            </w:r>
            <w:proofErr w:type="spellEnd"/>
            <w:r>
              <w:rPr>
                <w:rFonts w:hint="eastAsia"/>
                <w:lang w:val="en-GB"/>
              </w:rPr>
              <w:t xml:space="preserve"> 연결</w:t>
            </w:r>
          </w:p>
          <w:p w14:paraId="4E985156" w14:textId="57181732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RUN pip config set </w:t>
            </w:r>
            <w:proofErr w:type="spellStart"/>
            <w:proofErr w:type="gramStart"/>
            <w:r>
              <w:rPr>
                <w:rFonts w:hint="eastAsia"/>
                <w:lang w:val="en-GB"/>
              </w:rPr>
              <w:t>global.index</w:t>
            </w:r>
            <w:proofErr w:type="gramEnd"/>
            <w:r>
              <w:rPr>
                <w:rFonts w:hint="eastAsia"/>
                <w:lang w:val="en-GB"/>
              </w:rPr>
              <w:t>-url</w:t>
            </w:r>
            <w:proofErr w:type="spellEnd"/>
            <w:r>
              <w:rPr>
                <w:rFonts w:hint="eastAsia"/>
                <w:lang w:val="en-GB"/>
              </w:rPr>
              <w:t xml:space="preserve"> </w:t>
            </w:r>
            <w:r w:rsidRPr="000B3B6A">
              <w:rPr>
                <w:rFonts w:hint="eastAsia"/>
                <w:lang w:val="en-GB"/>
              </w:rPr>
              <w:t>http://kbops-nex.wizmore.co.kr/repository/kbops-pypi/simple</w:t>
            </w:r>
          </w:p>
          <w:p w14:paraId="69B9BD97" w14:textId="77777777" w:rsidR="00311EA0" w:rsidRDefault="00311EA0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RUN pip config set </w:t>
            </w:r>
            <w:proofErr w:type="spellStart"/>
            <w:proofErr w:type="gramStart"/>
            <w:r>
              <w:rPr>
                <w:rFonts w:hint="eastAsia"/>
                <w:lang w:val="en-GB"/>
              </w:rPr>
              <w:t>global</w:t>
            </w:r>
            <w:r w:rsidR="000B3B6A">
              <w:rPr>
                <w:rFonts w:hint="eastAsia"/>
                <w:lang w:val="en-GB"/>
              </w:rPr>
              <w:t>.trusted</w:t>
            </w:r>
            <w:proofErr w:type="spellEnd"/>
            <w:proofErr w:type="gramEnd"/>
            <w:r w:rsidR="000B3B6A">
              <w:rPr>
                <w:rFonts w:hint="eastAsia"/>
                <w:lang w:val="en-GB"/>
              </w:rPr>
              <w:t>-host kbops-nex.wizmore.co.kr</w:t>
            </w:r>
          </w:p>
          <w:p w14:paraId="763396F6" w14:textId="77777777" w:rsidR="000B3B6A" w:rsidRDefault="000B3B6A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RUN pip config set global.no-cache-</w:t>
            </w:r>
            <w:proofErr w:type="spellStart"/>
            <w:r>
              <w:rPr>
                <w:rFonts w:hint="eastAsia"/>
                <w:lang w:val="en-GB"/>
              </w:rPr>
              <w:t>dir</w:t>
            </w:r>
            <w:proofErr w:type="spellEnd"/>
            <w:r>
              <w:rPr>
                <w:rFonts w:hint="eastAsia"/>
                <w:lang w:val="en-GB"/>
              </w:rPr>
              <w:t xml:space="preserve"> false</w:t>
            </w:r>
          </w:p>
          <w:p w14:paraId="2E6CE2E5" w14:textId="77777777" w:rsidR="000B3B6A" w:rsidRDefault="000B3B6A" w:rsidP="00311EA0">
            <w:pPr>
              <w:jc w:val="left"/>
              <w:rPr>
                <w:lang w:val="en-GB"/>
              </w:rPr>
            </w:pPr>
          </w:p>
          <w:p w14:paraId="1FFC4C81" w14:textId="77777777" w:rsidR="000B3B6A" w:rsidRDefault="000B3B6A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파이썬 라이브러리 다운로드</w:t>
            </w:r>
          </w:p>
          <w:p w14:paraId="18FD1574" w14:textId="77777777" w:rsidR="000B3B6A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RUN pip install -r requirements.txt</w:t>
            </w:r>
          </w:p>
          <w:p w14:paraId="0E77DC4C" w14:textId="77777777" w:rsidR="00817BD3" w:rsidRDefault="00817BD3" w:rsidP="00311EA0">
            <w:pPr>
              <w:jc w:val="left"/>
              <w:rPr>
                <w:lang w:val="en-GB"/>
              </w:rPr>
            </w:pPr>
          </w:p>
          <w:p w14:paraId="3FF4BA32" w14:textId="77777777" w:rsid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RUN pip install </w:t>
            </w:r>
            <w:proofErr w:type="spellStart"/>
            <w:r>
              <w:rPr>
                <w:rFonts w:hint="eastAsia"/>
                <w:lang w:val="en-GB"/>
              </w:rPr>
              <w:t>uv</w:t>
            </w:r>
            <w:proofErr w:type="spellEnd"/>
            <w:r>
              <w:rPr>
                <w:rFonts w:hint="eastAsia"/>
                <w:lang w:val="en-GB"/>
              </w:rPr>
              <w:t xml:space="preserve"> &amp;&amp; </w:t>
            </w:r>
            <w:proofErr w:type="spellStart"/>
            <w:r>
              <w:rPr>
                <w:rFonts w:hint="eastAsia"/>
                <w:lang w:val="en-GB"/>
              </w:rPr>
              <w:t>uv</w:t>
            </w:r>
            <w:proofErr w:type="spellEnd"/>
            <w:r>
              <w:rPr>
                <w:rFonts w:hint="eastAsia"/>
                <w:lang w:val="en-GB"/>
              </w:rPr>
              <w:t xml:space="preserve"> sync </w:t>
            </w:r>
            <w:r>
              <w:rPr>
                <w:lang w:val="en-GB"/>
              </w:rPr>
              <w:t>–</w:t>
            </w:r>
            <w:r>
              <w:rPr>
                <w:rFonts w:hint="eastAsia"/>
                <w:lang w:val="en-GB"/>
              </w:rPr>
              <w:t>link-mode=copy</w:t>
            </w:r>
          </w:p>
          <w:p w14:paraId="22494AE8" w14:textId="77777777" w:rsidR="00817BD3" w:rsidRDefault="00817BD3" w:rsidP="00311EA0">
            <w:pPr>
              <w:jc w:val="left"/>
              <w:rPr>
                <w:lang w:val="en-GB"/>
              </w:rPr>
            </w:pPr>
          </w:p>
          <w:p w14:paraId="34974226" w14:textId="77777777" w:rsid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서비스 포트 오픈</w:t>
            </w:r>
          </w:p>
          <w:p w14:paraId="34E33475" w14:textId="77777777" w:rsid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EXPOSE 8080</w:t>
            </w:r>
          </w:p>
          <w:p w14:paraId="06F055B9" w14:textId="77777777" w:rsidR="00817BD3" w:rsidRDefault="00817BD3" w:rsidP="00311EA0">
            <w:pPr>
              <w:jc w:val="left"/>
              <w:rPr>
                <w:lang w:val="en-GB"/>
              </w:rPr>
            </w:pPr>
          </w:p>
          <w:p w14:paraId="293D39BB" w14:textId="77777777" w:rsid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RUN </w:t>
            </w:r>
            <w:proofErr w:type="spellStart"/>
            <w:r>
              <w:rPr>
                <w:rFonts w:hint="eastAsia"/>
                <w:lang w:val="en-GB"/>
              </w:rPr>
              <w:t>uv</w:t>
            </w:r>
            <w:proofErr w:type="spellEnd"/>
            <w:r>
              <w:rPr>
                <w:rFonts w:hint="eastAsia"/>
                <w:lang w:val="en-GB"/>
              </w:rPr>
              <w:t xml:space="preserve"> run manage.py migrate</w:t>
            </w:r>
          </w:p>
          <w:p w14:paraId="25330261" w14:textId="77777777" w:rsidR="00817BD3" w:rsidRDefault="00817BD3" w:rsidP="00311EA0">
            <w:pPr>
              <w:jc w:val="left"/>
              <w:rPr>
                <w:lang w:val="en-GB"/>
              </w:rPr>
            </w:pPr>
          </w:p>
          <w:p w14:paraId="4AB3E70A" w14:textId="77777777" w:rsid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서비스 프로세스 실행 명령어</w:t>
            </w:r>
          </w:p>
          <w:p w14:paraId="5427962A" w14:textId="74A9D78C" w:rsidR="00817BD3" w:rsidRPr="00817BD3" w:rsidRDefault="00817BD3" w:rsidP="00311EA0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CMD [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python3</w:t>
            </w:r>
            <w:r>
              <w:rPr>
                <w:lang w:val="en-GB"/>
              </w:rPr>
              <w:t>”</w:t>
            </w:r>
            <w:r>
              <w:rPr>
                <w:rFonts w:hint="eastAsia"/>
                <w:lang w:val="en-GB"/>
              </w:rPr>
              <w:t xml:space="preserve">, 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manage.py</w:t>
            </w:r>
            <w:r>
              <w:rPr>
                <w:lang w:val="en-GB"/>
              </w:rPr>
              <w:t>”</w:t>
            </w:r>
            <w:r>
              <w:rPr>
                <w:rFonts w:hint="eastAsia"/>
                <w:lang w:val="en-GB"/>
              </w:rPr>
              <w:t xml:space="preserve">, </w:t>
            </w:r>
            <w:r>
              <w:rPr>
                <w:lang w:val="en-GB"/>
              </w:rPr>
              <w:t>“</w:t>
            </w:r>
            <w:proofErr w:type="spellStart"/>
            <w:r>
              <w:rPr>
                <w:rFonts w:hint="eastAsia"/>
                <w:lang w:val="en-GB"/>
              </w:rPr>
              <w:t>runserver</w:t>
            </w:r>
            <w:proofErr w:type="spellEnd"/>
            <w:r>
              <w:rPr>
                <w:lang w:val="en-GB"/>
              </w:rPr>
              <w:t>”</w:t>
            </w:r>
            <w:r>
              <w:rPr>
                <w:rFonts w:hint="eastAsia"/>
                <w:lang w:val="en-GB"/>
              </w:rPr>
              <w:t xml:space="preserve">, 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0.0.0.0:8080</w:t>
            </w:r>
            <w:r>
              <w:rPr>
                <w:lang w:val="en-GB"/>
              </w:rPr>
              <w:t>”</w:t>
            </w:r>
            <w:r>
              <w:rPr>
                <w:rFonts w:hint="eastAsia"/>
                <w:lang w:val="en-GB"/>
              </w:rPr>
              <w:t>]</w:t>
            </w:r>
          </w:p>
        </w:tc>
      </w:tr>
    </w:tbl>
    <w:p w14:paraId="254E4D22" w14:textId="11FAFBF4" w:rsidR="00C95378" w:rsidRDefault="00C95378" w:rsidP="00C95378">
      <w:pPr>
        <w:pStyle w:val="11"/>
        <w:numPr>
          <w:ilvl w:val="0"/>
          <w:numId w:val="13"/>
        </w:numPr>
        <w:jc w:val="left"/>
      </w:pPr>
      <w:bookmarkStart w:id="27" w:name="_Toc207787329"/>
      <w:r>
        <w:rPr>
          <w:rFonts w:hint="eastAsia"/>
        </w:rPr>
        <w:lastRenderedPageBreak/>
        <w:t>Kubeflow 주요 컴포넌트</w:t>
      </w:r>
      <w:bookmarkEnd w:id="27"/>
    </w:p>
    <w:p w14:paraId="22BC77CF" w14:textId="2BDA4B4E" w:rsidR="00C95378" w:rsidRDefault="00C95378" w:rsidP="00C95378">
      <w:pPr>
        <w:jc w:val="left"/>
        <w:rPr>
          <w:lang w:val="en-GB"/>
        </w:rPr>
      </w:pPr>
      <w:r>
        <w:rPr>
          <w:rFonts w:hint="eastAsia"/>
          <w:lang w:val="en-GB"/>
        </w:rPr>
        <w:t>Kubeflow가 설치된 전체 네임스페이스는 아래와 같다.</w:t>
      </w:r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520"/>
      </w:tblGrid>
      <w:tr w:rsidR="00C95378" w:rsidRPr="00EE6F41" w14:paraId="76E58843" w14:textId="77777777" w:rsidTr="00C95378">
        <w:trPr>
          <w:tblHeader/>
        </w:trPr>
        <w:tc>
          <w:tcPr>
            <w:tcW w:w="3828" w:type="dxa"/>
            <w:shd w:val="clear" w:color="auto" w:fill="B3B3B3"/>
          </w:tcPr>
          <w:p w14:paraId="2B1C8F05" w14:textId="54A14E60" w:rsidR="00C95378" w:rsidRPr="00C95378" w:rsidRDefault="00C95378" w:rsidP="00C95378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 w:rsidRPr="00C95378">
              <w:rPr>
                <w:rFonts w:asciiTheme="majorEastAsia" w:eastAsiaTheme="majorEastAsia" w:hAnsiTheme="majorEastAsia" w:hint="eastAsia"/>
                <w:b/>
                <w:szCs w:val="22"/>
              </w:rPr>
              <w:t>Namespace</w:t>
            </w:r>
          </w:p>
        </w:tc>
        <w:tc>
          <w:tcPr>
            <w:tcW w:w="6520" w:type="dxa"/>
            <w:shd w:val="clear" w:color="auto" w:fill="B3B3B3"/>
          </w:tcPr>
          <w:p w14:paraId="140DF7BB" w14:textId="26BF785C" w:rsidR="00C95378" w:rsidRPr="00C95378" w:rsidRDefault="00C95378" w:rsidP="00C95378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 w:rsidRPr="00C95378">
              <w:rPr>
                <w:rFonts w:asciiTheme="majorEastAsia" w:eastAsiaTheme="majorEastAsia" w:hAnsiTheme="majorEastAsia" w:hint="eastAsia"/>
                <w:b/>
                <w:szCs w:val="22"/>
              </w:rPr>
              <w:t>Component</w:t>
            </w:r>
          </w:p>
        </w:tc>
      </w:tr>
      <w:tr w:rsidR="00C95378" w:rsidRPr="00EE6F41" w14:paraId="69E2B3DC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519B" w14:textId="5D641E8C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auth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3E2A" w14:textId="7FEA05AA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Dex</w:t>
            </w:r>
          </w:p>
        </w:tc>
      </w:tr>
      <w:tr w:rsidR="00C95378" w:rsidRPr="00EE6F41" w14:paraId="1A5A4BC4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501AB" w14:textId="5EAD8A4E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cert-manager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B29E" w14:textId="24CC9D8A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Cert Manager</w:t>
            </w:r>
          </w:p>
        </w:tc>
      </w:tr>
      <w:tr w:rsidR="00C95378" w:rsidRPr="00EE6F41" w14:paraId="1783B2BB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C2B76" w14:textId="49C63EAB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istio</w:t>
            </w:r>
            <w:proofErr w:type="spellEnd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-system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2D54" w14:textId="31A4F3A8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IStio</w:t>
            </w:r>
            <w:proofErr w:type="spellEnd"/>
          </w:p>
        </w:tc>
      </w:tr>
      <w:tr w:rsidR="00C95378" w:rsidRPr="00EE6F41" w14:paraId="78735B81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9A525" w14:textId="55929CAA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knative-eventing</w:t>
            </w:r>
            <w:proofErr w:type="spellEnd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 xml:space="preserve">, </w:t>
            </w:r>
            <w:proofErr w:type="spellStart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knative</w:t>
            </w:r>
            <w:proofErr w:type="spellEnd"/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-serving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3D8E" w14:textId="1628BBD4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Knative</w:t>
            </w:r>
            <w:proofErr w:type="spellEnd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(</w:t>
            </w:r>
            <w:proofErr w:type="spellStart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Kserve</w:t>
            </w:r>
            <w:proofErr w:type="spellEnd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에 활용)</w:t>
            </w:r>
          </w:p>
        </w:tc>
      </w:tr>
      <w:tr w:rsidR="00C95378" w:rsidRPr="00EE6F41" w14:paraId="3DC888E1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05C7" w14:textId="64038CBB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cs="굴림"/>
                <w:color w:val="000000"/>
                <w:szCs w:val="22"/>
              </w:rPr>
              <w:t>Kubeflow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7078" w14:textId="720E63DC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Notebooks, Katib, </w:t>
            </w:r>
            <w:proofErr w:type="spellStart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Kserve</w:t>
            </w:r>
            <w:proofErr w:type="spellEnd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, Pipelines, </w:t>
            </w:r>
            <w:proofErr w:type="spellStart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Tensorboard</w:t>
            </w:r>
            <w:proofErr w:type="spellEnd"/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, Volumes 등</w:t>
            </w:r>
          </w:p>
        </w:tc>
      </w:tr>
      <w:tr w:rsidR="00C95378" w:rsidRPr="00EE6F41" w14:paraId="34D4C648" w14:textId="77777777" w:rsidTr="00C95378"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9F818" w14:textId="3AD320D9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oauth2-proxy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9A71" w14:textId="6A7BAB42" w:rsidR="00C95378" w:rsidRPr="00C95378" w:rsidRDefault="00C95378" w:rsidP="00C95378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OAuth2 Proxy</w:t>
            </w:r>
          </w:p>
        </w:tc>
      </w:tr>
    </w:tbl>
    <w:p w14:paraId="334CFF5D" w14:textId="77777777" w:rsidR="00C95378" w:rsidRDefault="00C95378" w:rsidP="00C95378">
      <w:pPr>
        <w:rPr>
          <w:lang w:val="en-GB"/>
        </w:rPr>
      </w:pPr>
    </w:p>
    <w:p w14:paraId="05C6577F" w14:textId="71D130A5" w:rsidR="00C95378" w:rsidRDefault="00C95378" w:rsidP="00C95378">
      <w:pPr>
        <w:pStyle w:val="20"/>
        <w:numPr>
          <w:ilvl w:val="1"/>
          <w:numId w:val="13"/>
        </w:numPr>
        <w:jc w:val="left"/>
      </w:pPr>
      <w:bookmarkStart w:id="28" w:name="_Toc207787330"/>
      <w:r>
        <w:rPr>
          <w:rFonts w:hint="eastAsia"/>
        </w:rPr>
        <w:lastRenderedPageBreak/>
        <w:t>Kubeflow Namespace</w:t>
      </w:r>
      <w:bookmarkEnd w:id="28"/>
    </w:p>
    <w:p w14:paraId="48CF7598" w14:textId="3AE7BCD2" w:rsidR="00C95378" w:rsidRDefault="00C95378" w:rsidP="00C95378">
      <w:pPr>
        <w:pStyle w:val="3"/>
        <w:numPr>
          <w:ilvl w:val="2"/>
          <w:numId w:val="13"/>
        </w:numPr>
        <w:jc w:val="left"/>
      </w:pPr>
      <w:bookmarkStart w:id="29" w:name="_Toc207787331"/>
      <w:proofErr w:type="spellStart"/>
      <w:r>
        <w:rPr>
          <w:rFonts w:hint="eastAsia"/>
        </w:rPr>
        <w:t>StatefulSet</w:t>
      </w:r>
      <w:bookmarkEnd w:id="29"/>
      <w:proofErr w:type="spellEnd"/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6096"/>
        <w:gridCol w:w="1275"/>
      </w:tblGrid>
      <w:tr w:rsidR="00C95378" w:rsidRPr="00C95378" w14:paraId="445AB654" w14:textId="77777777" w:rsidTr="00C95378">
        <w:trPr>
          <w:tblHeader/>
        </w:trPr>
        <w:tc>
          <w:tcPr>
            <w:tcW w:w="2977" w:type="dxa"/>
            <w:shd w:val="clear" w:color="auto" w:fill="B3B3B3"/>
          </w:tcPr>
          <w:p w14:paraId="3E1217A4" w14:textId="44D9EA8B" w:rsidR="00C95378" w:rsidRPr="00C95378" w:rsidRDefault="00C95378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이름</w:t>
            </w:r>
          </w:p>
        </w:tc>
        <w:tc>
          <w:tcPr>
            <w:tcW w:w="6096" w:type="dxa"/>
            <w:shd w:val="clear" w:color="auto" w:fill="B3B3B3"/>
          </w:tcPr>
          <w:p w14:paraId="4195946F" w14:textId="171DDF00" w:rsidR="00C95378" w:rsidRPr="00C95378" w:rsidRDefault="00C95378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역할</w:t>
            </w:r>
          </w:p>
        </w:tc>
        <w:tc>
          <w:tcPr>
            <w:tcW w:w="1275" w:type="dxa"/>
            <w:shd w:val="clear" w:color="auto" w:fill="B3B3B3"/>
          </w:tcPr>
          <w:p w14:paraId="5721BCF4" w14:textId="21D80EF7" w:rsidR="00C95378" w:rsidRPr="00C95378" w:rsidRDefault="00C95378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비고</w:t>
            </w:r>
          </w:p>
        </w:tc>
      </w:tr>
      <w:tr w:rsidR="00C95378" w:rsidRPr="00C95378" w14:paraId="2F4B4399" w14:textId="77777777" w:rsidTr="00C95378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9E9D" w14:textId="6EC78D93" w:rsidR="00C95378" w:rsidRPr="00C95378" w:rsidRDefault="00C95378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metacontroller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C8279" w14:textId="04D52E1D" w:rsidR="00C95378" w:rsidRPr="00C95378" w:rsidRDefault="00C95378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사용자 정의 리소스 (Notebook, Pipeline, Profile 등) 관리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CEAB" w14:textId="1E343D37" w:rsidR="00C95378" w:rsidRPr="00C95378" w:rsidRDefault="00C95378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>공통</w:t>
            </w:r>
          </w:p>
        </w:tc>
      </w:tr>
    </w:tbl>
    <w:p w14:paraId="2EE575FA" w14:textId="77777777" w:rsidR="00C95378" w:rsidRDefault="00C95378" w:rsidP="00311EA0">
      <w:pPr>
        <w:jc w:val="left"/>
        <w:rPr>
          <w:lang w:val="en-GB"/>
        </w:rPr>
      </w:pPr>
    </w:p>
    <w:p w14:paraId="2424FB9E" w14:textId="3B2C0068" w:rsidR="00C95378" w:rsidRDefault="00C95378" w:rsidP="00C9537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StatefulSet</w:t>
      </w:r>
      <w:proofErr w:type="spellEnd"/>
      <w:r>
        <w:rPr>
          <w:rFonts w:hint="eastAsia"/>
          <w:lang w:val="en-GB"/>
        </w:rPr>
        <w:t xml:space="preserve">으로 배포된 </w:t>
      </w:r>
      <w:proofErr w:type="spellStart"/>
      <w:r>
        <w:rPr>
          <w:rFonts w:hint="eastAsia"/>
          <w:lang w:val="en-GB"/>
        </w:rPr>
        <w:t>metacontroller</w:t>
      </w:r>
      <w:proofErr w:type="spellEnd"/>
      <w:r>
        <w:rPr>
          <w:rFonts w:hint="eastAsia"/>
          <w:lang w:val="en-GB"/>
        </w:rPr>
        <w:t xml:space="preserve">는 매우 중요한 요소이므로 </w:t>
      </w:r>
      <w:proofErr w:type="spellStart"/>
      <w:r>
        <w:rPr>
          <w:rFonts w:hint="eastAsia"/>
          <w:lang w:val="en-GB"/>
        </w:rPr>
        <w:t>replicaset</w:t>
      </w:r>
      <w:proofErr w:type="spellEnd"/>
      <w:r>
        <w:rPr>
          <w:rFonts w:hint="eastAsia"/>
          <w:lang w:val="en-GB"/>
        </w:rPr>
        <w:t>을 2로 유지</w:t>
      </w:r>
    </w:p>
    <w:p w14:paraId="1B403DD0" w14:textId="55F90B8C" w:rsidR="00C95378" w:rsidRDefault="00C95378" w:rsidP="00C9537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Antiaffinity</w:t>
      </w:r>
      <w:proofErr w:type="spellEnd"/>
      <w:r>
        <w:rPr>
          <w:rFonts w:hint="eastAsia"/>
          <w:lang w:val="en-GB"/>
        </w:rPr>
        <w:t>설정을 통해 portalServiceNode3, 4에 하나씩 배포되도록 설정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C95378" w14:paraId="3E16122B" w14:textId="77777777" w:rsidTr="004350A5">
        <w:tc>
          <w:tcPr>
            <w:tcW w:w="9962" w:type="dxa"/>
            <w:shd w:val="clear" w:color="auto" w:fill="D0CECE"/>
          </w:tcPr>
          <w:p w14:paraId="4A629F61" w14:textId="77777777" w:rsidR="00C95378" w:rsidRDefault="004350A5" w:rsidP="00C95378">
            <w:pPr>
              <w:jc w:val="left"/>
              <w:rPr>
                <w:lang w:val="en-GB"/>
              </w:rPr>
            </w:pPr>
            <w:bookmarkStart w:id="30" w:name="_Hlk197590980"/>
            <w:proofErr w:type="spellStart"/>
            <w:r>
              <w:rPr>
                <w:rFonts w:hint="eastAsia"/>
                <w:lang w:val="en-GB"/>
              </w:rPr>
              <w:t>apiVersion</w:t>
            </w:r>
            <w:proofErr w:type="spellEnd"/>
            <w:r>
              <w:rPr>
                <w:rFonts w:hint="eastAsia"/>
                <w:lang w:val="en-GB"/>
              </w:rPr>
              <w:t>: apps/v1</w:t>
            </w:r>
          </w:p>
          <w:p w14:paraId="0D630279" w14:textId="77777777" w:rsidR="004350A5" w:rsidRDefault="004350A5" w:rsidP="00C95378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lang w:val="en-GB"/>
              </w:rPr>
              <w:t>StatefulSet</w:t>
            </w:r>
            <w:proofErr w:type="spellEnd"/>
          </w:p>
          <w:p w14:paraId="662C2DBA" w14:textId="77777777" w:rsidR="004350A5" w:rsidRDefault="004350A5" w:rsidP="00C95378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  <w:p w14:paraId="33A78F35" w14:textId="77777777" w:rsidR="004350A5" w:rsidRDefault="004350A5" w:rsidP="00C95378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spec</w:t>
            </w:r>
          </w:p>
          <w:p w14:paraId="3FD5D59F" w14:textId="09710503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  <w:p w14:paraId="58BFDE13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template:</w:t>
            </w:r>
          </w:p>
          <w:p w14:paraId="53BDA859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</w:t>
            </w:r>
            <w:r>
              <w:rPr>
                <w:lang w:val="en-GB"/>
              </w:rPr>
              <w:t>…</w:t>
            </w:r>
          </w:p>
          <w:p w14:paraId="6810A671" w14:textId="4385FC4D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spec:</w:t>
            </w:r>
          </w:p>
          <w:p w14:paraId="4B808D03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affinity:</w:t>
            </w:r>
          </w:p>
          <w:p w14:paraId="57183171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lang w:val="en-GB"/>
              </w:rPr>
              <w:t>podAntiAffinity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1B32672F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</w:t>
            </w:r>
            <w:proofErr w:type="spellStart"/>
            <w:r>
              <w:rPr>
                <w:rFonts w:hint="eastAsia"/>
                <w:lang w:val="en-GB"/>
              </w:rPr>
              <w:t>preferredDuringScchedulingIgnoredDuringExecution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36271D74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- </w:t>
            </w:r>
            <w:proofErr w:type="spellStart"/>
            <w:r>
              <w:rPr>
                <w:rFonts w:hint="eastAsia"/>
                <w:lang w:val="en-GB"/>
              </w:rPr>
              <w:t>podAffinity</w:t>
            </w:r>
            <w:proofErr w:type="spellEnd"/>
            <w:r>
              <w:rPr>
                <w:rFonts w:hint="eastAsia"/>
                <w:lang w:val="en-GB"/>
              </w:rPr>
              <w:t xml:space="preserve"> Term:</w:t>
            </w:r>
          </w:p>
          <w:p w14:paraId="208A2793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</w:t>
            </w:r>
            <w:proofErr w:type="spellStart"/>
            <w:r>
              <w:rPr>
                <w:rFonts w:hint="eastAsia"/>
                <w:lang w:val="en-GB"/>
              </w:rPr>
              <w:t>labelSelector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3B32B13B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</w:t>
            </w:r>
            <w:proofErr w:type="spellStart"/>
            <w:r>
              <w:rPr>
                <w:rFonts w:hint="eastAsia"/>
                <w:lang w:val="en-GB"/>
              </w:rPr>
              <w:t>matchExpressions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657EEA85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- key: app.kubernetes.io/name</w:t>
            </w:r>
          </w:p>
          <w:p w14:paraId="19D22581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  operator: In</w:t>
            </w:r>
          </w:p>
          <w:p w14:paraId="40A4DEFF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  values:</w:t>
            </w:r>
          </w:p>
          <w:p w14:paraId="093D1974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  - </w:t>
            </w:r>
            <w:proofErr w:type="spellStart"/>
            <w:r>
              <w:rPr>
                <w:rFonts w:hint="eastAsia"/>
                <w:lang w:val="en-GB"/>
              </w:rPr>
              <w:t>metacontroller</w:t>
            </w:r>
            <w:proofErr w:type="spellEnd"/>
          </w:p>
          <w:p w14:paraId="1DF0D8B2" w14:textId="77777777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  </w:t>
            </w:r>
            <w:proofErr w:type="spellStart"/>
            <w:r>
              <w:rPr>
                <w:rFonts w:hint="eastAsia"/>
                <w:lang w:val="en-GB"/>
              </w:rPr>
              <w:t>topologyKey</w:t>
            </w:r>
            <w:proofErr w:type="spellEnd"/>
            <w:r>
              <w:rPr>
                <w:rFonts w:hint="eastAsia"/>
                <w:lang w:val="en-GB"/>
              </w:rPr>
              <w:t xml:space="preserve">: </w:t>
            </w:r>
            <w:r>
              <w:rPr>
                <w:lang w:val="en-GB"/>
              </w:rPr>
              <w:t>Kubernetes</w:t>
            </w:r>
            <w:r>
              <w:rPr>
                <w:rFonts w:hint="eastAsia"/>
                <w:lang w:val="en-GB"/>
              </w:rPr>
              <w:t>.io/hostname</w:t>
            </w:r>
          </w:p>
          <w:p w14:paraId="43982025" w14:textId="3630A66D" w:rsidR="004350A5" w:rsidRDefault="004350A5" w:rsidP="004350A5">
            <w:pPr>
              <w:ind w:firstLine="158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       weight: 100</w:t>
            </w:r>
          </w:p>
        </w:tc>
      </w:tr>
      <w:bookmarkEnd w:id="30"/>
    </w:tbl>
    <w:p w14:paraId="06147AF2" w14:textId="77777777" w:rsidR="00C95378" w:rsidRDefault="00C95378" w:rsidP="00C95378">
      <w:pPr>
        <w:jc w:val="left"/>
        <w:rPr>
          <w:lang w:val="en-GB"/>
        </w:rPr>
      </w:pPr>
    </w:p>
    <w:p w14:paraId="1F9626FA" w14:textId="60DEA6A9" w:rsidR="004350A5" w:rsidRDefault="004350A5" w:rsidP="004350A5">
      <w:pPr>
        <w:pStyle w:val="3"/>
        <w:numPr>
          <w:ilvl w:val="2"/>
          <w:numId w:val="13"/>
        </w:numPr>
        <w:jc w:val="left"/>
      </w:pPr>
      <w:bookmarkStart w:id="31" w:name="_Toc207787332"/>
      <w:r>
        <w:rPr>
          <w:rFonts w:hint="eastAsia"/>
        </w:rPr>
        <w:t>Deployment</w:t>
      </w:r>
      <w:bookmarkEnd w:id="31"/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5245"/>
        <w:gridCol w:w="1842"/>
      </w:tblGrid>
      <w:tr w:rsidR="004350A5" w:rsidRPr="00C95378" w14:paraId="7C4C1D23" w14:textId="77777777" w:rsidTr="00F061FA">
        <w:trPr>
          <w:tblHeader/>
        </w:trPr>
        <w:tc>
          <w:tcPr>
            <w:tcW w:w="3261" w:type="dxa"/>
            <w:shd w:val="clear" w:color="auto" w:fill="B3B3B3"/>
          </w:tcPr>
          <w:p w14:paraId="03BC368D" w14:textId="77777777" w:rsidR="004350A5" w:rsidRPr="00C95378" w:rsidRDefault="004350A5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이름</w:t>
            </w:r>
          </w:p>
        </w:tc>
        <w:tc>
          <w:tcPr>
            <w:tcW w:w="5245" w:type="dxa"/>
            <w:shd w:val="clear" w:color="auto" w:fill="B3B3B3"/>
          </w:tcPr>
          <w:p w14:paraId="66857E89" w14:textId="77777777" w:rsidR="004350A5" w:rsidRPr="00C95378" w:rsidRDefault="004350A5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역할</w:t>
            </w:r>
          </w:p>
        </w:tc>
        <w:tc>
          <w:tcPr>
            <w:tcW w:w="1842" w:type="dxa"/>
            <w:shd w:val="clear" w:color="auto" w:fill="B3B3B3"/>
          </w:tcPr>
          <w:p w14:paraId="2A543A44" w14:textId="77777777" w:rsidR="004350A5" w:rsidRPr="00C95378" w:rsidRDefault="004350A5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비고</w:t>
            </w:r>
          </w:p>
        </w:tc>
      </w:tr>
      <w:tr w:rsidR="004350A5" w:rsidRPr="00C95378" w14:paraId="2A6717EA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6D123" w14:textId="533968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admission-webhook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1E44A" w14:textId="3B916958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Kubeflow 리소스 생성 시 정책 검사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A3AD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>공통</w:t>
            </w:r>
          </w:p>
        </w:tc>
      </w:tr>
      <w:tr w:rsidR="004350A5" w:rsidRPr="00C95378" w14:paraId="326121D2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AE89" w14:textId="0AB89585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cache-server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8A45" w14:textId="447B291B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동일 Pipeline 중복 실행 방지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645D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0E4EDD23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FDD7" w14:textId="6F52659F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centraldashboard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FC26" w14:textId="16E64656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Kubeflow 중앙 대시보드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E585" w14:textId="7985B23B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C95378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>공통</w:t>
            </w:r>
          </w:p>
        </w:tc>
      </w:tr>
      <w:tr w:rsidR="004350A5" w:rsidRPr="00C95378" w14:paraId="3037D2E6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2436D" w14:textId="08AC6AAB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lastRenderedPageBreak/>
              <w:t>Jupyter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-web-app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19832" w14:textId="14845801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Jupyter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Notebook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889B5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1BEBC60A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0DCA" w14:textId="09D6E30B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katib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-controller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FDB5F" w14:textId="6E49CECD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하이퍼파라미터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튜닝(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AutoML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) 작업 수행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F8EF3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352F637B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FC4E" w14:textId="45557D71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katib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db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-manager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8DFD9" w14:textId="048A5795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Experiment 및 Trial 데이터 저장 서비스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08BC8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4CCB02BD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CB8D0" w14:textId="716CB2A2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katib-mysql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ACF04" w14:textId="6F113CE9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Katib 관련 데이터 저장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A2EC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17653CB1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39A6" w14:textId="4BE16875" w:rsidR="004350A5" w:rsidRDefault="004350A5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katib-ui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6E9E" w14:textId="790466BF" w:rsidR="004350A5" w:rsidRDefault="004350A5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Katib 웹 인터페이스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9105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42EADA5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B1C6" w14:textId="3335149B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kserve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-controller-manager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FBFA" w14:textId="58C8F718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모델 서빙(Inference)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9A2F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41EFB778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C9CDD" w14:textId="1E9CE372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kserve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-models-web-app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8913" w14:textId="38D3D0AD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KServe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7FFC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673020AD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179C" w14:textId="3455DBC7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Cs w:val="22"/>
              </w:rPr>
              <w:t>Kubeflow</w:t>
            </w: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-pipelines-profile-controller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AACB" w14:textId="40357E2D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Kubeflow pipeline 사용자 프로필 및 네임스페이스 권한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EF89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7CD6F4BB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A3DE7" w14:textId="232FCDC7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metadata-envoy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B450" w14:textId="1B33544E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메타데이터 서비스 프록시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4265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6F41181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EEA8" w14:textId="49B86C4B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metadata-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grpc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6BA4" w14:textId="2A0F7FDE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메타데이터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gRPC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서비스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266D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44086D2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8098" w14:textId="0EE6C75B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metadata-writer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0809" w14:textId="49D299FC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메타데이터 DB저장 서비스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BF951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2F2171D9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AE26" w14:textId="098450C4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minio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69FC7" w14:textId="682F6D76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Pipeline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아티팩트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및 모델 데이터 저장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6311" w14:textId="7EA820D7" w:rsidR="004350A5" w:rsidRP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내부 Object Storage로 대체</w:t>
            </w:r>
          </w:p>
        </w:tc>
      </w:tr>
      <w:tr w:rsidR="004350A5" w:rsidRPr="00C95378" w14:paraId="2C66D35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7BB8B" w14:textId="560C3295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A9B2" w14:textId="33343A2D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Pipeline 엔진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0894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58BD021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1F21" w14:textId="5EF1CE62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persistenceagent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F13C6" w14:textId="653F1592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Pipeline 데이터 DB에 저장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6426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0A1D2992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4525" w14:textId="4B333E32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scheduledworkflow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65B9" w14:textId="1A29CEEA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Pipeline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스케쥴러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3669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49DD50C4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3325" w14:textId="2FC9B1F6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ui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D14F" w14:textId="3D90B59E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Pipeline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8662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07AD3273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963AB" w14:textId="1EC08B35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ml-pipeline-viewer-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crd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9B12" w14:textId="7A28D727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Pipeline 뷰어 CRD 관리, Argo Workflow 통합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6D66E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4350A5" w:rsidRPr="00C95378" w14:paraId="0BCA55C6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09FB" w14:textId="4F04B913" w:rsidR="004350A5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ml-pipeline-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visualizationserver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BA86" w14:textId="4CD0ABFE" w:rsidR="004350A5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Pipeline 결과 시각화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8670" w14:textId="77777777" w:rsidR="004350A5" w:rsidRPr="00C95378" w:rsidRDefault="004350A5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F061FA" w:rsidRPr="00C95378" w14:paraId="6A763138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4CBB2" w14:textId="57028E33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mysql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72283" w14:textId="2E12D5F4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Kubeflow DB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D3EE" w14:textId="210B2613" w:rsidR="00F061FA" w:rsidRPr="00C95378" w:rsidRDefault="00ED271B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>공통</w:t>
            </w:r>
          </w:p>
        </w:tc>
      </w:tr>
      <w:tr w:rsidR="00F061FA" w:rsidRPr="00C95378" w14:paraId="62FBF5E4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C19B6" w14:textId="16F31466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notebook-controller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353E5" w14:textId="0E30B67A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Jupyter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Notebook 리소스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3B40" w14:textId="4CC9D96D" w:rsidR="00F061FA" w:rsidRPr="00C95378" w:rsidRDefault="00F061FA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F061FA" w:rsidRPr="00C95378" w14:paraId="784CD2F7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B301" w14:textId="6FBF289C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profiles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ECFA" w14:textId="244D851D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사용자 프로필 및 네임스페이스 권한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14D4" w14:textId="1E12BB69" w:rsidR="00F061FA" w:rsidRPr="00C95378" w:rsidRDefault="00ED271B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>공통</w:t>
            </w:r>
          </w:p>
        </w:tc>
      </w:tr>
      <w:tr w:rsidR="00F061FA" w:rsidRPr="00C95378" w14:paraId="5A91B07C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1A0B" w14:textId="0664609B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pvcviewer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-controller-manager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05FE" w14:textId="316F5B83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pvc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리소스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ADA0" w14:textId="77777777" w:rsidR="00F061FA" w:rsidRPr="00C95378" w:rsidRDefault="00F061FA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F061FA" w:rsidRPr="00C95378" w14:paraId="0EA4560F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16FB2" w14:textId="7D05D1E5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tensorboard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-controller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C247" w14:textId="6590198B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Tensorboard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리소스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E3A1" w14:textId="75DC72A4" w:rsidR="00F061FA" w:rsidRPr="00ED271B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r w:rsidRPr="00ED271B"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사용 안함</w:t>
            </w:r>
          </w:p>
        </w:tc>
      </w:tr>
      <w:tr w:rsidR="00F061FA" w:rsidRPr="00C95378" w14:paraId="301C854A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65F7" w14:textId="0F56E8D4" w:rsidR="00F061FA" w:rsidRDefault="00F061FA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tensorboard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-web-app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6DD4" w14:textId="604EF589" w:rsidR="00F061FA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Tensorboard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9213B" w14:textId="673D1E69" w:rsidR="00F061FA" w:rsidRPr="00ED271B" w:rsidRDefault="00F061FA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r w:rsidRPr="00ED271B"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사용 안함</w:t>
            </w:r>
          </w:p>
        </w:tc>
      </w:tr>
      <w:tr w:rsidR="00F061FA" w:rsidRPr="00C95378" w14:paraId="1C93965D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9101" w14:textId="5AE1EE33" w:rsidR="00F061FA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training-operator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BDFC" w14:textId="79D05750" w:rsidR="00F061FA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분산 학습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5899" w14:textId="1C9A6CCE" w:rsidR="00F061FA" w:rsidRP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r w:rsidRPr="00ED271B"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사용 안함</w:t>
            </w:r>
          </w:p>
        </w:tc>
      </w:tr>
      <w:tr w:rsidR="00F061FA" w:rsidRPr="00C95378" w14:paraId="0B34953B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F1D1" w14:textId="24E2E5C9" w:rsidR="00F061FA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volumes-web-app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8F54" w14:textId="31BBD547" w:rsidR="00F061FA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Volumes 웹 UI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7064" w14:textId="77777777" w:rsidR="00F061FA" w:rsidRPr="00C95378" w:rsidRDefault="00F061FA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  <w:tr w:rsidR="00F061FA" w:rsidRPr="00C95378" w14:paraId="7308F828" w14:textId="77777777" w:rsidTr="00F061FA"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FFDC9" w14:textId="4BD0BD63" w:rsidR="00F061FA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workflow-controller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7FAA9" w14:textId="2DC41970" w:rsidR="00F061FA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Argo Workflow 관리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FBF1" w14:textId="77777777" w:rsidR="00F061FA" w:rsidRPr="00C95378" w:rsidRDefault="00F061FA" w:rsidP="00EF4BAE">
            <w:pPr>
              <w:jc w:val="center"/>
              <w:rPr>
                <w:rFonts w:asciiTheme="minorEastAsia" w:eastAsiaTheme="minorEastAsia" w:hAnsiTheme="minorEastAsia"/>
                <w:color w:val="FF0000"/>
                <w:szCs w:val="22"/>
              </w:rPr>
            </w:pPr>
          </w:p>
        </w:tc>
      </w:tr>
    </w:tbl>
    <w:p w14:paraId="7A5B6748" w14:textId="77777777" w:rsidR="004350A5" w:rsidRDefault="004350A5" w:rsidP="00C95378">
      <w:pPr>
        <w:jc w:val="left"/>
        <w:rPr>
          <w:lang w:val="en-GB"/>
        </w:rPr>
      </w:pPr>
    </w:p>
    <w:p w14:paraId="35F35803" w14:textId="14B033A8" w:rsidR="00ED271B" w:rsidRDefault="00ED271B" w:rsidP="00ED271B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 w:rsidRPr="00D70538">
        <w:rPr>
          <w:rFonts w:hint="eastAsia"/>
          <w:color w:val="EE0000"/>
          <w:lang w:val="en-GB"/>
        </w:rPr>
        <w:t>공통</w:t>
      </w:r>
      <w:r>
        <w:rPr>
          <w:rFonts w:hint="eastAsia"/>
          <w:lang w:val="en-GB"/>
        </w:rPr>
        <w:t>으로 표시한 Pod 장애 시 전체 서비스에 영향 있음</w:t>
      </w:r>
    </w:p>
    <w:p w14:paraId="08490633" w14:textId="24BA287E" w:rsidR="00ED271B" w:rsidRDefault="00ED271B" w:rsidP="00ED271B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lastRenderedPageBreak/>
        <w:t xml:space="preserve">각 컴포넌트의 웹 UI는 Central Dashboard에서 </w:t>
      </w:r>
      <w:proofErr w:type="spellStart"/>
      <w:r>
        <w:rPr>
          <w:rFonts w:hint="eastAsia"/>
          <w:lang w:val="en-GB"/>
        </w:rPr>
        <w:t>iframe</w:t>
      </w:r>
      <w:proofErr w:type="spellEnd"/>
      <w:r>
        <w:rPr>
          <w:rFonts w:hint="eastAsia"/>
          <w:lang w:val="en-GB"/>
        </w:rPr>
        <w:t>형태로 제공되기 때문에 일부 컴포넌트 장애는 해당 범위로 한정될 수 있음</w:t>
      </w:r>
    </w:p>
    <w:p w14:paraId="78B1716E" w14:textId="3F2C5B8C" w:rsidR="00ED271B" w:rsidRDefault="00ED271B" w:rsidP="00ED271B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Minio는 내부 Object Storage로 대체했기 때문에 추후 삭제 가능</w:t>
      </w:r>
    </w:p>
    <w:p w14:paraId="5CF6F805" w14:textId="77777777" w:rsidR="00ED271B" w:rsidRDefault="00ED271B" w:rsidP="00ED271B">
      <w:pPr>
        <w:jc w:val="left"/>
        <w:rPr>
          <w:lang w:val="en-GB"/>
        </w:rPr>
      </w:pPr>
    </w:p>
    <w:p w14:paraId="4D0AD0F0" w14:textId="143BF926" w:rsidR="00ED271B" w:rsidRDefault="00ED271B" w:rsidP="00ED271B">
      <w:pPr>
        <w:pStyle w:val="20"/>
        <w:numPr>
          <w:ilvl w:val="1"/>
          <w:numId w:val="13"/>
        </w:numPr>
        <w:jc w:val="left"/>
      </w:pPr>
      <w:bookmarkStart w:id="32" w:name="_Toc207787333"/>
      <w:r>
        <w:rPr>
          <w:rFonts w:hint="eastAsia"/>
        </w:rPr>
        <w:t xml:space="preserve">auth, </w:t>
      </w:r>
      <w:proofErr w:type="spellStart"/>
      <w:r>
        <w:rPr>
          <w:rFonts w:hint="eastAsia"/>
        </w:rPr>
        <w:t>istio</w:t>
      </w:r>
      <w:proofErr w:type="spellEnd"/>
      <w:r>
        <w:rPr>
          <w:rFonts w:hint="eastAsia"/>
        </w:rPr>
        <w:t>-system, oauth2-proxy Namespace</w:t>
      </w:r>
      <w:bookmarkEnd w:id="32"/>
    </w:p>
    <w:p w14:paraId="32FE6333" w14:textId="545EE067" w:rsidR="00ED271B" w:rsidRDefault="00ED271B" w:rsidP="00ED271B">
      <w:pPr>
        <w:pStyle w:val="3"/>
        <w:numPr>
          <w:ilvl w:val="2"/>
          <w:numId w:val="13"/>
        </w:numPr>
        <w:jc w:val="left"/>
      </w:pPr>
      <w:bookmarkStart w:id="33" w:name="_Toc207787334"/>
      <w:r>
        <w:rPr>
          <w:rFonts w:hint="eastAsia"/>
        </w:rPr>
        <w:t>Deployment</w:t>
      </w:r>
      <w:bookmarkEnd w:id="33"/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5387"/>
        <w:gridCol w:w="1984"/>
      </w:tblGrid>
      <w:tr w:rsidR="00ED271B" w:rsidRPr="00C95378" w14:paraId="741186D4" w14:textId="77777777" w:rsidTr="00ED271B">
        <w:trPr>
          <w:tblHeader/>
        </w:trPr>
        <w:tc>
          <w:tcPr>
            <w:tcW w:w="2977" w:type="dxa"/>
            <w:shd w:val="clear" w:color="auto" w:fill="B3B3B3"/>
          </w:tcPr>
          <w:p w14:paraId="3DDD2597" w14:textId="77777777" w:rsidR="00ED271B" w:rsidRPr="00C95378" w:rsidRDefault="00ED271B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이름</w:t>
            </w:r>
          </w:p>
        </w:tc>
        <w:tc>
          <w:tcPr>
            <w:tcW w:w="5387" w:type="dxa"/>
            <w:shd w:val="clear" w:color="auto" w:fill="B3B3B3"/>
          </w:tcPr>
          <w:p w14:paraId="67F7E147" w14:textId="77777777" w:rsidR="00ED271B" w:rsidRPr="00C95378" w:rsidRDefault="00ED271B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역할</w:t>
            </w:r>
          </w:p>
        </w:tc>
        <w:tc>
          <w:tcPr>
            <w:tcW w:w="1984" w:type="dxa"/>
            <w:shd w:val="clear" w:color="auto" w:fill="B3B3B3"/>
          </w:tcPr>
          <w:p w14:paraId="2B8A4F50" w14:textId="76867366" w:rsidR="00ED271B" w:rsidRPr="00C95378" w:rsidRDefault="00ED271B" w:rsidP="00EF4BAE">
            <w:pPr>
              <w:spacing w:before="60" w:after="60"/>
              <w:jc w:val="center"/>
              <w:rPr>
                <w:rFonts w:asciiTheme="majorEastAsia" w:eastAsiaTheme="majorEastAsia" w:hAnsiTheme="majorEastAsia"/>
                <w:b/>
                <w:szCs w:val="22"/>
              </w:rPr>
            </w:pPr>
            <w:r>
              <w:rPr>
                <w:rFonts w:asciiTheme="majorEastAsia" w:eastAsiaTheme="majorEastAsia" w:hAnsiTheme="majorEastAsia" w:hint="eastAsia"/>
                <w:b/>
                <w:szCs w:val="22"/>
              </w:rPr>
              <w:t>네임스페이스</w:t>
            </w:r>
          </w:p>
        </w:tc>
      </w:tr>
      <w:tr w:rsidR="00ED271B" w:rsidRPr="00C95378" w14:paraId="2805C10D" w14:textId="77777777" w:rsidTr="00ED271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59E4" w14:textId="136D80AE" w:rsidR="00ED271B" w:rsidRPr="00C95378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dex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68CE" w14:textId="595FEB9A" w:rsidR="00ED271B" w:rsidRPr="00C95378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인증서버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6CAB" w14:textId="5CE78FD7" w:rsidR="00ED271B" w:rsidRPr="00C95378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auth</w:t>
            </w:r>
          </w:p>
        </w:tc>
      </w:tr>
      <w:tr w:rsidR="00ED271B" w:rsidRPr="00C95378" w14:paraId="4A8832E7" w14:textId="77777777" w:rsidTr="00ED271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9704" w14:textId="79BD8B9E" w:rsidR="00ED271B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cluster-local-gateway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175F" w14:textId="0427CE96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내부 트래픽 전용 게이트웨이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63B7" w14:textId="156C2B1E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istio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-system</w:t>
            </w:r>
          </w:p>
        </w:tc>
      </w:tr>
      <w:tr w:rsidR="00ED271B" w:rsidRPr="00C95378" w14:paraId="0B869ED3" w14:textId="77777777" w:rsidTr="00ED271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6C5B" w14:textId="32C52F30" w:rsidR="00ED271B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istio-ingressgateway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9DED" w14:textId="04B225D4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 xml:space="preserve">외부 트래픽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진입점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4FCA" w14:textId="3615AB86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istio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-system</w:t>
            </w:r>
          </w:p>
        </w:tc>
      </w:tr>
      <w:tr w:rsidR="00ED271B" w:rsidRPr="00C95378" w14:paraId="6EA40BB9" w14:textId="77777777" w:rsidTr="00ED271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BF1A" w14:textId="1E701807" w:rsidR="00ED271B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istiod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52607" w14:textId="21E760C4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Istio Control Plane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0D5BA" w14:textId="7861F251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istio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-system</w:t>
            </w:r>
          </w:p>
        </w:tc>
      </w:tr>
      <w:tr w:rsidR="00ED271B" w:rsidRPr="00C95378" w14:paraId="2FD8DFE8" w14:textId="77777777" w:rsidTr="00ED271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0CE2" w14:textId="44ACA9DC" w:rsidR="00ED271B" w:rsidRDefault="00ED271B" w:rsidP="00EF4BAE">
            <w:pPr>
              <w:jc w:val="center"/>
              <w:rPr>
                <w:rFonts w:asciiTheme="minorEastAsia" w:eastAsiaTheme="minorEastAsia" w:hAnsiTheme="minorEastAsia" w:cs="굴림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2"/>
              </w:rPr>
              <w:t>oauth2-proxy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EAF5" w14:textId="6E0BF02D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2"/>
              </w:rPr>
              <w:t>인증 프록시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7CF8" w14:textId="5B09E136" w:rsidR="00ED271B" w:rsidRDefault="00ED271B" w:rsidP="00EF4BAE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Cs w:val="22"/>
              </w:rPr>
              <w:t>oauth2-proxy</w:t>
            </w:r>
          </w:p>
        </w:tc>
      </w:tr>
    </w:tbl>
    <w:p w14:paraId="52F2F0C0" w14:textId="77777777" w:rsidR="00ED271B" w:rsidRDefault="00ED271B" w:rsidP="00ED271B">
      <w:pPr>
        <w:jc w:val="left"/>
        <w:rPr>
          <w:lang w:val="en-GB"/>
        </w:rPr>
      </w:pPr>
    </w:p>
    <w:p w14:paraId="36B9DE00" w14:textId="1E9B21B7" w:rsidR="00ED271B" w:rsidRDefault="00ED271B" w:rsidP="00ED271B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Dex는 Kubeflow의 </w:t>
      </w:r>
      <w:proofErr w:type="spellStart"/>
      <w:r>
        <w:rPr>
          <w:rFonts w:hint="eastAsia"/>
          <w:lang w:val="en-GB"/>
        </w:rPr>
        <w:t>인증서버이고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Keycloak</w:t>
      </w:r>
      <w:proofErr w:type="spellEnd"/>
      <w:r>
        <w:rPr>
          <w:rFonts w:hint="eastAsia"/>
          <w:lang w:val="en-GB"/>
        </w:rPr>
        <w:t>과 연동되어 있음</w:t>
      </w:r>
    </w:p>
    <w:p w14:paraId="1F9665FE" w14:textId="631EA4DE" w:rsidR="00ED271B" w:rsidRDefault="00ED271B" w:rsidP="00ED271B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Dex 설정에서 </w:t>
      </w:r>
      <w:proofErr w:type="spellStart"/>
      <w:r>
        <w:rPr>
          <w:rFonts w:hint="eastAsia"/>
          <w:lang w:val="en-GB"/>
        </w:rPr>
        <w:t>staticpassword</w:t>
      </w:r>
      <w:proofErr w:type="spellEnd"/>
      <w:r>
        <w:rPr>
          <w:rFonts w:hint="eastAsia"/>
          <w:lang w:val="en-GB"/>
        </w:rPr>
        <w:t xml:space="preserve">방식은 제거하고 OpenID Connect방식만 지원하도록 설정했기 때문에 </w:t>
      </w:r>
      <w:proofErr w:type="spellStart"/>
      <w:r>
        <w:rPr>
          <w:rFonts w:hint="eastAsia"/>
          <w:lang w:val="en-GB"/>
        </w:rPr>
        <w:t>Keycloak</w:t>
      </w:r>
      <w:proofErr w:type="spellEnd"/>
      <w:r>
        <w:rPr>
          <w:rFonts w:hint="eastAsia"/>
          <w:lang w:val="en-GB"/>
        </w:rPr>
        <w:t xml:space="preserve"> 장애 시 로그인 불가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D271B" w14:paraId="0E22860B" w14:textId="77777777" w:rsidTr="00EF4BAE">
        <w:tc>
          <w:tcPr>
            <w:tcW w:w="9962" w:type="dxa"/>
            <w:shd w:val="clear" w:color="auto" w:fill="D0CECE"/>
          </w:tcPr>
          <w:p w14:paraId="5EEDC00B" w14:textId="77777777" w:rsidR="00ED271B" w:rsidRDefault="00ED271B" w:rsidP="00ED271B">
            <w:pPr>
              <w:jc w:val="left"/>
              <w:rPr>
                <w:lang w:val="en-GB"/>
              </w:rPr>
            </w:pPr>
            <w:bookmarkStart w:id="34" w:name="_Hlk197604448"/>
            <w:proofErr w:type="spellStart"/>
            <w:r>
              <w:rPr>
                <w:rFonts w:hint="eastAsia"/>
                <w:lang w:val="en-GB"/>
              </w:rPr>
              <w:t>apiVersion</w:t>
            </w:r>
            <w:proofErr w:type="spellEnd"/>
            <w:r>
              <w:rPr>
                <w:rFonts w:hint="eastAsia"/>
                <w:lang w:val="en-GB"/>
              </w:rPr>
              <w:t>: v1</w:t>
            </w:r>
          </w:p>
          <w:p w14:paraId="3372FD1E" w14:textId="77777777" w:rsidR="00ED271B" w:rsidRDefault="00ED271B" w:rsidP="00ED271B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lang w:val="en-GB"/>
              </w:rPr>
              <w:t>ConfigMap</w:t>
            </w:r>
            <w:proofErr w:type="spellEnd"/>
          </w:p>
          <w:p w14:paraId="79B319B8" w14:textId="77777777" w:rsidR="00ED271B" w:rsidRDefault="00ED271B" w:rsidP="00ED271B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metadata:</w:t>
            </w:r>
          </w:p>
          <w:p w14:paraId="31F45615" w14:textId="77777777" w:rsidR="00ED271B" w:rsidRDefault="00ED271B" w:rsidP="00ED271B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name: </w:t>
            </w:r>
            <w:proofErr w:type="spellStart"/>
            <w:r>
              <w:rPr>
                <w:rFonts w:hint="eastAsia"/>
                <w:lang w:val="en-GB"/>
              </w:rPr>
              <w:t>dex</w:t>
            </w:r>
            <w:proofErr w:type="spellEnd"/>
          </w:p>
          <w:p w14:paraId="69EF75DF" w14:textId="77777777" w:rsidR="00ED271B" w:rsidRDefault="00ED271B" w:rsidP="00ED271B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data:</w:t>
            </w:r>
          </w:p>
          <w:p w14:paraId="6740AF0E" w14:textId="77777777" w:rsidR="00ED271B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proofErr w:type="spellStart"/>
            <w:proofErr w:type="gramStart"/>
            <w:r>
              <w:rPr>
                <w:rFonts w:hint="eastAsia"/>
                <w:lang w:val="en-GB"/>
              </w:rPr>
              <w:t>config.yaml</w:t>
            </w:r>
            <w:proofErr w:type="spellEnd"/>
            <w:proofErr w:type="gramEnd"/>
            <w:r>
              <w:rPr>
                <w:rFonts w:hint="eastAsia"/>
                <w:lang w:val="en-GB"/>
              </w:rPr>
              <w:t>: |</w:t>
            </w:r>
          </w:p>
          <w:p w14:paraId="229FA7C8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issuer: https://analysis-kubf.wizmore.co.kr:31002/dex</w:t>
            </w:r>
          </w:p>
          <w:p w14:paraId="78C38F00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storage:</w:t>
            </w:r>
          </w:p>
          <w:p w14:paraId="6B0F6F6E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type: </w:t>
            </w:r>
            <w:proofErr w:type="spellStart"/>
            <w:r>
              <w:rPr>
                <w:rFonts w:hint="eastAsia"/>
                <w:lang w:val="en-GB"/>
              </w:rPr>
              <w:t>kubernetes</w:t>
            </w:r>
            <w:proofErr w:type="spellEnd"/>
          </w:p>
          <w:p w14:paraId="56781BF5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config:</w:t>
            </w:r>
          </w:p>
          <w:p w14:paraId="1AB98BCF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lang w:val="en-GB"/>
              </w:rPr>
              <w:t>inCluster</w:t>
            </w:r>
            <w:proofErr w:type="spellEnd"/>
            <w:r>
              <w:rPr>
                <w:rFonts w:hint="eastAsia"/>
                <w:lang w:val="en-GB"/>
              </w:rPr>
              <w:t>: true</w:t>
            </w:r>
          </w:p>
          <w:p w14:paraId="28BA16F0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web:</w:t>
            </w:r>
          </w:p>
          <w:p w14:paraId="038E858B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http: 0.0.0.0:5556</w:t>
            </w:r>
          </w:p>
          <w:p w14:paraId="56B7DE86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logger:</w:t>
            </w:r>
          </w:p>
          <w:p w14:paraId="416DEF62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level: 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debug</w:t>
            </w:r>
            <w:r>
              <w:rPr>
                <w:lang w:val="en-GB"/>
              </w:rPr>
              <w:t>”</w:t>
            </w:r>
          </w:p>
          <w:p w14:paraId="0E3132B3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format: text</w:t>
            </w:r>
          </w:p>
          <w:p w14:paraId="3C2CC4E2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oauth2:</w:t>
            </w:r>
          </w:p>
          <w:p w14:paraId="29A9B753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 xml:space="preserve">  </w:t>
            </w:r>
            <w:proofErr w:type="spellStart"/>
            <w:r>
              <w:rPr>
                <w:rFonts w:hint="eastAsia"/>
                <w:lang w:val="en-GB"/>
              </w:rPr>
              <w:t>skipApprovalScreen</w:t>
            </w:r>
            <w:proofErr w:type="spellEnd"/>
            <w:r>
              <w:rPr>
                <w:rFonts w:hint="eastAsia"/>
                <w:lang w:val="en-GB"/>
              </w:rPr>
              <w:t>: true</w:t>
            </w:r>
          </w:p>
          <w:p w14:paraId="4B92B3F3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enablePasswordDB</w:t>
            </w:r>
            <w:proofErr w:type="spellEnd"/>
            <w:r>
              <w:rPr>
                <w:rFonts w:hint="eastAsia"/>
                <w:lang w:val="en-GB"/>
              </w:rPr>
              <w:t>: false</w:t>
            </w:r>
          </w:p>
          <w:p w14:paraId="0484EBC8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#### WARNING YOU SHOULD NOT USE THE DEFAULT STATIC PASSWORDS</w:t>
            </w:r>
          </w:p>
          <w:p w14:paraId="675A200E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#### and patch /common/</w:t>
            </w:r>
            <w:proofErr w:type="spellStart"/>
            <w:r>
              <w:rPr>
                <w:rFonts w:hint="eastAsia"/>
                <w:lang w:val="en-GB"/>
              </w:rPr>
              <w:t>dex</w:t>
            </w:r>
            <w:proofErr w:type="spellEnd"/>
            <w:r>
              <w:rPr>
                <w:rFonts w:hint="eastAsia"/>
                <w:lang w:val="en-GB"/>
              </w:rPr>
              <w:t>/base/</w:t>
            </w:r>
            <w:proofErr w:type="spellStart"/>
            <w:r>
              <w:rPr>
                <w:rFonts w:hint="eastAsia"/>
                <w:lang w:val="en-GB"/>
              </w:rPr>
              <w:t>dex-passwords.yaml</w:t>
            </w:r>
            <w:proofErr w:type="spellEnd"/>
            <w:r>
              <w:rPr>
                <w:rFonts w:hint="eastAsia"/>
                <w:lang w:val="en-GB"/>
              </w:rPr>
              <w:t xml:space="preserve"> in a </w:t>
            </w:r>
            <w:proofErr w:type="spellStart"/>
            <w:r>
              <w:rPr>
                <w:rFonts w:hint="eastAsia"/>
                <w:lang w:val="en-GB"/>
              </w:rPr>
              <w:t>Kustomize</w:t>
            </w:r>
            <w:proofErr w:type="spellEnd"/>
            <w:r>
              <w:rPr>
                <w:rFonts w:hint="eastAsia"/>
                <w:lang w:val="en-GB"/>
              </w:rPr>
              <w:t xml:space="preserve"> overlay or remove it</w:t>
            </w:r>
          </w:p>
          <w:p w14:paraId="6CF1246F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lang w:val="en-GB"/>
              </w:rPr>
              <w:t>staticPassowrds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7305E707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- email: user@example.com</w:t>
            </w:r>
          </w:p>
          <w:p w14:paraId="7CFE687E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  </w:t>
            </w:r>
            <w:proofErr w:type="spellStart"/>
            <w:r>
              <w:rPr>
                <w:rFonts w:hint="eastAsia"/>
                <w:lang w:val="en-GB"/>
              </w:rPr>
              <w:t>hashFromEnv</w:t>
            </w:r>
            <w:proofErr w:type="spellEnd"/>
            <w:r>
              <w:rPr>
                <w:rFonts w:hint="eastAsia"/>
                <w:lang w:val="en-GB"/>
              </w:rPr>
              <w:t>: DEX_USER_PASSWORD</w:t>
            </w:r>
          </w:p>
          <w:p w14:paraId="424CEF5F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  username: user</w:t>
            </w:r>
          </w:p>
          <w:p w14:paraId="03197895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   </w:t>
            </w:r>
            <w:proofErr w:type="spellStart"/>
            <w:r>
              <w:rPr>
                <w:rFonts w:hint="eastAsia"/>
                <w:lang w:val="en-GB"/>
              </w:rPr>
              <w:t>userID</w:t>
            </w:r>
            <w:proofErr w:type="spellEnd"/>
            <w:r>
              <w:rPr>
                <w:rFonts w:hint="eastAsia"/>
                <w:lang w:val="en-GB"/>
              </w:rPr>
              <w:t xml:space="preserve">: 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15841185641784</w:t>
            </w:r>
            <w:r>
              <w:rPr>
                <w:lang w:val="en-GB"/>
              </w:rPr>
              <w:t>”</w:t>
            </w:r>
          </w:p>
          <w:p w14:paraId="6B5BE1B0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staticClients</w:t>
            </w:r>
            <w:proofErr w:type="spellEnd"/>
            <w:r>
              <w:rPr>
                <w:rFonts w:hint="eastAsia"/>
                <w:lang w:val="en-GB"/>
              </w:rPr>
              <w:t>:</w:t>
            </w:r>
          </w:p>
          <w:p w14:paraId="73DD37EE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 https://github.com/dexidp/dex/pull/1664</w:t>
            </w:r>
          </w:p>
          <w:p w14:paraId="7652CB18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lang w:val="en-GB"/>
              </w:rPr>
              <w:t>idEnv</w:t>
            </w:r>
            <w:proofErr w:type="spellEnd"/>
            <w:r>
              <w:rPr>
                <w:rFonts w:hint="eastAsia"/>
                <w:lang w:val="en-GB"/>
              </w:rPr>
              <w:t>: OIDC_CLIENT_ID</w:t>
            </w:r>
          </w:p>
          <w:p w14:paraId="76A3665D" w14:textId="77777777" w:rsidR="000008DE" w:rsidRDefault="000008DE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lang w:val="en-GB"/>
              </w:rPr>
              <w:t>redirectURIs</w:t>
            </w:r>
            <w:proofErr w:type="spellEnd"/>
            <w:r>
              <w:rPr>
                <w:rFonts w:hint="eastAsia"/>
                <w:lang w:val="en-GB"/>
              </w:rPr>
              <w:t>:</w:t>
            </w:r>
            <w:r w:rsidR="00433CD8">
              <w:rPr>
                <w:rFonts w:hint="eastAsia"/>
                <w:lang w:val="en-GB"/>
              </w:rPr>
              <w:t xml:space="preserve"> [</w:t>
            </w:r>
            <w:r w:rsidR="00433CD8">
              <w:rPr>
                <w:lang w:val="en-GB"/>
              </w:rPr>
              <w:t>“</w:t>
            </w:r>
            <w:r w:rsidR="00433CD8">
              <w:rPr>
                <w:rFonts w:hint="eastAsia"/>
                <w:lang w:val="en-GB"/>
              </w:rPr>
              <w:t>/oauth2/callback</w:t>
            </w:r>
            <w:r w:rsidR="00433CD8">
              <w:rPr>
                <w:lang w:val="en-GB"/>
              </w:rPr>
              <w:t>”</w:t>
            </w:r>
            <w:r w:rsidR="00433CD8">
              <w:rPr>
                <w:rFonts w:hint="eastAsia"/>
                <w:lang w:val="en-GB"/>
              </w:rPr>
              <w:t>]</w:t>
            </w:r>
          </w:p>
          <w:p w14:paraId="64724578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name: </w:t>
            </w:r>
            <w:r>
              <w:rPr>
                <w:lang w:val="en-GB"/>
              </w:rPr>
              <w:t>‘</w:t>
            </w:r>
            <w:r>
              <w:rPr>
                <w:rFonts w:hint="eastAsia"/>
                <w:lang w:val="en-GB"/>
              </w:rPr>
              <w:t>Dex Login Application</w:t>
            </w:r>
            <w:r>
              <w:rPr>
                <w:lang w:val="en-GB"/>
              </w:rPr>
              <w:t>’</w:t>
            </w:r>
          </w:p>
          <w:p w14:paraId="66F0F971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lang w:val="en-GB"/>
              </w:rPr>
              <w:t>secretEnv</w:t>
            </w:r>
            <w:proofErr w:type="spellEnd"/>
            <w:r>
              <w:rPr>
                <w:rFonts w:hint="eastAsia"/>
                <w:lang w:val="en-GB"/>
              </w:rPr>
              <w:t>: OIDC_CLIENT_SECRET</w:t>
            </w:r>
          </w:p>
          <w:p w14:paraId="00B4957C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#### Here come the connectors to OIDC providers such as Azure, GCP, GitHub, GitLab etc.</w:t>
            </w:r>
          </w:p>
          <w:p w14:paraId="01F3EEB5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#### Connectors config values starting with a </w:t>
            </w:r>
            <w:r>
              <w:rPr>
                <w:lang w:val="en-GB"/>
              </w:rPr>
              <w:t>“</w:t>
            </w:r>
            <w:r>
              <w:rPr>
                <w:rFonts w:hint="eastAsia"/>
                <w:lang w:val="en-GB"/>
              </w:rPr>
              <w:t>$</w:t>
            </w:r>
            <w:r>
              <w:rPr>
                <w:lang w:val="en-GB"/>
              </w:rPr>
              <w:t>”</w:t>
            </w:r>
            <w:r>
              <w:rPr>
                <w:rFonts w:hint="eastAsia"/>
                <w:lang w:val="en-GB"/>
              </w:rPr>
              <w:t xml:space="preserve"> will read from the environment.</w:t>
            </w:r>
          </w:p>
          <w:p w14:paraId="004DA2DB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connectors:</w:t>
            </w:r>
          </w:p>
          <w:p w14:paraId="5ED77E3D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- type: </w:t>
            </w:r>
            <w:proofErr w:type="spellStart"/>
            <w:r>
              <w:rPr>
                <w:rFonts w:hint="eastAsia"/>
                <w:lang w:val="en-GB"/>
              </w:rPr>
              <w:t>oidc</w:t>
            </w:r>
            <w:proofErr w:type="spellEnd"/>
          </w:p>
          <w:p w14:paraId="79282160" w14:textId="61D65091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id: </w:t>
            </w:r>
            <w:proofErr w:type="spellStart"/>
            <w:r>
              <w:rPr>
                <w:rFonts w:hint="eastAsia"/>
                <w:lang w:val="en-GB"/>
              </w:rPr>
              <w:t>keycloak</w:t>
            </w:r>
            <w:proofErr w:type="spellEnd"/>
          </w:p>
          <w:p w14:paraId="674F8B0D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lang w:val="en-GB"/>
              </w:rPr>
              <w:t>keycloak</w:t>
            </w:r>
            <w:proofErr w:type="spellEnd"/>
          </w:p>
          <w:p w14:paraId="46DC75E6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config:</w:t>
            </w:r>
          </w:p>
          <w:p w14:paraId="36E8780F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issuer: https://analysis-auth.wizmore.co.kr:31002/realms/kb</w:t>
            </w:r>
          </w:p>
          <w:p w14:paraId="40A89808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lang w:val="en-GB"/>
              </w:rPr>
              <w:t>clientID</w:t>
            </w:r>
            <w:proofErr w:type="spellEnd"/>
            <w:r>
              <w:rPr>
                <w:rFonts w:hint="eastAsia"/>
                <w:lang w:val="en-GB"/>
              </w:rPr>
              <w:t xml:space="preserve">: </w:t>
            </w:r>
            <w:r>
              <w:rPr>
                <w:lang w:val="en-GB"/>
              </w:rPr>
              <w:t>Kubeflow</w:t>
            </w:r>
            <w:r>
              <w:rPr>
                <w:rFonts w:hint="eastAsia"/>
                <w:lang w:val="en-GB"/>
              </w:rPr>
              <w:t>-</w:t>
            </w:r>
            <w:proofErr w:type="spellStart"/>
            <w:r>
              <w:rPr>
                <w:rFonts w:hint="eastAsia"/>
                <w:lang w:val="en-GB"/>
              </w:rPr>
              <w:t>oidc</w:t>
            </w:r>
            <w:proofErr w:type="spellEnd"/>
            <w:r>
              <w:rPr>
                <w:rFonts w:hint="eastAsia"/>
                <w:lang w:val="en-GB"/>
              </w:rPr>
              <w:t>-</w:t>
            </w:r>
            <w:proofErr w:type="spellStart"/>
            <w:r>
              <w:rPr>
                <w:rFonts w:hint="eastAsia"/>
                <w:lang w:val="en-GB"/>
              </w:rPr>
              <w:t>authservice</w:t>
            </w:r>
            <w:proofErr w:type="spellEnd"/>
          </w:p>
          <w:p w14:paraId="5589FB54" w14:textId="77777777" w:rsidR="00433CD8" w:rsidRDefault="00433CD8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lang w:val="en-GB"/>
              </w:rPr>
              <w:t>clientSecret</w:t>
            </w:r>
            <w:proofErr w:type="spellEnd"/>
            <w:r>
              <w:rPr>
                <w:rFonts w:hint="eastAsia"/>
                <w:lang w:val="en-GB"/>
              </w:rPr>
              <w:t>: S0xWi484V8</w:t>
            </w:r>
            <w:r w:rsidR="00665FD9">
              <w:rPr>
                <w:rFonts w:hint="eastAsia"/>
                <w:lang w:val="en-GB"/>
              </w:rPr>
              <w:t>jPLl03OjrbO4es0vJ8lLd1</w:t>
            </w:r>
          </w:p>
          <w:p w14:paraId="024854B0" w14:textId="77777777" w:rsidR="00665FD9" w:rsidRDefault="00665FD9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lang w:val="en-GB"/>
              </w:rPr>
              <w:t>redirectURI</w:t>
            </w:r>
            <w:proofErr w:type="spellEnd"/>
            <w:r>
              <w:rPr>
                <w:rFonts w:hint="eastAsia"/>
                <w:lang w:val="en-GB"/>
              </w:rPr>
              <w:t>: https://analysis-kubf.wizmore.co.kr:31002/dex/callback</w:t>
            </w:r>
          </w:p>
          <w:p w14:paraId="28B0FDE6" w14:textId="77777777" w:rsidR="00665FD9" w:rsidRDefault="00665FD9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insecure: false</w:t>
            </w:r>
          </w:p>
          <w:p w14:paraId="11E5040F" w14:textId="77777777" w:rsidR="00665FD9" w:rsidRDefault="00665FD9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lang w:val="en-GB"/>
              </w:rPr>
              <w:t>insecureSkipEmailVerified</w:t>
            </w:r>
            <w:proofErr w:type="spellEnd"/>
            <w:r>
              <w:rPr>
                <w:rFonts w:hint="eastAsia"/>
                <w:lang w:val="en-GB"/>
              </w:rPr>
              <w:t>: true</w:t>
            </w:r>
          </w:p>
          <w:p w14:paraId="01CB1780" w14:textId="77777777" w:rsidR="00665FD9" w:rsidRDefault="00665FD9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lang w:val="en-GB"/>
              </w:rPr>
              <w:t>userNamekey</w:t>
            </w:r>
            <w:proofErr w:type="spellEnd"/>
            <w:r>
              <w:rPr>
                <w:rFonts w:hint="eastAsia"/>
                <w:lang w:val="en-GB"/>
              </w:rPr>
              <w:t>: email</w:t>
            </w:r>
          </w:p>
          <w:p w14:paraId="6CFBE820" w14:textId="77777777" w:rsidR="00665FD9" w:rsidRDefault="00665FD9" w:rsidP="000008DE">
            <w:pPr>
              <w:ind w:firstLineChars="100" w:firstLine="22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 xml:space="preserve">   scopes:</w:t>
            </w:r>
          </w:p>
          <w:p w14:paraId="232FF60D" w14:textId="77777777" w:rsidR="00665FD9" w:rsidRDefault="00665FD9" w:rsidP="00665FD9">
            <w:pPr>
              <w:pStyle w:val="afe"/>
              <w:numPr>
                <w:ilvl w:val="0"/>
                <w:numId w:val="12"/>
              </w:numPr>
              <w:ind w:leftChars="0"/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openid</w:t>
            </w:r>
            <w:proofErr w:type="spellEnd"/>
          </w:p>
          <w:p w14:paraId="532341C5" w14:textId="77777777" w:rsidR="00665FD9" w:rsidRDefault="00665FD9" w:rsidP="00665FD9">
            <w:pPr>
              <w:pStyle w:val="afe"/>
              <w:numPr>
                <w:ilvl w:val="0"/>
                <w:numId w:val="12"/>
              </w:numPr>
              <w:ind w:leftChars="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profile</w:t>
            </w:r>
          </w:p>
          <w:p w14:paraId="249F746D" w14:textId="77777777" w:rsidR="00665FD9" w:rsidRDefault="00665FD9" w:rsidP="00665FD9">
            <w:pPr>
              <w:pStyle w:val="afe"/>
              <w:numPr>
                <w:ilvl w:val="0"/>
                <w:numId w:val="12"/>
              </w:numPr>
              <w:ind w:leftChars="0"/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email</w:t>
            </w:r>
          </w:p>
          <w:p w14:paraId="17C8D1BA" w14:textId="7FC60C4C" w:rsidR="00665FD9" w:rsidRPr="00665FD9" w:rsidRDefault="00665FD9" w:rsidP="00665FD9">
            <w:pPr>
              <w:pStyle w:val="afe"/>
              <w:numPr>
                <w:ilvl w:val="0"/>
                <w:numId w:val="12"/>
              </w:numPr>
              <w:ind w:leftChars="0"/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offline_access</w:t>
            </w:r>
            <w:proofErr w:type="spellEnd"/>
          </w:p>
        </w:tc>
      </w:tr>
      <w:bookmarkEnd w:id="34"/>
    </w:tbl>
    <w:p w14:paraId="2D7DE0AE" w14:textId="77777777" w:rsidR="00ED271B" w:rsidRDefault="00ED271B" w:rsidP="00ED271B">
      <w:pPr>
        <w:jc w:val="left"/>
        <w:rPr>
          <w:lang w:val="en-GB"/>
        </w:rPr>
      </w:pPr>
    </w:p>
    <w:p w14:paraId="0E3AEA24" w14:textId="0742B1E0" w:rsid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lastRenderedPageBreak/>
        <w:t xml:space="preserve">Istio는 Kubeflow와 함께 번들 형태로 설치되었고, 추후 버전 변경 시 반드시 Kubeflow 버전을 올려서 Istio버전 문제를 </w:t>
      </w:r>
      <w:proofErr w:type="spellStart"/>
      <w:r>
        <w:rPr>
          <w:rFonts w:hint="eastAsia"/>
          <w:lang w:val="en-GB"/>
        </w:rPr>
        <w:t>해결해야함</w:t>
      </w:r>
      <w:proofErr w:type="spellEnd"/>
    </w:p>
    <w:p w14:paraId="2DF010AF" w14:textId="77777777" w:rsidR="00665FD9" w:rsidRDefault="00665FD9" w:rsidP="00665FD9">
      <w:pPr>
        <w:jc w:val="left"/>
        <w:rPr>
          <w:lang w:val="en-GB"/>
        </w:rPr>
      </w:pPr>
    </w:p>
    <w:p w14:paraId="34843F8A" w14:textId="7BE8BDE8" w:rsidR="00665FD9" w:rsidRDefault="00665FD9" w:rsidP="00665FD9">
      <w:pPr>
        <w:pStyle w:val="20"/>
        <w:numPr>
          <w:ilvl w:val="1"/>
          <w:numId w:val="13"/>
        </w:numPr>
        <w:jc w:val="left"/>
      </w:pPr>
      <w:bookmarkStart w:id="35" w:name="_Toc207787335"/>
      <w:r>
        <w:rPr>
          <w:rFonts w:hint="eastAsia"/>
        </w:rPr>
        <w:t>기타</w:t>
      </w:r>
      <w:bookmarkEnd w:id="35"/>
    </w:p>
    <w:p w14:paraId="31F3D90E" w14:textId="1C66C22A" w:rsid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Cert </w:t>
      </w:r>
      <w:proofErr w:type="gramStart"/>
      <w:r>
        <w:rPr>
          <w:rFonts w:hint="eastAsia"/>
          <w:lang w:val="en-GB"/>
        </w:rPr>
        <w:t>Manager :</w:t>
      </w:r>
      <w:proofErr w:type="gramEnd"/>
      <w:r>
        <w:rPr>
          <w:rFonts w:hint="eastAsia"/>
          <w:lang w:val="en-GB"/>
        </w:rPr>
        <w:t xml:space="preserve"> Kubeflow 내부 통신 시 TLS 통신이 가능하도록 인증서 관리 및 갱신해주는 역할</w:t>
      </w:r>
    </w:p>
    <w:p w14:paraId="2E82A9BE" w14:textId="545B33A8" w:rsidR="00665FD9" w:rsidRP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proofErr w:type="spellStart"/>
      <w:proofErr w:type="gramStart"/>
      <w:r>
        <w:rPr>
          <w:rFonts w:hint="eastAsia"/>
          <w:lang w:val="en-GB"/>
        </w:rPr>
        <w:t>KNative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Kserve</w:t>
      </w:r>
      <w:proofErr w:type="spellEnd"/>
      <w:r>
        <w:rPr>
          <w:rFonts w:hint="eastAsia"/>
          <w:lang w:val="en-GB"/>
        </w:rPr>
        <w:t>의 기반 기술로 서버리스 배포 지원</w:t>
      </w:r>
    </w:p>
    <w:p w14:paraId="3D9F8D98" w14:textId="32441F18" w:rsidR="00665FD9" w:rsidRDefault="00665FD9" w:rsidP="00665FD9">
      <w:pPr>
        <w:pStyle w:val="11"/>
        <w:numPr>
          <w:ilvl w:val="0"/>
          <w:numId w:val="13"/>
        </w:numPr>
        <w:jc w:val="left"/>
      </w:pPr>
      <w:bookmarkStart w:id="36" w:name="_Toc207787336"/>
      <w:r>
        <w:rPr>
          <w:rFonts w:hint="eastAsia"/>
        </w:rPr>
        <w:t>네트워크 구성</w:t>
      </w:r>
      <w:bookmarkEnd w:id="36"/>
    </w:p>
    <w:p w14:paraId="4B4F1923" w14:textId="77E6082F" w:rsidR="00665FD9" w:rsidRDefault="00665FD9" w:rsidP="00665FD9">
      <w:pPr>
        <w:jc w:val="left"/>
        <w:rPr>
          <w:lang w:val="en-GB"/>
        </w:rPr>
      </w:pPr>
      <w:r>
        <w:rPr>
          <w:rFonts w:hint="eastAsia"/>
          <w:lang w:val="en-GB"/>
        </w:rPr>
        <w:t>내부분석환경은 아래와 같은 네트워크 흐름을 가지고 있다.</w:t>
      </w:r>
    </w:p>
    <w:p w14:paraId="0B25D2D8" w14:textId="77777777" w:rsidR="00665FD9" w:rsidRDefault="00665FD9" w:rsidP="00665FD9">
      <w:pPr>
        <w:jc w:val="left"/>
        <w:rPr>
          <w:lang w:val="en-GB"/>
        </w:rPr>
      </w:pPr>
    </w:p>
    <w:p w14:paraId="5E2AD548" w14:textId="358F4597" w:rsidR="00665FD9" w:rsidRDefault="00665FD9" w:rsidP="00665FD9">
      <w:pPr>
        <w:pStyle w:val="20"/>
        <w:numPr>
          <w:ilvl w:val="1"/>
          <w:numId w:val="13"/>
        </w:numPr>
        <w:jc w:val="left"/>
      </w:pPr>
      <w:bookmarkStart w:id="37" w:name="_Toc207787337"/>
      <w:r>
        <w:rPr>
          <w:rFonts w:hint="eastAsia"/>
        </w:rPr>
        <w:t>내부분석 포탈 접근 시 네트워크 흐름</w:t>
      </w:r>
      <w:bookmarkEnd w:id="37"/>
    </w:p>
    <w:p w14:paraId="04DAEFB6" w14:textId="53FBA643" w:rsid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사용자 -&gt; LB -&gt; Nginx Ingress Controller -&gt; </w:t>
      </w:r>
      <w:proofErr w:type="spellStart"/>
      <w:r>
        <w:rPr>
          <w:rFonts w:hint="eastAsia"/>
          <w:lang w:val="en-GB"/>
        </w:rPr>
        <w:t>내부분석포탈</w:t>
      </w:r>
      <w:proofErr w:type="spellEnd"/>
      <w:r>
        <w:rPr>
          <w:rFonts w:hint="eastAsia"/>
          <w:lang w:val="en-GB"/>
        </w:rPr>
        <w:t xml:space="preserve"> Service(Pod)</w:t>
      </w:r>
    </w:p>
    <w:p w14:paraId="6AEFF0EF" w14:textId="1CB5676F" w:rsid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Kubernetes 클러스터 내 서비스를 외부로 노출하는 일반적인 구성으로 네트워크 문제 발생 시 Ingress Controller Pod의 로그 위주로 분석</w:t>
      </w:r>
    </w:p>
    <w:p w14:paraId="230C4611" w14:textId="77777777" w:rsidR="00665FD9" w:rsidRDefault="00665FD9" w:rsidP="00665FD9">
      <w:pPr>
        <w:jc w:val="left"/>
        <w:rPr>
          <w:lang w:val="en-GB"/>
        </w:rPr>
      </w:pPr>
    </w:p>
    <w:p w14:paraId="767654A5" w14:textId="607CAAE7" w:rsidR="00665FD9" w:rsidRDefault="00665FD9" w:rsidP="00665FD9">
      <w:pPr>
        <w:pStyle w:val="20"/>
        <w:numPr>
          <w:ilvl w:val="1"/>
          <w:numId w:val="13"/>
        </w:numPr>
        <w:jc w:val="left"/>
      </w:pPr>
      <w:bookmarkStart w:id="38" w:name="_Toc207787338"/>
      <w:r>
        <w:rPr>
          <w:rFonts w:hint="eastAsia"/>
        </w:rPr>
        <w:t>Kubeflow 접근 시 네트워크 흐름</w:t>
      </w:r>
      <w:bookmarkEnd w:id="38"/>
    </w:p>
    <w:p w14:paraId="7E67FD88" w14:textId="32F8BC47" w:rsidR="00665FD9" w:rsidRDefault="00665FD9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사용자 -&gt; LB -&gt; Nginx Ingress Controller -&gt; Istio Ingress Gateway -&gt; Gateway -&gt; Kubeflow</w:t>
      </w:r>
      <w:r w:rsidR="00852B48">
        <w:rPr>
          <w:rFonts w:hint="eastAsia"/>
          <w:lang w:val="en-GB"/>
        </w:rPr>
        <w:t xml:space="preserve"> 컴포넌트 Service(Pod)</w:t>
      </w:r>
    </w:p>
    <w:p w14:paraId="5A396A32" w14:textId="175A25FD" w:rsidR="00852B48" w:rsidRDefault="00852B48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Istio가 Kubeflow 컴포넌트를 감싸고 있는 구조로 외부로부터 들어오는 </w:t>
      </w:r>
      <w:proofErr w:type="gramStart"/>
      <w:r>
        <w:rPr>
          <w:rFonts w:hint="eastAsia"/>
          <w:lang w:val="en-GB"/>
        </w:rPr>
        <w:t>트래픽 뿐만</w:t>
      </w:r>
      <w:proofErr w:type="gramEnd"/>
      <w:r>
        <w:rPr>
          <w:rFonts w:hint="eastAsia"/>
          <w:lang w:val="en-GB"/>
        </w:rPr>
        <w:t xml:space="preserve"> 아니라 내부 간 통신도 Istio를 통해 이뤄짐</w:t>
      </w:r>
    </w:p>
    <w:p w14:paraId="016E34E7" w14:textId="676C5689" w:rsidR="00852B48" w:rsidRDefault="00852B48" w:rsidP="00665FD9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네트워크 문제 발생 시 Ingress Controller Pod, Istio Ingress Gateway Pod의 로그를 함께 분석</w:t>
      </w:r>
    </w:p>
    <w:p w14:paraId="4506EC08" w14:textId="77777777" w:rsidR="00852B48" w:rsidRDefault="00852B48" w:rsidP="00852B48">
      <w:pPr>
        <w:jc w:val="left"/>
        <w:rPr>
          <w:lang w:val="en-GB"/>
        </w:rPr>
      </w:pPr>
    </w:p>
    <w:p w14:paraId="198560C9" w14:textId="5441ACBD" w:rsidR="00852B48" w:rsidRDefault="00852B48" w:rsidP="00852B48">
      <w:pPr>
        <w:pStyle w:val="20"/>
        <w:numPr>
          <w:ilvl w:val="1"/>
          <w:numId w:val="13"/>
        </w:numPr>
        <w:jc w:val="left"/>
      </w:pPr>
      <w:bookmarkStart w:id="39" w:name="_Toc207787339"/>
      <w:r>
        <w:rPr>
          <w:rFonts w:hint="eastAsia"/>
        </w:rPr>
        <w:t>TLS 통신 및 인증서 설정</w:t>
      </w:r>
      <w:bookmarkEnd w:id="39"/>
    </w:p>
    <w:p w14:paraId="4F94C639" w14:textId="71561FF4" w:rsidR="00852B48" w:rsidRDefault="00852B48" w:rsidP="00852B4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사용자가 https://*.wizmore.co.kr:31002 로 접근하면 LB는 암호화된 트래픽을 그대로 통과시킴 (SSL </w:t>
      </w:r>
      <w:proofErr w:type="spellStart"/>
      <w:r>
        <w:rPr>
          <w:rFonts w:hint="eastAsia"/>
          <w:lang w:val="en-GB"/>
        </w:rPr>
        <w:t>Passtrough</w:t>
      </w:r>
      <w:proofErr w:type="spellEnd"/>
      <w:r>
        <w:rPr>
          <w:rFonts w:hint="eastAsia"/>
          <w:lang w:val="en-GB"/>
        </w:rPr>
        <w:t xml:space="preserve"> 설정)</w:t>
      </w:r>
    </w:p>
    <w:p w14:paraId="097D3DBD" w14:textId="46ABE5EB" w:rsidR="00852B48" w:rsidRDefault="00852B48" w:rsidP="00852B4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Nginx Ingress Controller에 적용된 Ingress 설정을 통해 SSL 인증서(</w:t>
      </w:r>
      <w:proofErr w:type="gramStart"/>
      <w:r>
        <w:rPr>
          <w:rFonts w:hint="eastAsia"/>
          <w:lang w:val="en-GB"/>
        </w:rPr>
        <w:t>*.wizmore.co.kr</w:t>
      </w:r>
      <w:proofErr w:type="gramEnd"/>
      <w:r>
        <w:rPr>
          <w:rFonts w:hint="eastAsia"/>
          <w:lang w:val="en-GB"/>
        </w:rPr>
        <w:t>) 처리</w:t>
      </w:r>
    </w:p>
    <w:p w14:paraId="5E2742A4" w14:textId="55C02C99" w:rsidR="00852B48" w:rsidRDefault="00852B48" w:rsidP="00852B4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Keycloak</w:t>
      </w:r>
      <w:proofErr w:type="spellEnd"/>
      <w:r>
        <w:rPr>
          <w:rFonts w:hint="eastAsia"/>
          <w:lang w:val="en-GB"/>
        </w:rPr>
        <w:t>은 SSL 인증서(</w:t>
      </w:r>
      <w:proofErr w:type="gramStart"/>
      <w:r>
        <w:rPr>
          <w:rFonts w:hint="eastAsia"/>
          <w:lang w:val="en-GB"/>
        </w:rPr>
        <w:t>*.wizmore.co.kr</w:t>
      </w:r>
      <w:proofErr w:type="gramEnd"/>
      <w:r>
        <w:rPr>
          <w:rFonts w:hint="eastAsia"/>
          <w:lang w:val="en-GB"/>
        </w:rPr>
        <w:t>) 적용</w:t>
      </w:r>
    </w:p>
    <w:p w14:paraId="52E1AB6B" w14:textId="12D3FEE0" w:rsidR="00852B48" w:rsidRDefault="00852B48" w:rsidP="00852B4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Kubeflow는 Cert Manager를 통해 사설 인증서 갱신됨</w:t>
      </w:r>
    </w:p>
    <w:p w14:paraId="269F3846" w14:textId="18662209" w:rsidR="00852B48" w:rsidRDefault="00852B48" w:rsidP="00852B48">
      <w:pPr>
        <w:pStyle w:val="afe"/>
        <w:numPr>
          <w:ilvl w:val="0"/>
          <w:numId w:val="12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lastRenderedPageBreak/>
        <w:t xml:space="preserve">내부분석환경, </w:t>
      </w:r>
      <w:proofErr w:type="spellStart"/>
      <w:r>
        <w:rPr>
          <w:rFonts w:hint="eastAsia"/>
          <w:lang w:val="en-GB"/>
        </w:rPr>
        <w:t>데이터레이크</w:t>
      </w:r>
      <w:proofErr w:type="spellEnd"/>
      <w:r>
        <w:rPr>
          <w:rFonts w:hint="eastAsia"/>
          <w:lang w:val="en-GB"/>
        </w:rPr>
        <w:t xml:space="preserve"> 포탈은 클러스터 내부 통신 시 인증서 적용 없음</w:t>
      </w:r>
    </w:p>
    <w:p w14:paraId="720322CE" w14:textId="77777777" w:rsidR="00852B48" w:rsidRDefault="00852B48" w:rsidP="00852B48">
      <w:pPr>
        <w:jc w:val="left"/>
        <w:rPr>
          <w:lang w:val="en-GB"/>
        </w:rPr>
      </w:pPr>
    </w:p>
    <w:p w14:paraId="3AAB010F" w14:textId="32246658" w:rsidR="00852B48" w:rsidRPr="00871D24" w:rsidRDefault="00871D24" w:rsidP="00852B48">
      <w:pPr>
        <w:jc w:val="left"/>
        <w:rPr>
          <w:b/>
          <w:bCs/>
          <w:noProof/>
          <w:lang w:val="en-GB"/>
        </w:rPr>
      </w:pPr>
      <w:r w:rsidRPr="00871D24">
        <w:rPr>
          <w:rFonts w:hint="eastAsia"/>
          <w:b/>
          <w:bCs/>
          <w:noProof/>
          <w:lang w:val="en-GB"/>
        </w:rPr>
        <w:t xml:space="preserve">※ </w:t>
      </w:r>
      <w:r w:rsidR="00852B48" w:rsidRPr="00871D24">
        <w:rPr>
          <w:rFonts w:hint="eastAsia"/>
          <w:b/>
          <w:bCs/>
          <w:noProof/>
          <w:lang w:val="en-GB"/>
        </w:rPr>
        <w:t>관리자 작업 사항</w:t>
      </w:r>
    </w:p>
    <w:p w14:paraId="2864CF39" w14:textId="4D998FE7" w:rsidR="00852B48" w:rsidRPr="00852B48" w:rsidRDefault="00852B48" w:rsidP="00852B48">
      <w:pPr>
        <w:jc w:val="left"/>
        <w:rPr>
          <w:lang w:val="en-GB"/>
        </w:rPr>
      </w:pPr>
      <w:r>
        <w:rPr>
          <w:rFonts w:hint="eastAsia"/>
          <w:noProof/>
          <w:lang w:val="en-GB"/>
        </w:rPr>
        <w:t>SSL 인증서(*.wizmore.co.kr) 갱신 주기에 맞춰 아래 작업 진행</w:t>
      </w:r>
    </w:p>
    <w:p w14:paraId="5E29F7AD" w14:textId="77777777" w:rsidR="00665FD9" w:rsidRDefault="00665FD9" w:rsidP="00665FD9">
      <w:pPr>
        <w:jc w:val="left"/>
        <w:rPr>
          <w:lang w:val="en-GB"/>
        </w:rPr>
      </w:pPr>
    </w:p>
    <w:p w14:paraId="6B7FC236" w14:textId="46C8D08A" w:rsidR="0004576F" w:rsidRPr="0004576F" w:rsidRDefault="0004576F" w:rsidP="0004576F">
      <w:pPr>
        <w:pStyle w:val="afe"/>
        <w:numPr>
          <w:ilvl w:val="0"/>
          <w:numId w:val="19"/>
        </w:numPr>
        <w:ind w:leftChars="0"/>
        <w:jc w:val="left"/>
        <w:rPr>
          <w:b/>
          <w:bCs/>
          <w:lang w:val="en-GB"/>
        </w:rPr>
      </w:pPr>
      <w:r w:rsidRPr="0004576F">
        <w:rPr>
          <w:rFonts w:hint="eastAsia"/>
          <w:b/>
          <w:bCs/>
          <w:lang w:val="en-GB"/>
        </w:rPr>
        <w:t>Ingress 인증서 교체</w:t>
      </w:r>
    </w:p>
    <w:p w14:paraId="73A2F446" w14:textId="7D9254CA" w:rsidR="0004576F" w:rsidRDefault="0004576F" w:rsidP="0004576F">
      <w:pPr>
        <w:pStyle w:val="afe"/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* </w:t>
      </w:r>
      <w:r w:rsidRPr="0004576F">
        <w:rPr>
          <w:rFonts w:hint="eastAsia"/>
          <w:b/>
          <w:bCs/>
          <w:i/>
          <w:iCs/>
          <w:color w:val="A6A6A6" w:themeColor="background1" w:themeShade="A6"/>
          <w:lang w:val="en-GB"/>
        </w:rPr>
        <w:t xml:space="preserve">운영환경 구축 매뉴얼 문서 </w:t>
      </w:r>
      <w:r w:rsidRPr="0004576F">
        <w:rPr>
          <w:b/>
          <w:bCs/>
          <w:i/>
          <w:iCs/>
          <w:color w:val="A6A6A6" w:themeColor="background1" w:themeShade="A6"/>
          <w:lang w:val="en-GB"/>
        </w:rPr>
        <w:t>–</w:t>
      </w:r>
      <w:r w:rsidRPr="0004576F">
        <w:rPr>
          <w:rFonts w:hint="eastAsia"/>
          <w:b/>
          <w:bCs/>
          <w:i/>
          <w:iCs/>
          <w:color w:val="A6A6A6" w:themeColor="background1" w:themeShade="A6"/>
          <w:lang w:val="en-GB"/>
        </w:rPr>
        <w:t xml:space="preserve"> 5.4.</w:t>
      </w:r>
      <w:r w:rsidRPr="0004576F">
        <w:rPr>
          <w:b/>
          <w:bCs/>
          <w:i/>
          <w:iCs/>
          <w:color w:val="A6A6A6" w:themeColor="background1" w:themeShade="A6"/>
          <w:lang w:val="en-GB"/>
        </w:rPr>
        <w:tab/>
      </w:r>
      <w:r w:rsidRPr="0004576F">
        <w:rPr>
          <w:b/>
          <w:bCs/>
          <w:i/>
          <w:iCs/>
          <w:color w:val="A6A6A6" w:themeColor="background1" w:themeShade="A6"/>
          <w:lang w:val="en-GB"/>
        </w:rPr>
        <w:tab/>
      </w:r>
      <w:r w:rsidRPr="0004576F">
        <w:rPr>
          <w:rFonts w:hint="eastAsia"/>
          <w:b/>
          <w:bCs/>
          <w:i/>
          <w:iCs/>
          <w:color w:val="A6A6A6" w:themeColor="background1" w:themeShade="A6"/>
          <w:lang w:val="en-GB"/>
        </w:rPr>
        <w:t>인증서 만료 시 Secret 변경 작업</w:t>
      </w:r>
      <w:r>
        <w:rPr>
          <w:rFonts w:hint="eastAsia"/>
          <w:lang w:val="en-GB"/>
        </w:rPr>
        <w:t xml:space="preserve"> 내용 참고</w:t>
      </w:r>
    </w:p>
    <w:p w14:paraId="14827D02" w14:textId="1E07442C" w:rsidR="0004576F" w:rsidRPr="00871D24" w:rsidRDefault="0004576F" w:rsidP="00871D24">
      <w:pPr>
        <w:jc w:val="left"/>
        <w:rPr>
          <w:b/>
          <w:bCs/>
          <w:lang w:val="en-GB"/>
        </w:rPr>
      </w:pPr>
      <w:r w:rsidRPr="00871D24">
        <w:rPr>
          <w:rFonts w:hint="eastAsia"/>
          <w:b/>
          <w:bCs/>
          <w:lang w:val="en-GB"/>
        </w:rPr>
        <w:t>- 기존 Secret 삭제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4576F" w14:paraId="599ADA74" w14:textId="77777777" w:rsidTr="00EF4BAE">
        <w:tc>
          <w:tcPr>
            <w:tcW w:w="9962" w:type="dxa"/>
            <w:shd w:val="clear" w:color="auto" w:fill="D0CECE"/>
          </w:tcPr>
          <w:p w14:paraId="01C0C1BA" w14:textId="77777777" w:rsidR="0004576F" w:rsidRDefault="0004576F" w:rsidP="0004576F">
            <w:pPr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kubectl</w:t>
            </w:r>
            <w:proofErr w:type="spellEnd"/>
            <w:r>
              <w:rPr>
                <w:rFonts w:hint="eastAsia"/>
                <w:lang w:val="en-GB"/>
              </w:rPr>
              <w:t xml:space="preserve"> delete secret </w:t>
            </w:r>
            <w:proofErr w:type="spellStart"/>
            <w:r>
              <w:rPr>
                <w:rFonts w:hint="eastAsia"/>
                <w:lang w:val="en-GB"/>
              </w:rPr>
              <w:t>iae-tls</w:t>
            </w:r>
            <w:proofErr w:type="spellEnd"/>
            <w:r>
              <w:rPr>
                <w:rFonts w:hint="eastAsia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lang w:val="en-GB"/>
              </w:rPr>
              <w:t>istio</w:t>
            </w:r>
            <w:proofErr w:type="spellEnd"/>
            <w:r>
              <w:rPr>
                <w:rFonts w:hint="eastAsia"/>
                <w:lang w:val="en-GB"/>
              </w:rPr>
              <w:t>-system</w:t>
            </w:r>
          </w:p>
          <w:p w14:paraId="61E1E9A1" w14:textId="77777777" w:rsidR="0004576F" w:rsidRDefault="00871D24" w:rsidP="0004576F">
            <w:pPr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kubectl</w:t>
            </w:r>
            <w:proofErr w:type="spellEnd"/>
            <w:r>
              <w:rPr>
                <w:rFonts w:hint="eastAsia"/>
                <w:lang w:val="en-GB"/>
              </w:rPr>
              <w:t xml:space="preserve"> delete secret </w:t>
            </w:r>
            <w:proofErr w:type="spellStart"/>
            <w:r>
              <w:rPr>
                <w:rFonts w:hint="eastAsia"/>
                <w:lang w:val="en-GB"/>
              </w:rPr>
              <w:t>keycloak</w:t>
            </w:r>
            <w:proofErr w:type="spellEnd"/>
            <w:r>
              <w:rPr>
                <w:rFonts w:hint="eastAsia"/>
                <w:lang w:val="en-GB"/>
              </w:rPr>
              <w:t>-</w:t>
            </w:r>
            <w:proofErr w:type="spellStart"/>
            <w:r>
              <w:rPr>
                <w:rFonts w:hint="eastAsia"/>
                <w:lang w:val="en-GB"/>
              </w:rPr>
              <w:t>tls</w:t>
            </w:r>
            <w:proofErr w:type="spellEnd"/>
            <w:r>
              <w:rPr>
                <w:rFonts w:hint="eastAsia"/>
                <w:lang w:val="en-GB"/>
              </w:rPr>
              <w:t xml:space="preserve">-secret -n </w:t>
            </w:r>
            <w:proofErr w:type="spellStart"/>
            <w:r>
              <w:rPr>
                <w:rFonts w:hint="eastAsia"/>
                <w:lang w:val="en-GB"/>
              </w:rPr>
              <w:t>keycloak</w:t>
            </w:r>
            <w:proofErr w:type="spellEnd"/>
          </w:p>
          <w:p w14:paraId="35A0C327" w14:textId="77777777" w:rsidR="00871D24" w:rsidRDefault="00871D24" w:rsidP="0004576F">
            <w:pPr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kubectl</w:t>
            </w:r>
            <w:proofErr w:type="spellEnd"/>
            <w:r>
              <w:rPr>
                <w:rFonts w:hint="eastAsia"/>
                <w:lang w:val="en-GB"/>
              </w:rPr>
              <w:t xml:space="preserve"> delete secret analysis-</w:t>
            </w:r>
            <w:proofErr w:type="spellStart"/>
            <w:r>
              <w:rPr>
                <w:rFonts w:hint="eastAsia"/>
                <w:lang w:val="en-GB"/>
              </w:rPr>
              <w:t>tls</w:t>
            </w:r>
            <w:proofErr w:type="spellEnd"/>
            <w:r>
              <w:rPr>
                <w:rFonts w:hint="eastAsia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lang w:val="en-GB"/>
              </w:rPr>
              <w:t>adap</w:t>
            </w:r>
            <w:proofErr w:type="spellEnd"/>
            <w:r>
              <w:rPr>
                <w:rFonts w:hint="eastAsia"/>
                <w:lang w:val="en-GB"/>
              </w:rPr>
              <w:t>-dap-</w:t>
            </w:r>
            <w:proofErr w:type="spellStart"/>
            <w:r>
              <w:rPr>
                <w:rFonts w:hint="eastAsia"/>
                <w:lang w:val="en-GB"/>
              </w:rPr>
              <w:t>ibf</w:t>
            </w:r>
            <w:proofErr w:type="spellEnd"/>
          </w:p>
          <w:p w14:paraId="5043F1AA" w14:textId="0E1EA998" w:rsidR="00871D24" w:rsidRPr="0004576F" w:rsidRDefault="00871D24" w:rsidP="0004576F">
            <w:pPr>
              <w:jc w:val="left"/>
              <w:rPr>
                <w:lang w:val="en-GB"/>
              </w:rPr>
            </w:pPr>
            <w:proofErr w:type="spellStart"/>
            <w:r>
              <w:rPr>
                <w:rFonts w:hint="eastAsia"/>
                <w:lang w:val="en-GB"/>
              </w:rPr>
              <w:t>kubectl</w:t>
            </w:r>
            <w:proofErr w:type="spellEnd"/>
            <w:r>
              <w:rPr>
                <w:rFonts w:hint="eastAsia"/>
                <w:lang w:val="en-GB"/>
              </w:rPr>
              <w:t xml:space="preserve"> delete secret </w:t>
            </w:r>
            <w:proofErr w:type="spellStart"/>
            <w:r>
              <w:rPr>
                <w:rFonts w:hint="eastAsia"/>
                <w:lang w:val="en-GB"/>
              </w:rPr>
              <w:t>datalake-tls</w:t>
            </w:r>
            <w:proofErr w:type="spellEnd"/>
            <w:r>
              <w:rPr>
                <w:rFonts w:hint="eastAsia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lang w:val="en-GB"/>
              </w:rPr>
              <w:t>adap</w:t>
            </w:r>
            <w:proofErr w:type="spellEnd"/>
            <w:r>
              <w:rPr>
                <w:rFonts w:hint="eastAsia"/>
                <w:lang w:val="en-GB"/>
              </w:rPr>
              <w:t>-dap-</w:t>
            </w:r>
            <w:proofErr w:type="spellStart"/>
            <w:r>
              <w:rPr>
                <w:rFonts w:hint="eastAsia"/>
                <w:lang w:val="en-GB"/>
              </w:rPr>
              <w:t>dlf</w:t>
            </w:r>
            <w:proofErr w:type="spellEnd"/>
          </w:p>
        </w:tc>
      </w:tr>
    </w:tbl>
    <w:p w14:paraId="2FEAC62B" w14:textId="77777777" w:rsidR="0004576F" w:rsidRDefault="0004576F" w:rsidP="00871D24">
      <w:pPr>
        <w:jc w:val="left"/>
        <w:rPr>
          <w:lang w:val="en-GB"/>
        </w:rPr>
      </w:pPr>
    </w:p>
    <w:p w14:paraId="3DF424BA" w14:textId="4292209C" w:rsidR="00871D24" w:rsidRDefault="00871D24" w:rsidP="00871D24">
      <w:pPr>
        <w:jc w:val="left"/>
        <w:rPr>
          <w:lang w:val="en-GB"/>
        </w:rPr>
      </w:pPr>
      <w:r>
        <w:rPr>
          <w:rFonts w:hint="eastAsia"/>
          <w:lang w:val="en-GB"/>
        </w:rPr>
        <w:t>- 신규 STAR.wizmore.co.kr 인증서 파일을 Secret으로 변경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71D24" w:rsidRPr="00707B9F" w14:paraId="076B55C0" w14:textId="77777777" w:rsidTr="00EF4BAE">
        <w:tc>
          <w:tcPr>
            <w:tcW w:w="9962" w:type="dxa"/>
            <w:shd w:val="clear" w:color="auto" w:fill="D0CECE"/>
          </w:tcPr>
          <w:p w14:paraId="0D83E0A8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# 새로운 인증서를 서버에 업로드 후 인증서가 있는 폴더로 이동</w:t>
            </w:r>
          </w:p>
          <w:p w14:paraId="02C3AE05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cd /home/kubfadmin/LGCNS/install_file/crt/wizmore.co.kr</w:t>
            </w:r>
          </w:p>
          <w:p w14:paraId="4409C6F4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ls -al /home/kubfadmin/LGCNS/install_file/crt/wizmore.co.kr</w:t>
            </w:r>
          </w:p>
          <w:p w14:paraId="1F312D42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rw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-r----- 1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5376 2025-01-03 14:31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STAR.wizmore.co.kr_crt.pem</w:t>
            </w:r>
            <w:proofErr w:type="spellEnd"/>
          </w:p>
          <w:p w14:paraId="045D5A38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rw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-r----- 1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1700 2025-01-03 14:31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STAR.wizmore.co.kr_key.pem</w:t>
            </w:r>
            <w:proofErr w:type="spellEnd"/>
          </w:p>
          <w:p w14:paraId="116215F3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31807A6" w14:textId="77777777" w:rsidR="00871D24" w:rsidRPr="00707B9F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r w:rsidRPr="00707B9F">
              <w:rPr>
                <w:rFonts w:hint="eastAsia"/>
                <w:sz w:val="20"/>
                <w:szCs w:val="18"/>
                <w:lang w:val="en-GB"/>
              </w:rPr>
              <w:t># Secret 생성</w:t>
            </w:r>
          </w:p>
          <w:p w14:paraId="50D75273" w14:textId="77777777" w:rsidR="00871D24" w:rsidRDefault="00871D24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create secret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iae-tls</w:t>
            </w:r>
            <w:proofErr w:type="spellEnd"/>
            <w:r w:rsidRPr="00707B9F">
              <w:rPr>
                <w:rFonts w:hint="eastAsia"/>
                <w:sz w:val="20"/>
                <w:szCs w:val="18"/>
                <w:lang w:val="en-GB"/>
              </w:rPr>
              <w:t xml:space="preserve"> --key </w:t>
            </w:r>
            <w:proofErr w:type="spellStart"/>
            <w:r w:rsidRPr="00707B9F">
              <w:rPr>
                <w:rFonts w:hint="eastAsia"/>
                <w:sz w:val="20"/>
                <w:szCs w:val="18"/>
                <w:lang w:val="en-GB"/>
              </w:rPr>
              <w:t>STAR.wizmore.co.kr_key.pem</w:t>
            </w:r>
            <w:proofErr w:type="spellEnd"/>
            <w:r w:rsidR="00707B9F" w:rsidRPr="00707B9F">
              <w:rPr>
                <w:rFonts w:hint="eastAsia"/>
                <w:sz w:val="20"/>
                <w:szCs w:val="18"/>
                <w:lang w:val="en-GB"/>
              </w:rPr>
              <w:t xml:space="preserve"> --cert </w:t>
            </w:r>
            <w:proofErr w:type="spellStart"/>
            <w:r w:rsidR="00707B9F" w:rsidRPr="00707B9F">
              <w:rPr>
                <w:rFonts w:hint="eastAsia"/>
                <w:sz w:val="20"/>
                <w:szCs w:val="18"/>
                <w:lang w:val="en-GB"/>
              </w:rPr>
              <w:t>STAR.wizmore.co.kr_crt.pem</w:t>
            </w:r>
            <w:proofErr w:type="spellEnd"/>
            <w:r w:rsidR="00707B9F"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 w:rsidR="00707B9F"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 w:rsidR="00707B9F">
              <w:rPr>
                <w:rFonts w:hint="eastAsia"/>
                <w:sz w:val="20"/>
                <w:szCs w:val="18"/>
                <w:lang w:val="en-GB"/>
              </w:rPr>
              <w:t>-system</w:t>
            </w:r>
          </w:p>
          <w:p w14:paraId="29406F18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-secret --key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STAR.wizmore.co.kr_key.pem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--cert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STAR.wizmore.co.kr_crt.pem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</w:p>
          <w:p w14:paraId="3EFE6941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--key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STAR.wizmore.co.kr_key.pem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--cert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STAR.wizmore.co.kr_crt.pem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ibf</w:t>
            </w:r>
            <w:proofErr w:type="spellEnd"/>
          </w:p>
          <w:p w14:paraId="513C0A7E" w14:textId="4B57FA1D" w:rsidR="00707B9F" w:rsidRP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--key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STAR.wizmore.co.kr_key.pem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--cert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STAR.wizmore.co.kr_crt.pem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dlf</w:t>
            </w:r>
            <w:proofErr w:type="spellEnd"/>
          </w:p>
        </w:tc>
      </w:tr>
    </w:tbl>
    <w:p w14:paraId="5D8B8D68" w14:textId="77777777" w:rsidR="00871D24" w:rsidRDefault="00871D24" w:rsidP="00871D24">
      <w:pPr>
        <w:jc w:val="left"/>
        <w:rPr>
          <w:lang w:val="en-GB"/>
        </w:rPr>
      </w:pPr>
    </w:p>
    <w:p w14:paraId="1E4675BE" w14:textId="5723260B" w:rsidR="00707B9F" w:rsidRDefault="00707B9F" w:rsidP="00871D24">
      <w:pPr>
        <w:jc w:val="left"/>
        <w:rPr>
          <w:lang w:val="en-GB"/>
        </w:rPr>
      </w:pPr>
      <w:r>
        <w:rPr>
          <w:rFonts w:hint="eastAsia"/>
          <w:lang w:val="en-GB"/>
        </w:rPr>
        <w:t>- 적용코드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707B9F" w:rsidRPr="00707B9F" w14:paraId="2AE053B8" w14:textId="77777777" w:rsidTr="00EF4BAE">
        <w:tc>
          <w:tcPr>
            <w:tcW w:w="9962" w:type="dxa"/>
            <w:shd w:val="clear" w:color="auto" w:fill="D0CECE"/>
          </w:tcPr>
          <w:p w14:paraId="116765AF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sz w:val="20"/>
                <w:szCs w:val="18"/>
                <w:lang w:val="en-GB"/>
              </w:rPr>
              <w:t>install</w:t>
            </w:r>
            <w:r>
              <w:rPr>
                <w:rFonts w:hint="eastAsia"/>
                <w:sz w:val="20"/>
                <w:szCs w:val="18"/>
                <w:lang w:val="en-GB"/>
              </w:rPr>
              <w:t>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custom_yaml</w:t>
            </w:r>
            <w:proofErr w:type="spellEnd"/>
          </w:p>
          <w:p w14:paraId="757D9631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-analysis-auth-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24C53280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6E5A324C" w14:textId="6FB6A47B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09F849C0" w14:textId="49EAF581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="00631C4B">
              <w:rPr>
                <w:rFonts w:hint="eastAsia"/>
                <w:sz w:val="20"/>
                <w:szCs w:val="18"/>
                <w:lang w:val="en-GB"/>
              </w:rPr>
              <w:t>datalake</w:t>
            </w:r>
            <w:r>
              <w:rPr>
                <w:rFonts w:hint="eastAsia"/>
                <w:sz w:val="20"/>
                <w:szCs w:val="18"/>
                <w:lang w:val="en-GB"/>
              </w:rPr>
              <w:t>-d.wizmore.co.kr.yaml</w:t>
            </w:r>
            <w:proofErr w:type="spellEnd"/>
            <w:proofErr w:type="gramEnd"/>
          </w:p>
          <w:p w14:paraId="38CAB610" w14:textId="77777777" w:rsidR="00707B9F" w:rsidRPr="00631C4B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3CB954A" w14:textId="77777777" w:rsid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-analysis-auth-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442B2521" w14:textId="6BB23CB4" w:rsidR="00707B9F" w:rsidRDefault="00707B9F" w:rsidP="00707B9F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463C3662" w14:textId="1F2F4404" w:rsidR="00707B9F" w:rsidRDefault="00707B9F" w:rsidP="00707B9F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-analysis-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d.wizmore.co.kr.yaml</w:t>
            </w:r>
            <w:proofErr w:type="spellEnd"/>
            <w:proofErr w:type="gramEnd"/>
          </w:p>
          <w:p w14:paraId="37E6C355" w14:textId="18E11352" w:rsidR="00707B9F" w:rsidRPr="00707B9F" w:rsidRDefault="00707B9F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="00631C4B">
              <w:rPr>
                <w:rFonts w:hint="eastAsia"/>
                <w:sz w:val="20"/>
                <w:szCs w:val="18"/>
                <w:lang w:val="en-GB"/>
              </w:rPr>
              <w:t>datalake</w:t>
            </w:r>
            <w:r>
              <w:rPr>
                <w:rFonts w:hint="eastAsia"/>
                <w:sz w:val="20"/>
                <w:szCs w:val="18"/>
                <w:lang w:val="en-GB"/>
              </w:rPr>
              <w:t>-d.wizmore.co.kr.yaml</w:t>
            </w:r>
            <w:proofErr w:type="spellEnd"/>
            <w:proofErr w:type="gramEnd"/>
          </w:p>
        </w:tc>
      </w:tr>
    </w:tbl>
    <w:p w14:paraId="50D1BB4E" w14:textId="5E27E018" w:rsidR="00707B9F" w:rsidRPr="006F4A75" w:rsidRDefault="00631C4B" w:rsidP="00871D24">
      <w:pPr>
        <w:jc w:val="left"/>
        <w:rPr>
          <w:b/>
          <w:bCs/>
          <w:color w:val="0000CC"/>
          <w:lang w:val="en-GB"/>
        </w:rPr>
      </w:pPr>
      <w:r w:rsidRPr="006F4A75">
        <w:rPr>
          <w:rFonts w:hint="eastAsia"/>
          <w:b/>
          <w:bCs/>
          <w:color w:val="0000CC"/>
          <w:lang w:val="en-GB"/>
        </w:rPr>
        <w:lastRenderedPageBreak/>
        <w:t xml:space="preserve">※ 배포 시 </w:t>
      </w:r>
      <w:proofErr w:type="gramStart"/>
      <w:r w:rsidRPr="006F4A75">
        <w:rPr>
          <w:rFonts w:hint="eastAsia"/>
          <w:b/>
          <w:bCs/>
          <w:color w:val="0000CC"/>
          <w:lang w:val="en-GB"/>
        </w:rPr>
        <w:t>영향도 :</w:t>
      </w:r>
      <w:proofErr w:type="gramEnd"/>
      <w:r w:rsidRPr="006F4A75">
        <w:rPr>
          <w:rFonts w:hint="eastAsia"/>
          <w:b/>
          <w:bCs/>
          <w:color w:val="0000CC"/>
          <w:lang w:val="en-GB"/>
        </w:rPr>
        <w:t xml:space="preserve"> 서비스 </w:t>
      </w:r>
      <w:proofErr w:type="spellStart"/>
      <w:r w:rsidRPr="006F4A75">
        <w:rPr>
          <w:rFonts w:hint="eastAsia"/>
          <w:b/>
          <w:bCs/>
          <w:color w:val="0000CC"/>
          <w:lang w:val="en-GB"/>
        </w:rPr>
        <w:t>순단</w:t>
      </w:r>
      <w:proofErr w:type="spellEnd"/>
      <w:r w:rsidRPr="006F4A75">
        <w:rPr>
          <w:rFonts w:hint="eastAsia"/>
          <w:b/>
          <w:bCs/>
          <w:color w:val="0000CC"/>
          <w:lang w:val="en-GB"/>
        </w:rPr>
        <w:t xml:space="preserve"> 현상이 발생할 수 있음</w:t>
      </w:r>
    </w:p>
    <w:p w14:paraId="6034D86B" w14:textId="77777777" w:rsidR="00631C4B" w:rsidRDefault="00631C4B" w:rsidP="00871D24">
      <w:pPr>
        <w:jc w:val="left"/>
        <w:rPr>
          <w:lang w:val="en-GB"/>
        </w:rPr>
      </w:pPr>
    </w:p>
    <w:p w14:paraId="156FFB38" w14:textId="05DDF094" w:rsidR="00FC3159" w:rsidRDefault="00FC3159" w:rsidP="00871D24">
      <w:pPr>
        <w:jc w:val="left"/>
        <w:rPr>
          <w:lang w:val="en-GB"/>
        </w:rPr>
      </w:pPr>
      <w:r>
        <w:rPr>
          <w:rFonts w:hint="eastAsia"/>
          <w:lang w:val="en-GB"/>
        </w:rPr>
        <w:t>[작업 간 주의사항]</w:t>
      </w:r>
    </w:p>
    <w:p w14:paraId="2B1D29BF" w14:textId="7EFCD233" w:rsidR="00FC3159" w:rsidRDefault="00FC3159" w:rsidP="00871D24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인증서 교체 시 ingress </w:t>
      </w:r>
      <w:proofErr w:type="spellStart"/>
      <w:r>
        <w:rPr>
          <w:rFonts w:hint="eastAsia"/>
          <w:lang w:val="en-GB"/>
        </w:rPr>
        <w:t>yaml</w:t>
      </w:r>
      <w:proofErr w:type="spellEnd"/>
      <w:r>
        <w:rPr>
          <w:rFonts w:hint="eastAsia"/>
          <w:lang w:val="en-GB"/>
        </w:rPr>
        <w:t xml:space="preserve"> 내 service name 확인 필요. 배포 환경에 따라 name이 다름</w:t>
      </w:r>
    </w:p>
    <w:p w14:paraId="335A33E2" w14:textId="61ADE0DA" w:rsidR="00FC3159" w:rsidRDefault="00FC3159" w:rsidP="00871D24">
      <w:pPr>
        <w:jc w:val="left"/>
        <w:rPr>
          <w:lang w:val="en-GB"/>
        </w:rPr>
      </w:pPr>
      <w:r>
        <w:rPr>
          <w:rFonts w:hint="eastAsia"/>
          <w:lang w:val="en-GB"/>
        </w:rPr>
        <w:t>(spec.rules</w:t>
      </w:r>
      <w:r w:rsidR="00182D2D">
        <w:rPr>
          <w:rFonts w:hint="eastAsia"/>
          <w:lang w:val="en-GB"/>
        </w:rPr>
        <w:t>.http.paths.backend.service.name)</w:t>
      </w:r>
    </w:p>
    <w:p w14:paraId="6F791690" w14:textId="77777777" w:rsidR="00182D2D" w:rsidRDefault="00182D2D" w:rsidP="00871D24">
      <w:pPr>
        <w:jc w:val="left"/>
        <w:rPr>
          <w:lang w:val="en-GB"/>
        </w:rPr>
      </w:pPr>
    </w:p>
    <w:p w14:paraId="6DA54786" w14:textId="2F49677F" w:rsidR="00182D2D" w:rsidRDefault="00182D2D" w:rsidP="00871D24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내부분석환경 </w:t>
      </w:r>
      <w:proofErr w:type="spellStart"/>
      <w:proofErr w:type="gramStart"/>
      <w:r>
        <w:rPr>
          <w:rFonts w:hint="eastAsia"/>
          <w:lang w:val="en-GB"/>
        </w:rPr>
        <w:t>운영기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dap-</w:t>
      </w:r>
      <w:proofErr w:type="spellStart"/>
      <w:r>
        <w:rPr>
          <w:rFonts w:hint="eastAsia"/>
          <w:lang w:val="en-GB"/>
        </w:rPr>
        <w:t>ibf</w:t>
      </w:r>
      <w:proofErr w:type="spellEnd"/>
      <w:r>
        <w:rPr>
          <w:rFonts w:hint="eastAsia"/>
          <w:lang w:val="en-GB"/>
        </w:rPr>
        <w:t>-deploy</w:t>
      </w:r>
    </w:p>
    <w:p w14:paraId="5AA37275" w14:textId="22D5FBAE" w:rsidR="00182D2D" w:rsidRDefault="00182D2D" w:rsidP="00871D24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내부분석환경 </w:t>
      </w:r>
      <w:proofErr w:type="spellStart"/>
      <w:proofErr w:type="gramStart"/>
      <w:r>
        <w:rPr>
          <w:rFonts w:hint="eastAsia"/>
          <w:lang w:val="en-GB"/>
        </w:rPr>
        <w:t>개발기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dap-</w:t>
      </w:r>
      <w:proofErr w:type="spellStart"/>
      <w:r>
        <w:rPr>
          <w:rFonts w:hint="eastAsia"/>
          <w:lang w:val="en-GB"/>
        </w:rPr>
        <w:t>ibf</w:t>
      </w:r>
      <w:proofErr w:type="spellEnd"/>
      <w:r>
        <w:rPr>
          <w:rFonts w:hint="eastAsia"/>
          <w:lang w:val="en-GB"/>
        </w:rPr>
        <w:t>-</w:t>
      </w:r>
      <w:proofErr w:type="spellStart"/>
      <w:r>
        <w:rPr>
          <w:rFonts w:hint="eastAsia"/>
          <w:lang w:val="en-GB"/>
        </w:rPr>
        <w:t>devmerge</w:t>
      </w:r>
      <w:proofErr w:type="spellEnd"/>
    </w:p>
    <w:p w14:paraId="56228DE1" w14:textId="77777777" w:rsidR="00182D2D" w:rsidRDefault="00182D2D" w:rsidP="00871D24">
      <w:pPr>
        <w:jc w:val="left"/>
        <w:rPr>
          <w:lang w:val="en-GB"/>
        </w:rPr>
      </w:pPr>
    </w:p>
    <w:p w14:paraId="3D9081A0" w14:textId="4E01E9E9" w:rsidR="00182D2D" w:rsidRDefault="00182D2D" w:rsidP="00871D24">
      <w:pPr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데이터레이크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proofErr w:type="gramStart"/>
      <w:r>
        <w:rPr>
          <w:rFonts w:hint="eastAsia"/>
          <w:lang w:val="en-GB"/>
        </w:rPr>
        <w:t>운영기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dap-</w:t>
      </w:r>
      <w:proofErr w:type="spellStart"/>
      <w:r>
        <w:rPr>
          <w:rFonts w:hint="eastAsia"/>
          <w:lang w:val="en-GB"/>
        </w:rPr>
        <w:t>dlf</w:t>
      </w:r>
      <w:proofErr w:type="spellEnd"/>
      <w:r>
        <w:rPr>
          <w:rFonts w:hint="eastAsia"/>
          <w:lang w:val="en-GB"/>
        </w:rPr>
        <w:t>-deploy</w:t>
      </w:r>
    </w:p>
    <w:p w14:paraId="119AF148" w14:textId="7CC7FA30" w:rsidR="00182D2D" w:rsidRDefault="00182D2D" w:rsidP="00871D24">
      <w:pPr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데이터레이크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proofErr w:type="gramStart"/>
      <w:r>
        <w:rPr>
          <w:rFonts w:hint="eastAsia"/>
          <w:lang w:val="en-GB"/>
        </w:rPr>
        <w:t>개발기</w:t>
      </w:r>
      <w:proofErr w:type="spellEnd"/>
      <w:r>
        <w:rPr>
          <w:rFonts w:hint="eastAsia"/>
          <w:lang w:val="en-GB"/>
        </w:rPr>
        <w:t xml:space="preserve"> :</w:t>
      </w:r>
      <w:proofErr w:type="gramEnd"/>
      <w:r>
        <w:rPr>
          <w:rFonts w:hint="eastAsia"/>
          <w:lang w:val="en-GB"/>
        </w:rPr>
        <w:t xml:space="preserve"> dap-</w:t>
      </w:r>
      <w:proofErr w:type="spellStart"/>
      <w:r>
        <w:rPr>
          <w:rFonts w:hint="eastAsia"/>
          <w:lang w:val="en-GB"/>
        </w:rPr>
        <w:t>dlf</w:t>
      </w:r>
      <w:proofErr w:type="spellEnd"/>
      <w:r>
        <w:rPr>
          <w:rFonts w:hint="eastAsia"/>
          <w:lang w:val="en-GB"/>
        </w:rPr>
        <w:t>-</w:t>
      </w:r>
      <w:proofErr w:type="spellStart"/>
      <w:r>
        <w:rPr>
          <w:rFonts w:hint="eastAsia"/>
          <w:lang w:val="en-GB"/>
        </w:rPr>
        <w:t>devmerge</w:t>
      </w:r>
      <w:proofErr w:type="spellEnd"/>
    </w:p>
    <w:p w14:paraId="1142B454" w14:textId="77777777" w:rsidR="00182D2D" w:rsidRPr="00631C4B" w:rsidRDefault="00182D2D" w:rsidP="00871D24">
      <w:pPr>
        <w:jc w:val="left"/>
        <w:rPr>
          <w:lang w:val="en-GB"/>
        </w:rPr>
      </w:pPr>
    </w:p>
    <w:p w14:paraId="131C7D74" w14:textId="4703B2B7" w:rsidR="0004576F" w:rsidRDefault="00631C4B" w:rsidP="0004576F">
      <w:pPr>
        <w:pStyle w:val="afe"/>
        <w:numPr>
          <w:ilvl w:val="0"/>
          <w:numId w:val="19"/>
        </w:numPr>
        <w:ind w:leftChars="0"/>
        <w:jc w:val="left"/>
        <w:rPr>
          <w:b/>
          <w:bCs/>
          <w:lang w:val="en-GB"/>
        </w:rPr>
      </w:pPr>
      <w:proofErr w:type="spellStart"/>
      <w:r w:rsidRPr="00631C4B">
        <w:rPr>
          <w:rFonts w:hint="eastAsia"/>
          <w:b/>
          <w:bCs/>
          <w:lang w:val="en-GB"/>
        </w:rPr>
        <w:t>Keycloak</w:t>
      </w:r>
      <w:proofErr w:type="spellEnd"/>
    </w:p>
    <w:p w14:paraId="21972BD6" w14:textId="00062399" w:rsidR="00631C4B" w:rsidRDefault="00631C4B" w:rsidP="00631C4B">
      <w:pPr>
        <w:ind w:left="44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Keycloak</w:t>
      </w:r>
      <w:proofErr w:type="spellEnd"/>
      <w:r>
        <w:rPr>
          <w:rFonts w:hint="eastAsia"/>
          <w:lang w:val="en-GB"/>
        </w:rPr>
        <w:t>은 Helm으로 배포되었기 때문에 Chart 설정 파일(</w:t>
      </w:r>
      <w:proofErr w:type="spellStart"/>
      <w:proofErr w:type="gramStart"/>
      <w:r>
        <w:rPr>
          <w:rFonts w:hint="eastAsia"/>
          <w:lang w:val="en-GB"/>
        </w:rPr>
        <w:t>values.yaml</w:t>
      </w:r>
      <w:proofErr w:type="spellEnd"/>
      <w:proofErr w:type="gramEnd"/>
      <w:r>
        <w:rPr>
          <w:rFonts w:hint="eastAsia"/>
          <w:lang w:val="en-GB"/>
        </w:rPr>
        <w:t>) 확인 후 업그레이드 필요</w:t>
      </w:r>
    </w:p>
    <w:p w14:paraId="1B3DDD7D" w14:textId="77777777" w:rsidR="00631C4B" w:rsidRDefault="00631C4B" w:rsidP="00631C4B">
      <w:pPr>
        <w:ind w:left="440"/>
        <w:jc w:val="left"/>
        <w:rPr>
          <w:lang w:val="en-GB"/>
        </w:rPr>
      </w:pPr>
    </w:p>
    <w:p w14:paraId="1677C54C" w14:textId="67A6871D" w:rsidR="00631C4B" w:rsidRDefault="00631C4B" w:rsidP="00631C4B">
      <w:pPr>
        <w:jc w:val="left"/>
        <w:rPr>
          <w:lang w:val="en-GB"/>
        </w:rPr>
      </w:pPr>
      <w:r>
        <w:rPr>
          <w:rFonts w:hint="eastAsia"/>
          <w:lang w:val="en-GB"/>
        </w:rPr>
        <w:t>- 인증서 설정 확인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631C4B" w:rsidRPr="00707B9F" w14:paraId="05637456" w14:textId="77777777" w:rsidTr="00EF4BAE">
        <w:tc>
          <w:tcPr>
            <w:tcW w:w="9962" w:type="dxa"/>
            <w:shd w:val="clear" w:color="auto" w:fill="D0CECE"/>
          </w:tcPr>
          <w:p w14:paraId="06EA93EB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/opensource/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values.yaml</w:t>
            </w:r>
            <w:proofErr w:type="spellEnd"/>
          </w:p>
          <w:p w14:paraId="68190668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150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7E1F803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151 ## @param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tls.enabled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Enable TLS encryption. Required for HTTPs traffic.</w:t>
            </w:r>
          </w:p>
          <w:p w14:paraId="606AF35B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152 ##</w:t>
            </w:r>
          </w:p>
          <w:p w14:paraId="58AC5ED8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153 enabled: true</w:t>
            </w:r>
          </w:p>
          <w:p w14:paraId="1E7C4A8E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154 ## @param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tls.autoGenerated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Generate automatically self-signed TLS certificates. Currently only supports PEM certificates</w:t>
            </w:r>
          </w:p>
          <w:p w14:paraId="71357E07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155 ##</w:t>
            </w:r>
          </w:p>
          <w:p w14:paraId="486ABD8B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156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autoGenerated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false</w:t>
            </w:r>
          </w:p>
          <w:p w14:paraId="2087ED1D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157 ## @param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tls.existingSecret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Existing secret containing the TLS certificates per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replica</w:t>
            </w:r>
          </w:p>
          <w:p w14:paraId="1A90BF79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158 ## Create this secret following the steps below:</w:t>
            </w:r>
          </w:p>
          <w:p w14:paraId="25038078" w14:textId="77777777" w:rsidR="00631C4B" w:rsidRDefault="00631C4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159 ## 1) Generate your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truststore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and keystore files (more info at https://</w:t>
            </w:r>
            <w:r w:rsidR="00EB327B">
              <w:rPr>
                <w:rFonts w:hint="eastAsia"/>
                <w:sz w:val="20"/>
                <w:szCs w:val="18"/>
                <w:lang w:val="en-GB"/>
              </w:rPr>
              <w:t>www.keycloak.org/docs/latest/server_installation/#_setting_up_ssl)</w:t>
            </w:r>
          </w:p>
          <w:p w14:paraId="176BCB49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160 ## 2) Rename your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truststore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to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keycloak.truststore.jks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or use a different name overwriting the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value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tls.truststoreFilename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.</w:t>
            </w:r>
          </w:p>
          <w:p w14:paraId="25986D67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161 ## 3) Rename your keystores to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keycloak.truststore.jks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or use a different name overwriting the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value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tls.truststoreFilename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.</w:t>
            </w:r>
          </w:p>
          <w:p w14:paraId="124FA458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162 ## 4)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Runthe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command below where SECRET_NAME is the name of the secret you want to create:</w:t>
            </w:r>
          </w:p>
          <w:p w14:paraId="406ED88B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163 ##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 generic SECRET_NAME --from-file=./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keycloak.truststore.jks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--from-file=./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keycloak.keystore.jks</w:t>
            </w:r>
            <w:proofErr w:type="spellEnd"/>
          </w:p>
          <w:p w14:paraId="0C21FC0A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164 ## NOTE: If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usePem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enabled, make sure the PEM key and cert are named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tls.key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and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tls.crt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respectively.</w:t>
            </w:r>
          </w:p>
          <w:p w14:paraId="47A35F8F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165 ##</w:t>
            </w:r>
          </w:p>
          <w:p w14:paraId="47873711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166 ##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existingSecret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</w:p>
          <w:p w14:paraId="12E5B8FC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167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existingSecret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-secret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287E7835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168 ## @param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tls.usePem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Use PEM certificates as input instead of PKS12/JKS stores</w:t>
            </w:r>
          </w:p>
          <w:p w14:paraId="1F7CB966" w14:textId="77777777" w:rsidR="00EB327B" w:rsidRDefault="00EB327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169 ## If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true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, the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chart will look for the files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tls.key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and tls.crt</w:t>
            </w:r>
            <w:r w:rsidR="002F4715">
              <w:rPr>
                <w:rFonts w:hint="eastAsia"/>
                <w:sz w:val="20"/>
                <w:szCs w:val="18"/>
                <w:lang w:val="en-GB"/>
              </w:rPr>
              <w:t xml:space="preserve"> inside the secret provided with </w:t>
            </w:r>
            <w:r w:rsidR="002F4715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2F4715">
              <w:rPr>
                <w:rFonts w:hint="eastAsia"/>
                <w:sz w:val="20"/>
                <w:szCs w:val="18"/>
                <w:lang w:val="en-GB"/>
              </w:rPr>
              <w:t>existingSecret</w:t>
            </w:r>
            <w:proofErr w:type="spellEnd"/>
            <w:r w:rsidR="002F4715">
              <w:rPr>
                <w:sz w:val="20"/>
                <w:szCs w:val="18"/>
                <w:lang w:val="en-GB"/>
              </w:rPr>
              <w:t>’</w:t>
            </w:r>
            <w:r w:rsidR="002F4715">
              <w:rPr>
                <w:rFonts w:hint="eastAsia"/>
                <w:sz w:val="20"/>
                <w:szCs w:val="18"/>
                <w:lang w:val="en-GB"/>
              </w:rPr>
              <w:t>.</w:t>
            </w:r>
          </w:p>
          <w:p w14:paraId="23B70913" w14:textId="77777777" w:rsidR="002F4715" w:rsidRDefault="002F4715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170 ##</w:t>
            </w:r>
          </w:p>
          <w:p w14:paraId="1E3F81CE" w14:textId="2708DEA9" w:rsidR="002F4715" w:rsidRPr="002F4715" w:rsidRDefault="002F4715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171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usePem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</w:tc>
      </w:tr>
    </w:tbl>
    <w:p w14:paraId="0E059173" w14:textId="77777777" w:rsidR="00631C4B" w:rsidRDefault="00631C4B" w:rsidP="00631C4B">
      <w:pPr>
        <w:jc w:val="left"/>
        <w:rPr>
          <w:lang w:val="en-GB"/>
        </w:rPr>
      </w:pPr>
    </w:p>
    <w:p w14:paraId="758181D9" w14:textId="25C0122D" w:rsidR="002F4715" w:rsidRDefault="002F4715" w:rsidP="00631C4B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>
        <w:rPr>
          <w:rFonts w:hint="eastAsia"/>
          <w:lang w:val="en-GB"/>
        </w:rPr>
        <w:t>헬름</w:t>
      </w:r>
      <w:proofErr w:type="spellEnd"/>
      <w:r>
        <w:rPr>
          <w:rFonts w:hint="eastAsia"/>
          <w:lang w:val="en-GB"/>
        </w:rPr>
        <w:t xml:space="preserve"> Upgrade 배포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2F4715" w:rsidRPr="00707B9F" w14:paraId="6F04E077" w14:textId="77777777" w:rsidTr="00EF4BAE">
        <w:tc>
          <w:tcPr>
            <w:tcW w:w="9962" w:type="dxa"/>
            <w:shd w:val="clear" w:color="auto" w:fill="D0CECE"/>
          </w:tcPr>
          <w:p w14:paraId="7DE255DC" w14:textId="53DE58BE" w:rsidR="002F4715" w:rsidRPr="00707B9F" w:rsidRDefault="002F4715" w:rsidP="00EF4BAE">
            <w:pPr>
              <w:jc w:val="left"/>
              <w:rPr>
                <w:sz w:val="20"/>
                <w:szCs w:val="18"/>
                <w:lang w:val="en-GB"/>
              </w:rPr>
            </w:pPr>
            <w:bookmarkStart w:id="40" w:name="_Hlk197607264"/>
            <w:r>
              <w:rPr>
                <w:rFonts w:hint="eastAsia"/>
                <w:sz w:val="20"/>
                <w:szCs w:val="18"/>
                <w:lang w:val="en-GB"/>
              </w:rPr>
              <w:t>helm upgrade kc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/opensource/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 -f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/opensource/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values.yaml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</w:p>
        </w:tc>
      </w:tr>
    </w:tbl>
    <w:bookmarkEnd w:id="40"/>
    <w:p w14:paraId="3802C6CF" w14:textId="4207536A" w:rsidR="002F4715" w:rsidRPr="006F4A75" w:rsidRDefault="002F4715" w:rsidP="00631C4B">
      <w:pPr>
        <w:jc w:val="left"/>
        <w:rPr>
          <w:b/>
          <w:bCs/>
          <w:color w:val="0000CC"/>
          <w:lang w:val="en-GB"/>
        </w:rPr>
      </w:pPr>
      <w:r w:rsidRPr="006F4A75">
        <w:rPr>
          <w:rFonts w:hint="eastAsia"/>
          <w:b/>
          <w:bCs/>
          <w:color w:val="0000CC"/>
          <w:lang w:val="en-GB"/>
        </w:rPr>
        <w:t xml:space="preserve">※ 배포 시 영향도: </w:t>
      </w:r>
      <w:proofErr w:type="spellStart"/>
      <w:r w:rsidRPr="006F4A75">
        <w:rPr>
          <w:rFonts w:hint="eastAsia"/>
          <w:b/>
          <w:bCs/>
          <w:color w:val="0000CC"/>
          <w:lang w:val="en-GB"/>
        </w:rPr>
        <w:t>Keycloak</w:t>
      </w:r>
      <w:proofErr w:type="spellEnd"/>
      <w:r w:rsidRPr="006F4A75">
        <w:rPr>
          <w:rFonts w:hint="eastAsia"/>
          <w:b/>
          <w:bCs/>
          <w:color w:val="0000CC"/>
          <w:lang w:val="en-GB"/>
        </w:rPr>
        <w:t xml:space="preserve"> 웹 서버 Pod 재시작</w:t>
      </w:r>
    </w:p>
    <w:p w14:paraId="444C6170" w14:textId="77777777" w:rsidR="00631C4B" w:rsidRDefault="00631C4B" w:rsidP="002F4715">
      <w:pPr>
        <w:jc w:val="left"/>
        <w:rPr>
          <w:b/>
          <w:bCs/>
          <w:lang w:val="en-GB"/>
        </w:rPr>
      </w:pPr>
    </w:p>
    <w:p w14:paraId="1617B1B0" w14:textId="77777777" w:rsidR="002F4715" w:rsidRDefault="002F4715" w:rsidP="002F4715">
      <w:pPr>
        <w:jc w:val="left"/>
        <w:rPr>
          <w:b/>
          <w:bCs/>
          <w:lang w:val="en-GB"/>
        </w:rPr>
      </w:pPr>
    </w:p>
    <w:p w14:paraId="650F92BF" w14:textId="3A6A517B" w:rsidR="002F4715" w:rsidRPr="002F4715" w:rsidRDefault="002F4715" w:rsidP="002F4715">
      <w:pPr>
        <w:pStyle w:val="11"/>
        <w:numPr>
          <w:ilvl w:val="0"/>
          <w:numId w:val="13"/>
        </w:numPr>
        <w:jc w:val="left"/>
      </w:pPr>
      <w:bookmarkStart w:id="41" w:name="_Toc207787340"/>
      <w:r>
        <w:rPr>
          <w:rFonts w:hint="eastAsia"/>
        </w:rPr>
        <w:t>Kubeflow 관리자 작업</w:t>
      </w:r>
      <w:bookmarkEnd w:id="41"/>
    </w:p>
    <w:p w14:paraId="217D900A" w14:textId="64074361" w:rsidR="002F4715" w:rsidRDefault="002F4715" w:rsidP="002F4715">
      <w:pPr>
        <w:pStyle w:val="20"/>
        <w:numPr>
          <w:ilvl w:val="1"/>
          <w:numId w:val="13"/>
        </w:numPr>
        <w:jc w:val="left"/>
      </w:pPr>
      <w:bookmarkStart w:id="42" w:name="_Toc207787341"/>
      <w:proofErr w:type="spellStart"/>
      <w:r>
        <w:rPr>
          <w:rFonts w:hint="eastAsia"/>
        </w:rPr>
        <w:t>Kyverno</w:t>
      </w:r>
      <w:proofErr w:type="spellEnd"/>
      <w:r>
        <w:rPr>
          <w:rFonts w:hint="eastAsia"/>
        </w:rPr>
        <w:t xml:space="preserve"> 정책</w:t>
      </w:r>
      <w:bookmarkEnd w:id="42"/>
    </w:p>
    <w:p w14:paraId="690BA3A0" w14:textId="67525FD3" w:rsidR="002F4715" w:rsidRDefault="002F4715" w:rsidP="002F4715">
      <w:pPr>
        <w:pStyle w:val="3"/>
        <w:numPr>
          <w:ilvl w:val="2"/>
          <w:numId w:val="13"/>
        </w:numPr>
        <w:jc w:val="left"/>
      </w:pPr>
      <w:bookmarkStart w:id="43" w:name="_Toc207787342"/>
      <w:proofErr w:type="spellStart"/>
      <w:r>
        <w:rPr>
          <w:rFonts w:hint="eastAsia"/>
        </w:rPr>
        <w:t>Kyverno</w:t>
      </w:r>
      <w:proofErr w:type="spellEnd"/>
      <w:r>
        <w:rPr>
          <w:rFonts w:hint="eastAsia"/>
        </w:rPr>
        <w:t xml:space="preserve"> 설치</w:t>
      </w:r>
      <w:bookmarkEnd w:id="43"/>
    </w:p>
    <w:p w14:paraId="2B4D89D6" w14:textId="126E2961" w:rsidR="002F4715" w:rsidRDefault="002F4715" w:rsidP="002F4715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※ </w:t>
      </w:r>
      <w:proofErr w:type="spellStart"/>
      <w:r>
        <w:rPr>
          <w:rFonts w:hint="eastAsia"/>
          <w:b/>
          <w:bCs/>
          <w:lang w:val="en-GB"/>
        </w:rPr>
        <w:t>Kyverno</w:t>
      </w:r>
      <w:proofErr w:type="spellEnd"/>
      <w:r>
        <w:rPr>
          <w:rFonts w:hint="eastAsia"/>
          <w:b/>
          <w:bCs/>
          <w:lang w:val="en-GB"/>
        </w:rPr>
        <w:t xml:space="preserve"> 설치를 위한 명령어</w:t>
      </w:r>
    </w:p>
    <w:p w14:paraId="61176DE7" w14:textId="7AAC287A" w:rsidR="002F4715" w:rsidRDefault="002F4715" w:rsidP="002F4715">
      <w:pPr>
        <w:jc w:val="left"/>
        <w:rPr>
          <w:lang w:val="en-GB"/>
        </w:rPr>
      </w:pPr>
      <w:r>
        <w:rPr>
          <w:rFonts w:hint="eastAsia"/>
          <w:lang w:val="en-GB"/>
        </w:rPr>
        <w:t>반드시 create 명령어로 설치해야 함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2F4715" w:rsidRPr="00707B9F" w14:paraId="059DC281" w14:textId="77777777" w:rsidTr="00EF4BAE">
        <w:tc>
          <w:tcPr>
            <w:tcW w:w="9962" w:type="dxa"/>
            <w:shd w:val="clear" w:color="auto" w:fill="D0CECE"/>
          </w:tcPr>
          <w:p w14:paraId="13AD6A74" w14:textId="77777777" w:rsidR="002F4715" w:rsidRDefault="002F4715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open_source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792E7079" w14:textId="273EE462" w:rsidR="002F4715" w:rsidRPr="00707B9F" w:rsidRDefault="002F4715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-f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kyverno-prd-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install.yaml</w:t>
            </w:r>
            <w:proofErr w:type="spellEnd"/>
            <w:proofErr w:type="gramEnd"/>
          </w:p>
        </w:tc>
      </w:tr>
    </w:tbl>
    <w:p w14:paraId="065E2ABD" w14:textId="77777777" w:rsidR="002F4715" w:rsidRDefault="002F4715" w:rsidP="002F4715">
      <w:pPr>
        <w:jc w:val="left"/>
        <w:rPr>
          <w:lang w:val="en-GB"/>
        </w:rPr>
      </w:pPr>
    </w:p>
    <w:p w14:paraId="76E87A42" w14:textId="38EE9DBB" w:rsidR="00264B6D" w:rsidRDefault="00264B6D" w:rsidP="00264B6D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※ </w:t>
      </w:r>
      <w:proofErr w:type="spellStart"/>
      <w:r>
        <w:rPr>
          <w:rFonts w:hint="eastAsia"/>
          <w:b/>
          <w:bCs/>
          <w:lang w:val="en-GB"/>
        </w:rPr>
        <w:t>Kyverno-prd-</w:t>
      </w:r>
      <w:proofErr w:type="gramStart"/>
      <w:r>
        <w:rPr>
          <w:rFonts w:hint="eastAsia"/>
          <w:b/>
          <w:bCs/>
          <w:lang w:val="en-GB"/>
        </w:rPr>
        <w:t>install.yaml</w:t>
      </w:r>
      <w:proofErr w:type="spellEnd"/>
      <w:proofErr w:type="gramEnd"/>
    </w:p>
    <w:p w14:paraId="61B3F791" w14:textId="5889A24E" w:rsidR="00264B6D" w:rsidRDefault="00264B6D" w:rsidP="002F4715">
      <w:pPr>
        <w:jc w:val="left"/>
        <w:rPr>
          <w:lang w:val="en-GB"/>
        </w:rPr>
      </w:pPr>
      <w:r>
        <w:rPr>
          <w:rFonts w:hint="eastAsia"/>
          <w:lang w:val="en-GB"/>
        </w:rPr>
        <w:t>- 4개 Deployment 배포를 위해 5개 이미지 필요</w:t>
      </w:r>
    </w:p>
    <w:p w14:paraId="1A9350F0" w14:textId="18B686B5" w:rsidR="00264B6D" w:rsidRDefault="00264B6D" w:rsidP="002F4715">
      <w:pPr>
        <w:jc w:val="left"/>
        <w:rPr>
          <w:lang w:val="en-GB"/>
        </w:rPr>
      </w:pPr>
      <w:r>
        <w:rPr>
          <w:rFonts w:hint="eastAsia"/>
          <w:lang w:val="en-GB"/>
        </w:rPr>
        <w:t>- admission-controller가 요청을 받아 background-controller가 정책 적용 작업 수행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264B6D" w:rsidRPr="00B90985" w14:paraId="3096ADC6" w14:textId="77777777" w:rsidTr="00EF4BAE">
        <w:tc>
          <w:tcPr>
            <w:tcW w:w="9962" w:type="dxa"/>
            <w:shd w:val="clear" w:color="auto" w:fill="D0CECE"/>
          </w:tcPr>
          <w:p w14:paraId="7FC44832" w14:textId="77777777" w:rsidR="00264B6D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apps/v1</w:t>
            </w:r>
          </w:p>
          <w:p w14:paraId="09AE81AA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Deployment</w:t>
            </w:r>
          </w:p>
          <w:p w14:paraId="3C4D34A3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4A8779D7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</w:p>
          <w:p w14:paraId="526F8EAF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26065DCE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392794E0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43C31143" w14:textId="77777777" w:rsidR="00687242" w:rsidRDefault="00687242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02049D9A" w14:textId="061EBB98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615FBDDE" w14:textId="77777777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7D5A30BE" w14:textId="77777777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57B4078C" w14:textId="77777777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containers:</w:t>
            </w:r>
          </w:p>
          <w:p w14:paraId="141A9999" w14:textId="77777777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-pre</w:t>
            </w:r>
          </w:p>
          <w:p w14:paraId="2D33F378" w14:textId="77777777" w:rsidR="00687242" w:rsidRDefault="00687242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</w:t>
            </w:r>
            <w:r w:rsidR="00B90985">
              <w:rPr>
                <w:rFonts w:hint="eastAsia"/>
                <w:sz w:val="20"/>
                <w:szCs w:val="18"/>
                <w:lang w:val="en-GB"/>
              </w:rPr>
              <w:t>/ghcr.io/kyverno/</w:t>
            </w:r>
            <w:proofErr w:type="gramStart"/>
            <w:r w:rsidR="00B90985">
              <w:rPr>
                <w:rFonts w:hint="eastAsia"/>
                <w:sz w:val="20"/>
                <w:szCs w:val="18"/>
                <w:lang w:val="en-GB"/>
              </w:rPr>
              <w:t>kyvernopre:v</w:t>
            </w:r>
            <w:proofErr w:type="gramEnd"/>
            <w:r w:rsidR="00B90985">
              <w:rPr>
                <w:rFonts w:hint="eastAsia"/>
                <w:sz w:val="20"/>
                <w:szCs w:val="18"/>
                <w:lang w:val="en-GB"/>
              </w:rPr>
              <w:t>1.13.4</w:t>
            </w:r>
            <w:r w:rsidR="00B90985">
              <w:rPr>
                <w:sz w:val="20"/>
                <w:szCs w:val="18"/>
                <w:lang w:val="en-GB"/>
              </w:rPr>
              <w:t>”</w:t>
            </w:r>
          </w:p>
          <w:p w14:paraId="2953AC07" w14:textId="77777777" w:rsidR="00B90985" w:rsidRDefault="00B90985" w:rsidP="006872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6A2F580F" w14:textId="43E2F7B8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3552322F" w14:textId="04B341F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kbops-reg.wizmore.co.kr/datalab/ghcr.io/kyverno/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1.13.4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717D21A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5EDD603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app/v1</w:t>
            </w:r>
          </w:p>
          <w:p w14:paraId="4313104F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Deployment</w:t>
            </w:r>
          </w:p>
          <w:p w14:paraId="190B3989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44D1D3B3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</w:p>
          <w:p w14:paraId="6A5DBB3A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0FD49617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11CCB3F6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4D41479B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7B5D22DC" w14:textId="3F0F4024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0CEC6CA5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3A2740C3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3225AF1B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containers:</w:t>
            </w:r>
          </w:p>
          <w:p w14:paraId="0D063E8D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name: controller</w:t>
            </w:r>
          </w:p>
          <w:p w14:paraId="40F2C67D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kbops-reg.wizmore.co.kr/datalab/ghcr.io/kyverno/background-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1.13.4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D66B753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393F097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apps/v1</w:t>
            </w:r>
          </w:p>
          <w:p w14:paraId="62E577B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Deployment</w:t>
            </w:r>
          </w:p>
          <w:p w14:paraId="6CE3C70B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2B0BB2ED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</w:p>
          <w:p w14:paraId="059CBDC6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4EACB2D1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106A6007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0B7FA52C" w14:textId="3AF04A9F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4A2CC004" w14:textId="31CF394A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lastRenderedPageBreak/>
              <w:t>…</w:t>
            </w:r>
          </w:p>
          <w:p w14:paraId="083CE113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1DD1DC86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2EDA7801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containers:</w:t>
            </w:r>
          </w:p>
          <w:p w14:paraId="3F6D2EBA" w14:textId="07060C46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name: controller</w:t>
            </w:r>
          </w:p>
          <w:p w14:paraId="11866530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kbops-reg.wizmore.co.kr/datalab/ghcr.io/kyverno/background-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1.13.4</w:t>
            </w:r>
          </w:p>
          <w:p w14:paraId="246ADA2C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7289E052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apps/v1</w:t>
            </w:r>
          </w:p>
          <w:p w14:paraId="56D9241C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Deployment</w:t>
            </w:r>
          </w:p>
          <w:p w14:paraId="53D78651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4FA57A4B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-cleanup-controller</w:t>
            </w:r>
          </w:p>
          <w:p w14:paraId="598BAB8A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499ADEA5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6FCD5ACE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77D35251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402C42FC" w14:textId="7D12974F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6304BB82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69B12931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3E6A5EB0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containers:</w:t>
            </w:r>
          </w:p>
          <w:p w14:paraId="0EDE2D5C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name: controller</w:t>
            </w:r>
          </w:p>
          <w:p w14:paraId="4EDCB6BA" w14:textId="77777777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kbops-reg.wizmore.co.kr/datalab/ghcr.io/kyverno/cleanup-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1.13.4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1F7C1864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2867654E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apps/v1</w:t>
            </w:r>
          </w:p>
          <w:p w14:paraId="0145A41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 Deployment</w:t>
            </w:r>
          </w:p>
          <w:p w14:paraId="0DF2D21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0D3B33D8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-reports-controller</w:t>
            </w:r>
          </w:p>
          <w:p w14:paraId="385AD4E0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167BD5B3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3522FC33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57AD9F66" w14:textId="77777777" w:rsidR="00B90985" w:rsidRDefault="00B90985" w:rsidP="00B9098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6EEB1C12" w14:textId="4CA0CF28" w:rsidR="00B90985" w:rsidRDefault="00B90985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38AD2023" w14:textId="77777777" w:rsidR="00B90985" w:rsidRDefault="00FF3CA0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1173B44B" w14:textId="77777777" w:rsidR="00FF3CA0" w:rsidRDefault="00FF3CA0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2C86DCEE" w14:textId="77777777" w:rsidR="00FF3CA0" w:rsidRDefault="00FF3CA0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containers:</w:t>
            </w:r>
          </w:p>
          <w:p w14:paraId="0770203C" w14:textId="77777777" w:rsidR="00FF3CA0" w:rsidRDefault="00FF3CA0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name: controller</w:t>
            </w:r>
          </w:p>
          <w:p w14:paraId="4FE573C2" w14:textId="67C35E97" w:rsidR="00FF3CA0" w:rsidRPr="00B90985" w:rsidRDefault="00FF3CA0" w:rsidP="00B909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image: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kbops-reg.wizmore.co.kr/datalab/ghcr.io/kyverno/reports-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1.13.4</w:t>
            </w:r>
            <w:r>
              <w:rPr>
                <w:sz w:val="20"/>
                <w:szCs w:val="18"/>
                <w:lang w:val="en-GB"/>
              </w:rPr>
              <w:t>”</w:t>
            </w:r>
          </w:p>
        </w:tc>
      </w:tr>
    </w:tbl>
    <w:p w14:paraId="03F447EC" w14:textId="77777777" w:rsidR="00264B6D" w:rsidRPr="00264B6D" w:rsidRDefault="00264B6D" w:rsidP="002F4715">
      <w:pPr>
        <w:jc w:val="left"/>
        <w:rPr>
          <w:lang w:val="en-GB"/>
        </w:rPr>
      </w:pPr>
    </w:p>
    <w:p w14:paraId="3CA61011" w14:textId="36D42EA1" w:rsidR="00FF3CA0" w:rsidRDefault="00FF3CA0" w:rsidP="00FF3CA0">
      <w:pPr>
        <w:pStyle w:val="3"/>
        <w:numPr>
          <w:ilvl w:val="2"/>
          <w:numId w:val="13"/>
        </w:numPr>
        <w:jc w:val="left"/>
      </w:pPr>
      <w:bookmarkStart w:id="44" w:name="_Toc207787343"/>
      <w:r>
        <w:rPr>
          <w:rFonts w:hint="eastAsia"/>
        </w:rPr>
        <w:lastRenderedPageBreak/>
        <w:t>정책 적용을 위한 Service Account 권한 설정</w:t>
      </w:r>
      <w:bookmarkEnd w:id="44"/>
    </w:p>
    <w:p w14:paraId="49C32DD9" w14:textId="36762C30" w:rsidR="00FF3CA0" w:rsidRDefault="00FF3CA0" w:rsidP="00FF3CA0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Cluster Role 및 Cluster Role Binding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FF3CA0" w:rsidRPr="00707B9F" w14:paraId="337350BE" w14:textId="77777777" w:rsidTr="00EF4BAE">
        <w:tc>
          <w:tcPr>
            <w:tcW w:w="9962" w:type="dxa"/>
            <w:shd w:val="clear" w:color="auto" w:fill="D0CECE"/>
          </w:tcPr>
          <w:p w14:paraId="4BFBD3EF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open_source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16FE4394" w14:textId="60D26783" w:rsidR="00FF3CA0" w:rsidRPr="00707B9F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-add-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permissions.yaml</w:t>
            </w:r>
            <w:proofErr w:type="spellEnd"/>
            <w:proofErr w:type="gramEnd"/>
          </w:p>
        </w:tc>
      </w:tr>
    </w:tbl>
    <w:p w14:paraId="69ED69E7" w14:textId="77777777" w:rsidR="00FF3CA0" w:rsidRDefault="00FF3CA0" w:rsidP="00FF3CA0">
      <w:pPr>
        <w:jc w:val="left"/>
        <w:rPr>
          <w:lang w:val="en-GB"/>
        </w:rPr>
      </w:pPr>
    </w:p>
    <w:p w14:paraId="5404BDCD" w14:textId="4C0FBFEE" w:rsidR="00FF3CA0" w:rsidRDefault="00FF3CA0" w:rsidP="00FF3CA0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※ </w:t>
      </w:r>
      <w:proofErr w:type="spellStart"/>
      <w:r>
        <w:rPr>
          <w:rFonts w:hint="eastAsia"/>
          <w:b/>
          <w:bCs/>
          <w:lang w:val="en-GB"/>
        </w:rPr>
        <w:t>Kyverno</w:t>
      </w:r>
      <w:proofErr w:type="spellEnd"/>
      <w:r>
        <w:rPr>
          <w:rFonts w:hint="eastAsia"/>
          <w:b/>
          <w:bCs/>
          <w:lang w:val="en-GB"/>
        </w:rPr>
        <w:t>-add-</w:t>
      </w:r>
      <w:proofErr w:type="spellStart"/>
      <w:proofErr w:type="gramStart"/>
      <w:r>
        <w:rPr>
          <w:rFonts w:hint="eastAsia"/>
          <w:b/>
          <w:bCs/>
          <w:lang w:val="en-GB"/>
        </w:rPr>
        <w:t>permissions.yaml</w:t>
      </w:r>
      <w:proofErr w:type="spellEnd"/>
      <w:proofErr w:type="gramEnd"/>
      <w:r>
        <w:rPr>
          <w:rFonts w:hint="eastAsia"/>
          <w:b/>
          <w:bCs/>
          <w:lang w:val="en-GB"/>
        </w:rPr>
        <w:t xml:space="preserve"> 파일 상세</w:t>
      </w:r>
    </w:p>
    <w:p w14:paraId="54F2371D" w14:textId="4B4519D8" w:rsidR="00FF3CA0" w:rsidRDefault="00FF3CA0" w:rsidP="00FF3CA0">
      <w:pPr>
        <w:jc w:val="left"/>
        <w:rPr>
          <w:lang w:val="en-GB"/>
        </w:rPr>
      </w:pPr>
      <w:r>
        <w:rPr>
          <w:rFonts w:hint="eastAsia"/>
          <w:lang w:val="en-GB"/>
        </w:rPr>
        <w:t>- 네임스페이스 생성 시 필요한 작업을 위해 사전 권한 부여 작업이 반드시 필요함</w:t>
      </w:r>
    </w:p>
    <w:p w14:paraId="733E305F" w14:textId="59F5F40D" w:rsidR="00FF3CA0" w:rsidRDefault="00FF3CA0" w:rsidP="00FF3CA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Secret, </w:t>
      </w:r>
      <w:proofErr w:type="spellStart"/>
      <w:r>
        <w:rPr>
          <w:rFonts w:hint="eastAsia"/>
          <w:lang w:val="en-GB"/>
        </w:rPr>
        <w:t>LimitRange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ConfigMap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PersistentVolumeClaim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PersistentVolume</w:t>
      </w:r>
      <w:proofErr w:type="spellEnd"/>
      <w:r>
        <w:rPr>
          <w:rFonts w:hint="eastAsia"/>
          <w:lang w:val="en-GB"/>
        </w:rPr>
        <w:t>에 대한 Cluster Role 생성</w:t>
      </w:r>
    </w:p>
    <w:p w14:paraId="661F0991" w14:textId="785A8855" w:rsidR="00FF3CA0" w:rsidRDefault="00FF3CA0" w:rsidP="00FF3CA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admission-controller와 </w:t>
      </w:r>
      <w:r>
        <w:rPr>
          <w:lang w:val="en-GB"/>
        </w:rPr>
        <w:t>background</w:t>
      </w:r>
      <w:r>
        <w:rPr>
          <w:rFonts w:hint="eastAsia"/>
          <w:lang w:val="en-GB"/>
        </w:rPr>
        <w:t xml:space="preserve">-controller의 </w:t>
      </w:r>
      <w:proofErr w:type="spellStart"/>
      <w:r>
        <w:rPr>
          <w:rFonts w:hint="eastAsia"/>
          <w:lang w:val="en-GB"/>
        </w:rPr>
        <w:t>ServiceAccount</w:t>
      </w:r>
      <w:proofErr w:type="spellEnd"/>
      <w:r>
        <w:rPr>
          <w:rFonts w:hint="eastAsia"/>
          <w:lang w:val="en-GB"/>
        </w:rPr>
        <w:t>에 Cluster Role Binding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FF3CA0" w:rsidRPr="00707B9F" w14:paraId="75B392EF" w14:textId="77777777" w:rsidTr="6AA03AF7">
        <w:tc>
          <w:tcPr>
            <w:tcW w:w="9962" w:type="dxa"/>
            <w:shd w:val="clear" w:color="auto" w:fill="D0CECE"/>
          </w:tcPr>
          <w:p w14:paraId="53A21CCE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259AF060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305F4F0C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4A249BBE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-resource-generator</w:t>
            </w:r>
          </w:p>
          <w:p w14:paraId="5B760C6F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rules:</w:t>
            </w:r>
          </w:p>
          <w:p w14:paraId="246BBE24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  <w:r>
              <w:rPr>
                <w:sz w:val="20"/>
                <w:szCs w:val="18"/>
                <w:lang w:val="en-GB"/>
              </w:rPr>
              <w:t>“”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7848C5BF" w14:textId="411B92FC" w:rsidR="00FF3CA0" w:rsidRDefault="00FF3CA0" w:rsidP="00EF4BAE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     resources: [“secrets”, “</w:t>
            </w:r>
            <w:proofErr w:type="spellStart"/>
            <w:r w:rsidRPr="6AA03AF7">
              <w:rPr>
                <w:sz w:val="20"/>
                <w:lang w:val="en-GB"/>
              </w:rPr>
              <w:t>limitranges</w:t>
            </w:r>
            <w:proofErr w:type="spellEnd"/>
            <w:r w:rsidRPr="6AA03AF7">
              <w:rPr>
                <w:sz w:val="20"/>
                <w:lang w:val="en-GB"/>
              </w:rPr>
              <w:t>”, “</w:t>
            </w:r>
            <w:proofErr w:type="spellStart"/>
            <w:r w:rsidRPr="6AA03AF7">
              <w:rPr>
                <w:sz w:val="20"/>
                <w:lang w:val="en-GB"/>
              </w:rPr>
              <w:t>configmaps</w:t>
            </w:r>
            <w:proofErr w:type="spellEnd"/>
            <w:r w:rsidRPr="6AA03AF7">
              <w:rPr>
                <w:sz w:val="20"/>
                <w:lang w:val="en-GB"/>
              </w:rPr>
              <w:t>”, “</w:t>
            </w:r>
            <w:proofErr w:type="spellStart"/>
            <w:r w:rsidRPr="6AA03AF7">
              <w:rPr>
                <w:sz w:val="20"/>
                <w:lang w:val="en-GB"/>
              </w:rPr>
              <w:t>persistentvolumeclaims</w:t>
            </w:r>
            <w:proofErr w:type="spellEnd"/>
            <w:r w:rsidRPr="6AA03AF7">
              <w:rPr>
                <w:sz w:val="20"/>
                <w:lang w:val="en-GB"/>
              </w:rPr>
              <w:t>”, “</w:t>
            </w:r>
            <w:proofErr w:type="spellStart"/>
            <w:r w:rsidRPr="6AA03AF7">
              <w:rPr>
                <w:sz w:val="20"/>
                <w:lang w:val="en-GB"/>
              </w:rPr>
              <w:t>persistentvolumes</w:t>
            </w:r>
            <w:proofErr w:type="spellEnd"/>
            <w:r w:rsidRPr="6AA03AF7">
              <w:rPr>
                <w:sz w:val="20"/>
                <w:lang w:val="en-GB"/>
              </w:rPr>
              <w:t>”, “</w:t>
            </w:r>
            <w:proofErr w:type="spellStart"/>
            <w:r w:rsidRPr="6AA03AF7">
              <w:rPr>
                <w:sz w:val="20"/>
                <w:lang w:val="en-GB"/>
              </w:rPr>
              <w:t>serviceaccounts</w:t>
            </w:r>
            <w:proofErr w:type="spellEnd"/>
            <w:r w:rsidRPr="6AA03AF7">
              <w:rPr>
                <w:sz w:val="20"/>
                <w:lang w:val="en-GB"/>
              </w:rPr>
              <w:t>”]</w:t>
            </w:r>
          </w:p>
          <w:p w14:paraId="1366D72E" w14:textId="402E25A6" w:rsidR="00FF3CA0" w:rsidRDefault="00FF3CA0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verbs: [“create”, “get”, “list”, “update”, “delete”]</w:t>
            </w:r>
          </w:p>
          <w:p w14:paraId="763D552D" w14:textId="77777777" w:rsidR="00FF3CA0" w:rsidRDefault="00FF3CA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  <w:r>
              <w:rPr>
                <w:sz w:val="20"/>
                <w:szCs w:val="18"/>
                <w:lang w:val="en-GB"/>
              </w:rPr>
              <w:t>“”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19976FC6" w14:textId="61A7ADE8" w:rsidR="00FF3CA0" w:rsidRDefault="00FF3CA0" w:rsidP="00FF3CA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resources: [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namespaces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38244855" w14:textId="77777777" w:rsidR="00FF3CA0" w:rsidRDefault="008A648C" w:rsidP="00FF3CA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verbs: [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update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patch</w:t>
            </w:r>
            <w:proofErr w:type="gram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664BA07C" w14:textId="77777777" w:rsidR="008A648C" w:rsidRDefault="008A648C" w:rsidP="00FF3CA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43FBB1B9" w14:textId="318C2561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2EDE776A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ClusterRoleBinding</w:t>
            </w:r>
            <w:proofErr w:type="spellEnd"/>
          </w:p>
          <w:p w14:paraId="7616606C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2E82A87D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-admission-resource-generator-binding</w:t>
            </w:r>
          </w:p>
          <w:p w14:paraId="241A2F7B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0950A490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695AA89A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</w:p>
          <w:p w14:paraId="28003CFD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47D3903C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397FCAF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4CD4A67D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-resource-generator</w:t>
            </w:r>
          </w:p>
          <w:p w14:paraId="381C6EF0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307CC0CF" w14:textId="77777777" w:rsidR="008A648C" w:rsidRDefault="008A648C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45A0BE4B" w14:textId="6882CC35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42B116B7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ClusterRoleBinding</w:t>
            </w:r>
            <w:proofErr w:type="spellEnd"/>
          </w:p>
          <w:p w14:paraId="1EC151A9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79667870" w14:textId="582008C0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-background-resource-generator-binding</w:t>
            </w:r>
          </w:p>
          <w:p w14:paraId="6B275BCB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5FF9655E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7DB2B344" w14:textId="6EB8E555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</w:p>
          <w:p w14:paraId="4B943C07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10CFA9FE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9B939C3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21E9A211" w14:textId="77777777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-resource-generator</w:t>
            </w:r>
          </w:p>
          <w:p w14:paraId="279AB8E3" w14:textId="4642F114" w:rsidR="008A648C" w:rsidRPr="008A648C" w:rsidRDefault="000D0C0B" w:rsidP="008A648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</w:tc>
      </w:tr>
    </w:tbl>
    <w:p w14:paraId="596E952C" w14:textId="77777777" w:rsidR="000D0C0B" w:rsidRDefault="000D0C0B" w:rsidP="000D0C0B">
      <w:pPr>
        <w:jc w:val="left"/>
        <w:rPr>
          <w:b/>
          <w:bCs/>
          <w:lang w:val="en-GB"/>
        </w:rPr>
      </w:pPr>
    </w:p>
    <w:p w14:paraId="0E0B1613" w14:textId="21119115" w:rsidR="000D0C0B" w:rsidRDefault="000D0C0B" w:rsidP="000D0C0B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※ </w:t>
      </w:r>
      <w:proofErr w:type="spellStart"/>
      <w:r>
        <w:rPr>
          <w:rFonts w:hint="eastAsia"/>
          <w:b/>
          <w:bCs/>
          <w:lang w:val="en-GB"/>
        </w:rPr>
        <w:t>Kyverno</w:t>
      </w:r>
      <w:proofErr w:type="spellEnd"/>
      <w:r>
        <w:rPr>
          <w:rFonts w:hint="eastAsia"/>
          <w:b/>
          <w:bCs/>
          <w:lang w:val="en-GB"/>
        </w:rPr>
        <w:t xml:space="preserve"> Service Account 권한 설정 확인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D0C0B" w:rsidRPr="00707B9F" w14:paraId="00E4CC79" w14:textId="77777777" w:rsidTr="00EF4BAE">
        <w:tc>
          <w:tcPr>
            <w:tcW w:w="9962" w:type="dxa"/>
            <w:shd w:val="clear" w:color="auto" w:fill="D0CECE"/>
          </w:tcPr>
          <w:p w14:paraId="0B8F993F" w14:textId="46FECDD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secrets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  <w:proofErr w:type="spellEnd"/>
          </w:p>
          <w:p w14:paraId="746A00C2" w14:textId="7777777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  <w:proofErr w:type="spellEnd"/>
          </w:p>
          <w:p w14:paraId="4028F94E" w14:textId="7777777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  <w:proofErr w:type="spellEnd"/>
          </w:p>
          <w:p w14:paraId="5E95525A" w14:textId="22FACDAE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cm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  <w:proofErr w:type="spellEnd"/>
          </w:p>
          <w:p w14:paraId="2432F395" w14:textId="7777777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-admission-controller</w:t>
            </w:r>
            <w:proofErr w:type="spellEnd"/>
          </w:p>
          <w:p w14:paraId="004102A2" w14:textId="7777777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45A1CC5" w14:textId="0BCB0902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secrets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  <w:proofErr w:type="spellEnd"/>
          </w:p>
          <w:p w14:paraId="600E6650" w14:textId="279D6B0F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  <w:proofErr w:type="spellEnd"/>
          </w:p>
          <w:p w14:paraId="23780679" w14:textId="43112686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  <w:proofErr w:type="spellEnd"/>
          </w:p>
          <w:p w14:paraId="4E9D09A7" w14:textId="1F6C0E45" w:rsidR="000D0C0B" w:rsidRDefault="000D0C0B" w:rsidP="000D0C0B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cm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  <w:proofErr w:type="spellEnd"/>
          </w:p>
          <w:p w14:paraId="61EDF535" w14:textId="039D235A" w:rsidR="000D0C0B" w:rsidRP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auth can-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--as=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kyverno:kyverno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-background-controller</w:t>
            </w:r>
            <w:proofErr w:type="spellEnd"/>
          </w:p>
        </w:tc>
      </w:tr>
    </w:tbl>
    <w:p w14:paraId="0A658559" w14:textId="77777777" w:rsidR="00264B6D" w:rsidRDefault="00264B6D" w:rsidP="002F4715">
      <w:pPr>
        <w:jc w:val="left"/>
        <w:rPr>
          <w:lang w:val="en-GB"/>
        </w:rPr>
      </w:pPr>
    </w:p>
    <w:p w14:paraId="7F3DD0B7" w14:textId="39DFEC78" w:rsidR="000D0C0B" w:rsidRDefault="000D0C0B" w:rsidP="000D0C0B">
      <w:pPr>
        <w:pStyle w:val="3"/>
        <w:numPr>
          <w:ilvl w:val="2"/>
          <w:numId w:val="13"/>
        </w:numPr>
        <w:jc w:val="left"/>
      </w:pPr>
      <w:bookmarkStart w:id="45" w:name="_Toc207787344"/>
      <w:r>
        <w:rPr>
          <w:rFonts w:hint="eastAsia"/>
        </w:rPr>
        <w:t>과제(namespace) 생성 시 적용되는 정책</w:t>
      </w:r>
      <w:bookmarkEnd w:id="45"/>
    </w:p>
    <w:p w14:paraId="017CE66F" w14:textId="000F739B" w:rsidR="000D0C0B" w:rsidRDefault="000D0C0B" w:rsidP="000D0C0B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Cluster Policy 생성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D0C0B" w:rsidRPr="00707B9F" w14:paraId="0447B615" w14:textId="77777777" w:rsidTr="00EF4BAE">
        <w:tc>
          <w:tcPr>
            <w:tcW w:w="9962" w:type="dxa"/>
            <w:shd w:val="clear" w:color="auto" w:fill="D0CECE"/>
          </w:tcPr>
          <w:p w14:paraId="2FA0DDCF" w14:textId="77777777" w:rsidR="000D0C0B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open_source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</w:p>
          <w:p w14:paraId="496A0B7E" w14:textId="08325447" w:rsidR="000D0C0B" w:rsidRPr="00707B9F" w:rsidRDefault="000D0C0B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kyverno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-resource-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generator.yaml</w:t>
            </w:r>
            <w:proofErr w:type="spellEnd"/>
            <w:proofErr w:type="gramEnd"/>
          </w:p>
        </w:tc>
      </w:tr>
    </w:tbl>
    <w:p w14:paraId="4E210291" w14:textId="77777777" w:rsidR="000D0C0B" w:rsidRPr="000D0C0B" w:rsidRDefault="000D0C0B" w:rsidP="000D0C0B">
      <w:pPr>
        <w:jc w:val="left"/>
        <w:rPr>
          <w:lang w:val="en-GB"/>
        </w:rPr>
      </w:pPr>
    </w:p>
    <w:p w14:paraId="636C64B1" w14:textId="27DEA642" w:rsidR="000D0C0B" w:rsidRDefault="000D0C0B" w:rsidP="000D0C0B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namespace-resource-</w:t>
      </w:r>
      <w:proofErr w:type="spellStart"/>
      <w:proofErr w:type="gramStart"/>
      <w:r>
        <w:rPr>
          <w:rFonts w:hint="eastAsia"/>
          <w:b/>
          <w:bCs/>
          <w:lang w:val="en-GB"/>
        </w:rPr>
        <w:t>generator.yaml</w:t>
      </w:r>
      <w:proofErr w:type="spellEnd"/>
      <w:proofErr w:type="gramEnd"/>
      <w:r>
        <w:rPr>
          <w:rFonts w:hint="eastAsia"/>
          <w:b/>
          <w:bCs/>
          <w:lang w:val="en-GB"/>
        </w:rPr>
        <w:t xml:space="preserve"> 파일 상세</w:t>
      </w:r>
    </w:p>
    <w:p w14:paraId="578848E1" w14:textId="71CA2CF4" w:rsidR="000D0C0B" w:rsidRDefault="000D0C0B" w:rsidP="000D0C0B">
      <w:pPr>
        <w:jc w:val="left"/>
        <w:rPr>
          <w:lang w:val="en-GB"/>
        </w:rPr>
      </w:pPr>
      <w:r>
        <w:rPr>
          <w:rFonts w:hint="eastAsia"/>
          <w:lang w:val="en-GB"/>
        </w:rPr>
        <w:t>1. pipeline Bucket 접근을 위한 Secret 생성</w:t>
      </w:r>
    </w:p>
    <w:p w14:paraId="43B903CF" w14:textId="22AA812B" w:rsidR="000D0C0B" w:rsidRDefault="000D0C0B" w:rsidP="000D0C0B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2. </w:t>
      </w:r>
      <w:proofErr w:type="spellStart"/>
      <w:r>
        <w:rPr>
          <w:rFonts w:hint="eastAsia"/>
          <w:lang w:val="en-GB"/>
        </w:rPr>
        <w:t>ConfigMap</w:t>
      </w:r>
      <w:proofErr w:type="spellEnd"/>
      <w:r>
        <w:rPr>
          <w:rFonts w:hint="eastAsia"/>
          <w:lang w:val="en-GB"/>
        </w:rPr>
        <w:t xml:space="preserve"> 생성</w:t>
      </w:r>
    </w:p>
    <w:p w14:paraId="2217D9D0" w14:textId="10C1E5AD" w:rsidR="000D0C0B" w:rsidRPr="000D0C0B" w:rsidRDefault="000D0C0B" w:rsidP="000D0C0B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과제별로 </w:t>
      </w:r>
      <w:r w:rsidR="005D2330">
        <w:rPr>
          <w:rFonts w:hint="eastAsia"/>
          <w:lang w:val="en-GB"/>
        </w:rPr>
        <w:t>P</w:t>
      </w:r>
      <w:r>
        <w:rPr>
          <w:rFonts w:hint="eastAsia"/>
          <w:lang w:val="en-GB"/>
        </w:rPr>
        <w:t>ipeline Art</w:t>
      </w:r>
      <w:r w:rsidR="005D2330">
        <w:rPr>
          <w:rFonts w:hint="eastAsia"/>
          <w:lang w:val="en-GB"/>
        </w:rPr>
        <w:t xml:space="preserve">ifact가 분리 보관될 수 있도록 </w:t>
      </w:r>
      <w:proofErr w:type="spellStart"/>
      <w:r w:rsidR="005D2330">
        <w:rPr>
          <w:rFonts w:hint="eastAsia"/>
          <w:lang w:val="en-GB"/>
        </w:rPr>
        <w:t>defaultPipelineRoot</w:t>
      </w:r>
      <w:proofErr w:type="spellEnd"/>
      <w:r w:rsidR="005D2330">
        <w:rPr>
          <w:rFonts w:hint="eastAsia"/>
          <w:lang w:val="en-GB"/>
        </w:rPr>
        <w:t xml:space="preserve"> 경로를 </w:t>
      </w:r>
      <w:r w:rsidR="005D2330" w:rsidRPr="005D2330">
        <w:rPr>
          <w:rFonts w:hint="eastAsia"/>
          <w:i/>
          <w:iCs/>
          <w:color w:val="A6A6A6" w:themeColor="background1" w:themeShade="A6"/>
          <w:lang w:val="en-GB"/>
        </w:rPr>
        <w:t>s3://bucketpipe/{Namespace 명</w:t>
      </w:r>
      <w:proofErr w:type="gramStart"/>
      <w:r w:rsidR="005D2330" w:rsidRPr="005D2330">
        <w:rPr>
          <w:rFonts w:hint="eastAsia"/>
          <w:i/>
          <w:iCs/>
          <w:color w:val="A6A6A6" w:themeColor="background1" w:themeShade="A6"/>
          <w:lang w:val="en-GB"/>
        </w:rPr>
        <w:t>}</w:t>
      </w:r>
      <w:r w:rsidR="005D2330">
        <w:rPr>
          <w:rFonts w:hint="eastAsia"/>
          <w:lang w:val="en-GB"/>
        </w:rPr>
        <w:t xml:space="preserve"> 으로</w:t>
      </w:r>
      <w:proofErr w:type="gramEnd"/>
      <w:r w:rsidR="005D2330">
        <w:rPr>
          <w:rFonts w:hint="eastAsia"/>
          <w:lang w:val="en-GB"/>
        </w:rPr>
        <w:t xml:space="preserve"> 설정</w:t>
      </w:r>
    </w:p>
    <w:p w14:paraId="43F092D5" w14:textId="5567B08B" w:rsidR="000D0C0B" w:rsidRDefault="005D2330" w:rsidP="002F4715">
      <w:pPr>
        <w:jc w:val="left"/>
        <w:rPr>
          <w:lang w:val="en-GB"/>
        </w:rPr>
      </w:pPr>
      <w:r>
        <w:rPr>
          <w:rFonts w:hint="eastAsia"/>
          <w:lang w:val="en-GB"/>
        </w:rPr>
        <w:t>- 1번에서 생성 Secret 활용</w:t>
      </w:r>
    </w:p>
    <w:p w14:paraId="6118BFB3" w14:textId="5B55AB0C" w:rsidR="005D2330" w:rsidRDefault="005D2330" w:rsidP="002F4715">
      <w:pPr>
        <w:jc w:val="left"/>
        <w:rPr>
          <w:lang w:val="en-GB"/>
        </w:rPr>
      </w:pPr>
      <w:r>
        <w:rPr>
          <w:rFonts w:hint="eastAsia"/>
          <w:lang w:val="en-GB"/>
        </w:rPr>
        <w:lastRenderedPageBreak/>
        <w:t xml:space="preserve">3. </w:t>
      </w:r>
      <w:proofErr w:type="spellStart"/>
      <w:r>
        <w:rPr>
          <w:rFonts w:hint="eastAsia"/>
          <w:lang w:val="en-GB"/>
        </w:rPr>
        <w:t>KServe</w:t>
      </w:r>
      <w:proofErr w:type="spellEnd"/>
      <w:r>
        <w:rPr>
          <w:rFonts w:hint="eastAsia"/>
          <w:lang w:val="en-GB"/>
        </w:rPr>
        <w:t xml:space="preserve">로 모델 배포 시 Model Bucket에 접근하기 위한 </w:t>
      </w:r>
      <w:proofErr w:type="spellStart"/>
      <w:r>
        <w:rPr>
          <w:rFonts w:hint="eastAsia"/>
          <w:lang w:val="en-GB"/>
        </w:rPr>
        <w:t>ServiceAccount</w:t>
      </w:r>
      <w:proofErr w:type="spellEnd"/>
      <w:r>
        <w:rPr>
          <w:rFonts w:hint="eastAsia"/>
          <w:lang w:val="en-GB"/>
        </w:rPr>
        <w:t xml:space="preserve"> 생성</w:t>
      </w:r>
    </w:p>
    <w:p w14:paraId="27256059" w14:textId="5F5C48CB" w:rsidR="005D2330" w:rsidRDefault="005D2330" w:rsidP="002F4715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4. </w:t>
      </w:r>
      <w:proofErr w:type="spellStart"/>
      <w:r>
        <w:rPr>
          <w:rFonts w:hint="eastAsia"/>
          <w:lang w:val="en-GB"/>
        </w:rPr>
        <w:t>KServe</w:t>
      </w:r>
      <w:proofErr w:type="spellEnd"/>
      <w:r>
        <w:rPr>
          <w:rFonts w:hint="eastAsia"/>
          <w:lang w:val="en-GB"/>
        </w:rPr>
        <w:t>로 모델 배포 시 Model Bucket에 접근하기 위한 Secret 생성</w:t>
      </w:r>
    </w:p>
    <w:p w14:paraId="1EAD458E" w14:textId="72265988" w:rsidR="005D2330" w:rsidRDefault="005D2330" w:rsidP="002F4715">
      <w:pPr>
        <w:jc w:val="left"/>
        <w:rPr>
          <w:lang w:val="en-GB"/>
        </w:rPr>
      </w:pPr>
      <w:r>
        <w:rPr>
          <w:rFonts w:hint="eastAsia"/>
          <w:lang w:val="en-GB"/>
        </w:rPr>
        <w:t>5. Teradata 관련 파일 공유를 위한 PV 생성</w:t>
      </w:r>
    </w:p>
    <w:p w14:paraId="56526A11" w14:textId="43784F58" w:rsidR="005D2330" w:rsidRDefault="005D2330" w:rsidP="005D2330">
      <w:pPr>
        <w:jc w:val="left"/>
        <w:rPr>
          <w:lang w:val="en-GB"/>
        </w:rPr>
      </w:pPr>
      <w:r>
        <w:rPr>
          <w:rFonts w:hint="eastAsia"/>
          <w:lang w:val="en-GB"/>
        </w:rPr>
        <w:t>6. Teradata 관련 파일 공유를 위한 PVC 생성</w:t>
      </w:r>
    </w:p>
    <w:p w14:paraId="0C2DB4FB" w14:textId="34D98745" w:rsidR="005D2330" w:rsidRPr="005D2330" w:rsidRDefault="005D2330" w:rsidP="005D233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7. Training Namespace에 노드 </w:t>
      </w:r>
      <w:proofErr w:type="spellStart"/>
      <w:r>
        <w:rPr>
          <w:rFonts w:hint="eastAsia"/>
          <w:lang w:val="en-GB"/>
        </w:rPr>
        <w:t>셀렉터</w:t>
      </w:r>
      <w:proofErr w:type="spellEnd"/>
      <w:r>
        <w:rPr>
          <w:rFonts w:hint="eastAsia"/>
          <w:lang w:val="en-GB"/>
        </w:rPr>
        <w:t xml:space="preserve"> 설정을 위한 annotate 규칙</w:t>
      </w:r>
    </w:p>
    <w:p w14:paraId="3479E1B9" w14:textId="7971781B" w:rsidR="005D2330" w:rsidRDefault="005D2330" w:rsidP="005D233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8. Inference Namespace에 노드 </w:t>
      </w:r>
      <w:proofErr w:type="spellStart"/>
      <w:r>
        <w:rPr>
          <w:rFonts w:hint="eastAsia"/>
          <w:lang w:val="en-GB"/>
        </w:rPr>
        <w:t>셀렉터</w:t>
      </w:r>
      <w:proofErr w:type="spellEnd"/>
      <w:r>
        <w:rPr>
          <w:rFonts w:hint="eastAsia"/>
          <w:lang w:val="en-GB"/>
        </w:rPr>
        <w:t xml:space="preserve"> 설정을 위한 annotate 규칙</w:t>
      </w:r>
    </w:p>
    <w:p w14:paraId="3DD3195B" w14:textId="6D501763" w:rsidR="005D2330" w:rsidRPr="005D2330" w:rsidRDefault="005D2330" w:rsidP="005D2330">
      <w:pPr>
        <w:jc w:val="left"/>
        <w:rPr>
          <w:lang w:val="en-GB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5D2330" w:rsidRPr="00707B9F" w14:paraId="32B357F7" w14:textId="77777777" w:rsidTr="00EF4BAE">
        <w:tc>
          <w:tcPr>
            <w:tcW w:w="9962" w:type="dxa"/>
            <w:shd w:val="clear" w:color="auto" w:fill="D0CECE"/>
          </w:tcPr>
          <w:p w14:paraId="54EE011A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kyverno.io/v1</w:t>
            </w:r>
          </w:p>
          <w:p w14:paraId="6A9D01C7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ClusterPolicy</w:t>
            </w:r>
            <w:proofErr w:type="spellEnd"/>
          </w:p>
          <w:p w14:paraId="295ECFD4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5E7B8BAB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namespace-resource-generator</w:t>
            </w:r>
          </w:p>
          <w:p w14:paraId="5B27505D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7E980528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rules:</w:t>
            </w:r>
          </w:p>
          <w:p w14:paraId="0C77AF34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Secret 생성 규칙</w:t>
            </w:r>
          </w:p>
          <w:p w14:paraId="4C174FAB" w14:textId="77777777" w:rsidR="005D2330" w:rsidRDefault="005D233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name: generate-pipeline-secret</w:t>
            </w:r>
          </w:p>
          <w:p w14:paraId="2A4571EB" w14:textId="45301931" w:rsidR="005D2330" w:rsidRDefault="005D233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match:</w:t>
            </w:r>
          </w:p>
          <w:p w14:paraId="3BE20773" w14:textId="77777777" w:rsidR="005D2330" w:rsidRDefault="005D233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01EBAAA6" w14:textId="77777777" w:rsidR="005D2330" w:rsidRDefault="005D233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443D2B5D" w14:textId="77777777" w:rsidR="005D2330" w:rsidRDefault="005D233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kinds:</w:t>
            </w:r>
          </w:p>
          <w:p w14:paraId="09206B89" w14:textId="77777777" w:rsidR="005D2330" w:rsidRDefault="005D233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namespaces:</w:t>
            </w:r>
          </w:p>
          <w:p w14:paraId="6C22669A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678966A0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5D873ACB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26A3978D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namespaces:</w:t>
            </w:r>
          </w:p>
          <w:p w14:paraId="3463950A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7A6E83D0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generate:</w:t>
            </w:r>
          </w:p>
          <w:p w14:paraId="15462D9E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kind: Secret</w:t>
            </w:r>
          </w:p>
          <w:p w14:paraId="6D137599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5B2492C1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pipeline-bucket-secret</w:t>
            </w:r>
          </w:p>
          <w:p w14:paraId="0DAF8562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namespace: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338FEA0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synchronize: false</w:t>
            </w:r>
          </w:p>
          <w:p w14:paraId="238D8614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data:</w:t>
            </w:r>
          </w:p>
          <w:p w14:paraId="64AA0A8C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type: Opaque</w:t>
            </w:r>
          </w:p>
          <w:p w14:paraId="1DA842ED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data:</w:t>
            </w:r>
          </w:p>
          <w:p w14:paraId="61DF3D37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YWR3cGlwZWxpbmV1c2Vy #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adwpipelineuser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의 Base64 인코딩</w:t>
            </w:r>
          </w:p>
          <w:p w14:paraId="500D126C" w14:textId="3A69CCAA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RzZ4cGdTMmZROGIUbldCZWZDS3ZoaXkxNmc4WUtKNTNuR2C2U2dNdQ== # 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G6xpgS2fQ8iTnWBefCKvhiy16g8YKJ53nGg6SgMu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의 Base64 인코딩</w:t>
            </w:r>
          </w:p>
          <w:p w14:paraId="30F8232A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7D115C5B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#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ConfigMap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생성 규칙</w:t>
            </w:r>
          </w:p>
          <w:p w14:paraId="6A796731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generate-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-launcher</w:t>
            </w:r>
          </w:p>
          <w:p w14:paraId="1D6EB0A5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match:</w:t>
            </w:r>
          </w:p>
          <w:p w14:paraId="14B0CEB6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59B30F45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resource:</w:t>
            </w:r>
          </w:p>
          <w:p w14:paraId="53A8944E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kinds:</w:t>
            </w:r>
          </w:p>
          <w:p w14:paraId="23051C8B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- Namespace</w:t>
            </w:r>
          </w:p>
          <w:p w14:paraId="479F162D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66F477F1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53E4A36F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2C420A5F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namespaces:</w:t>
            </w:r>
          </w:p>
          <w:p w14:paraId="5C8E1C69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13EA3418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generate:</w:t>
            </w:r>
          </w:p>
          <w:p w14:paraId="2538228E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ConfigMap</w:t>
            </w:r>
            <w:proofErr w:type="spellEnd"/>
          </w:p>
          <w:p w14:paraId="31FBACA8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2DA4A26F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-launcher</w:t>
            </w:r>
          </w:p>
          <w:p w14:paraId="0365304D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namespace: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2A75DED" w14:textId="77777777" w:rsidR="00C95A1C" w:rsidRDefault="00C95A1C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synchronize</w:t>
            </w:r>
            <w:r w:rsidR="00405380">
              <w:rPr>
                <w:rFonts w:hint="eastAsia"/>
                <w:sz w:val="20"/>
                <w:szCs w:val="18"/>
                <w:lang w:val="en-GB"/>
              </w:rPr>
              <w:t>: false</w:t>
            </w:r>
          </w:p>
          <w:p w14:paraId="3347D644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data:</w:t>
            </w:r>
          </w:p>
          <w:p w14:paraId="6E0CAB48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data:</w:t>
            </w:r>
          </w:p>
          <w:p w14:paraId="02A206CA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defaultPipelineRoot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s3://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bucketpipe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2A3E5F0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providers: |</w:t>
            </w:r>
          </w:p>
          <w:p w14:paraId="2FC0B81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s3:</w:t>
            </w:r>
          </w:p>
          <w:p w14:paraId="269E6626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default:</w:t>
            </w:r>
          </w:p>
          <w:p w14:paraId="6A78EE0D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endpoint: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http://ecs01.wizmore.co.kr:9020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299C9614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disableSSL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5B25E69F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region: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default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438D0A4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credentials:</w:t>
            </w:r>
          </w:p>
          <w:p w14:paraId="071B732E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fromEnv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false</w:t>
            </w:r>
          </w:p>
          <w:p w14:paraId="51D68CE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5B5C2D61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pipeline-bucket-secret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6024B297" w14:textId="068A8801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accessKeyKey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accesskey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3A1AB12E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426BCEA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4D846F90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생성 규칙</w:t>
            </w:r>
          </w:p>
          <w:p w14:paraId="1A7FD79C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generate-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</w:p>
          <w:p w14:paraId="7A501912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match:</w:t>
            </w:r>
          </w:p>
          <w:p w14:paraId="6E165444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63203715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- resources:</w:t>
            </w:r>
          </w:p>
          <w:p w14:paraId="223F6187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kinds:</w:t>
            </w:r>
          </w:p>
          <w:p w14:paraId="2AD10A06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- Namespace</w:t>
            </w:r>
          </w:p>
          <w:p w14:paraId="561822C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exclude:</w:t>
            </w:r>
          </w:p>
          <w:p w14:paraId="0FBD4431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590D18DE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resources:</w:t>
            </w:r>
          </w:p>
          <w:p w14:paraId="4F153DED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namespaces:</w:t>
            </w:r>
          </w:p>
          <w:p w14:paraId="5F28A08E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2D845399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generate:</w:t>
            </w:r>
          </w:p>
          <w:p w14:paraId="5960EA27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0B8D5BA6" w14:textId="77777777" w:rsidR="00405380" w:rsidRDefault="00405380" w:rsidP="005D233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6F008C5D" w14:textId="77777777" w:rsidR="00405380" w:rsidRDefault="004053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bucketmodel-sa</w:t>
            </w:r>
            <w:proofErr w:type="spellEnd"/>
          </w:p>
          <w:p w14:paraId="0560E28F" w14:textId="77777777" w:rsidR="00405380" w:rsidRDefault="004053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namespace: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BBFDCCD" w14:textId="77777777" w:rsidR="00405380" w:rsidRDefault="004053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synchronize: false</w:t>
            </w:r>
          </w:p>
          <w:p w14:paraId="7BBE62FF" w14:textId="77777777" w:rsidR="00405380" w:rsidRDefault="004053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data:</w:t>
            </w:r>
          </w:p>
          <w:p w14:paraId="6A990057" w14:textId="77777777" w:rsidR="00405380" w:rsidRDefault="004053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metadata</w:t>
            </w:r>
            <w:r w:rsidR="00304C96"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D278AFE" w14:textId="77777777" w:rsidR="00304C96" w:rsidRDefault="00304C96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annotations:</w:t>
            </w:r>
          </w:p>
          <w:p w14:paraId="506D4099" w14:textId="77777777" w:rsidR="00304C96" w:rsidRDefault="00304C96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serving.kserve.io/s3-endpoint: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ecs01.wizmore.co.kr:9020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46996BF" w14:textId="77777777" w:rsidR="00304C96" w:rsidRDefault="00304C96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serving.kserve.io/s3-usehttps: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1BE120E" w14:textId="77777777" w:rsidR="00304C96" w:rsidRDefault="00B66EFE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serving.kserve.io/s3-region: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393B1863" w14:textId="77777777" w:rsidR="00B66EFE" w:rsidRDefault="00B66EFE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serving.kserve.io/s3</w:t>
            </w:r>
            <w:r w:rsidR="00E14E80">
              <w:rPr>
                <w:rFonts w:hint="eastAsia"/>
                <w:sz w:val="20"/>
                <w:szCs w:val="18"/>
                <w:lang w:val="en-GB"/>
              </w:rPr>
              <w:t xml:space="preserve">-useanoncredential: </w:t>
            </w:r>
            <w:r w:rsidR="00E14E80">
              <w:rPr>
                <w:sz w:val="20"/>
                <w:szCs w:val="18"/>
                <w:lang w:val="en-GB"/>
              </w:rPr>
              <w:t>“</w:t>
            </w:r>
            <w:r w:rsidR="00E14E80">
              <w:rPr>
                <w:rFonts w:hint="eastAsia"/>
                <w:sz w:val="20"/>
                <w:szCs w:val="18"/>
                <w:lang w:val="en-GB"/>
              </w:rPr>
              <w:t>false</w:t>
            </w:r>
            <w:r w:rsidR="00E14E80">
              <w:rPr>
                <w:sz w:val="20"/>
                <w:szCs w:val="18"/>
                <w:lang w:val="en-GB"/>
              </w:rPr>
              <w:t>”</w:t>
            </w:r>
          </w:p>
          <w:p w14:paraId="3E4403B0" w14:textId="77777777" w:rsidR="00E14E80" w:rsidRDefault="00E14E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secrets:</w:t>
            </w:r>
          </w:p>
          <w:p w14:paraId="2F5CF798" w14:textId="77777777" w:rsidR="00E14E80" w:rsidRDefault="00E14E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-secret</w:t>
            </w:r>
          </w:p>
          <w:p w14:paraId="58E403CA" w14:textId="77777777" w:rsidR="00E14E80" w:rsidRDefault="00E14E80" w:rsidP="004053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</w:p>
          <w:p w14:paraId="1188E7EF" w14:textId="4C366B54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Secret 생성 규칙</w:t>
            </w:r>
          </w:p>
          <w:p w14:paraId="7DC6B7F2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generate-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-secret</w:t>
            </w:r>
          </w:p>
          <w:p w14:paraId="6DF489C1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match:</w:t>
            </w:r>
          </w:p>
          <w:p w14:paraId="492B155D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081B736F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3139E84C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kinds:</w:t>
            </w:r>
          </w:p>
          <w:p w14:paraId="5DA9B02D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Namespace</w:t>
            </w:r>
          </w:p>
          <w:p w14:paraId="475E4AA4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2D80AC15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13D6FF57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76A9FC52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namespaces:</w:t>
            </w:r>
          </w:p>
          <w:p w14:paraId="64779F2F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69632F0D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generate:</w:t>
            </w:r>
          </w:p>
          <w:p w14:paraId="6A780885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3D3B82A8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kind: Secret</w:t>
            </w:r>
          </w:p>
          <w:p w14:paraId="4D80A6BB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-secret</w:t>
            </w:r>
          </w:p>
          <w:p w14:paraId="30D51801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namespace: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2BAA03E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synchronize: false</w:t>
            </w:r>
          </w:p>
          <w:p w14:paraId="00884AD1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data:</w:t>
            </w:r>
          </w:p>
          <w:p w14:paraId="4E0BFE01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metadata:</w:t>
            </w:r>
          </w:p>
          <w:p w14:paraId="13E7C861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annotations:</w:t>
            </w:r>
          </w:p>
          <w:p w14:paraId="11B2E29E" w14:textId="7D8F87AD" w:rsidR="00E14E80" w:rsidRDefault="00E14E80" w:rsidP="00E14E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serving.kserve.io/s3-endpoint: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ecs01.wizmore.co.kr:9020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16AC8AB0" w14:textId="04556121" w:rsidR="00E14E80" w:rsidRDefault="00E14E80" w:rsidP="00E14E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serving.kserve.io/s3-usehttps: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45139C2" w14:textId="5DE25E72" w:rsidR="00E14E80" w:rsidRDefault="00E14E80" w:rsidP="00E14E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serving.kserve.io/s3-region: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6B21ADAD" w14:textId="5E4493C7" w:rsidR="00E14E80" w:rsidRDefault="00E14E80" w:rsidP="00E14E80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serving.kserve.io/s3-useanoncredential: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false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5A4AFE8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type: Opaque</w:t>
            </w:r>
          </w:p>
          <w:p w14:paraId="3E9FE53B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stringData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7AE9F2A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AWS_ACCESS_KEY_ID: AKIA09F256CB7B761503</w:t>
            </w:r>
          </w:p>
          <w:p w14:paraId="3D81B46C" w14:textId="77777777" w:rsidR="00E14E80" w:rsidRDefault="00E14E80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 w:rsidR="00F765B1">
              <w:rPr>
                <w:rFonts w:hint="eastAsia"/>
                <w:sz w:val="20"/>
                <w:szCs w:val="18"/>
                <w:lang w:val="en-GB"/>
              </w:rPr>
              <w:t xml:space="preserve"> AWS_SECRET_ACCESS_KEY: OSV108r72nT3s4n5Bw6RysuU3yNdXhT7Ee4aO3vZ</w:t>
            </w:r>
          </w:p>
          <w:p w14:paraId="1E55B070" w14:textId="77777777" w:rsidR="00F765B1" w:rsidRDefault="00F765B1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3C857E5F" w14:textId="77777777" w:rsidR="00F765B1" w:rsidRDefault="00F765B1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PV 생성 규칙</w:t>
            </w:r>
          </w:p>
          <w:p w14:paraId="3E4CB0F9" w14:textId="1349A6FB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generate-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</w:t>
            </w:r>
            <w:proofErr w:type="spellEnd"/>
          </w:p>
          <w:p w14:paraId="1F2E089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match:</w:t>
            </w:r>
          </w:p>
          <w:p w14:paraId="440D5CC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4FAE28A5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675A2BAA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kinds:</w:t>
            </w:r>
          </w:p>
          <w:p w14:paraId="0949FDEA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Namespace</w:t>
            </w:r>
          </w:p>
          <w:p w14:paraId="769EB5B9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41AE717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5C44CF34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56CDF553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namespaces:</w:t>
            </w:r>
          </w:p>
          <w:p w14:paraId="36495F86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37E26083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generate:</w:t>
            </w:r>
          </w:p>
          <w:p w14:paraId="6739FA1E" w14:textId="5CC056DA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PersitentVolume</w:t>
            </w:r>
            <w:proofErr w:type="spellEnd"/>
          </w:p>
          <w:p w14:paraId="20D97BD9" w14:textId="65EFE5F0" w:rsidR="000218D3" w:rsidRDefault="000218D3" w:rsidP="000218D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0218D3">
              <w:rPr>
                <w:sz w:val="20"/>
                <w:szCs w:val="18"/>
                <w:lang w:val="en-GB"/>
              </w:rPr>
              <w:t>apiVersion</w:t>
            </w:r>
            <w:proofErr w:type="spellEnd"/>
            <w:r w:rsidRPr="000218D3">
              <w:rPr>
                <w:sz w:val="20"/>
                <w:szCs w:val="18"/>
                <w:lang w:val="en-GB"/>
              </w:rPr>
              <w:t>: v1</w:t>
            </w:r>
          </w:p>
          <w:p w14:paraId="363D3D2C" w14:textId="4F9FACC3" w:rsidR="000218D3" w:rsidRP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teradata-pv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2387DDAC" w14:textId="536ECA7B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synchronize: false</w:t>
            </w:r>
          </w:p>
          <w:p w14:paraId="2E4FC79B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data:</w:t>
            </w:r>
          </w:p>
          <w:p w14:paraId="7615F11C" w14:textId="16D6497C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spec:</w:t>
            </w:r>
          </w:p>
          <w:p w14:paraId="33F3581C" w14:textId="12AA1E3E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capacity:</w:t>
            </w:r>
          </w:p>
          <w:p w14:paraId="57A68379" w14:textId="07EFE3AE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storage: 20Gi</w:t>
            </w:r>
          </w:p>
          <w:p w14:paraId="6A24768B" w14:textId="19F0D28F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acccessModes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60BB6CEC" w14:textId="70D91ADC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ReadWriteMany</w:t>
            </w:r>
            <w:proofErr w:type="spellEnd"/>
          </w:p>
          <w:p w14:paraId="134B0142" w14:textId="5EDE9C7A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persistentVolumeReclaimPolicy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Retain</w:t>
            </w:r>
          </w:p>
          <w:p w14:paraId="4FF81A55" w14:textId="43E3597C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nfs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A498DFD" w14:textId="292491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path: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piaekwvl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"</w:t>
            </w:r>
          </w:p>
          <w:p w14:paraId="064CC47E" w14:textId="7E046840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server: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128.16.244.89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17FD6B40" w14:textId="77777777" w:rsidR="000218D3" w:rsidRP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67DE2C2A" w14:textId="77777777" w:rsidR="00F765B1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PVC 생성 규칙</w:t>
            </w:r>
          </w:p>
          <w:p w14:paraId="515144E9" w14:textId="6A3C9CEB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generate-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</w:p>
          <w:p w14:paraId="35CD8FF0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match:</w:t>
            </w:r>
          </w:p>
          <w:p w14:paraId="2A17B63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6AB72A02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0FD3857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kinds:</w:t>
            </w:r>
          </w:p>
          <w:p w14:paraId="40B4E26E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Namespace</w:t>
            </w:r>
          </w:p>
          <w:p w14:paraId="765F5D84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43937CB3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0C23C0AA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52A2E0DF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namespaces:</w:t>
            </w:r>
          </w:p>
          <w:p w14:paraId="4D999DCF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1947DD07" w14:textId="77777777" w:rsidR="000218D3" w:rsidRDefault="000218D3" w:rsidP="000218D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generate:</w:t>
            </w:r>
          </w:p>
          <w:p w14:paraId="296D4CD7" w14:textId="77777777" w:rsidR="000218D3" w:rsidRDefault="000218D3" w:rsidP="000218D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PersistentVolumeClaim</w:t>
            </w:r>
            <w:proofErr w:type="spellEnd"/>
          </w:p>
          <w:p w14:paraId="286AEE71" w14:textId="77777777" w:rsidR="000218D3" w:rsidRDefault="000218D3" w:rsidP="000218D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33C83E5D" w14:textId="77777777" w:rsidR="000218D3" w:rsidRDefault="000218D3" w:rsidP="000218D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name :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"</w:t>
            </w:r>
          </w:p>
          <w:p w14:paraId="437B3E36" w14:textId="77777777" w:rsidR="000218D3" w:rsidRDefault="000218D3" w:rsidP="000218D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namespace: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B5CCFB9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synchronize: false</w:t>
            </w:r>
          </w:p>
          <w:p w14:paraId="1862EBAE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data:</w:t>
            </w:r>
          </w:p>
          <w:p w14:paraId="7636ED04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spec:</w:t>
            </w:r>
          </w:p>
          <w:p w14:paraId="2E715D66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accessModes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15E21C31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ReadWriteMany</w:t>
            </w:r>
            <w:proofErr w:type="spellEnd"/>
          </w:p>
          <w:p w14:paraId="0A15A244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resources:</w:t>
            </w:r>
          </w:p>
          <w:p w14:paraId="465DDE00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requests:</w:t>
            </w:r>
          </w:p>
          <w:p w14:paraId="0F5F96BC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storage: 20Gi</w:t>
            </w:r>
          </w:p>
          <w:p w14:paraId="45574AF0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storageClassName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“”</w:t>
            </w:r>
          </w:p>
          <w:p w14:paraId="6B761586" w14:textId="77777777" w:rsidR="000218D3" w:rsidRDefault="000218D3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volumeName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{{request.object.metadata.name}}-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teradata-pv</w:t>
            </w:r>
            <w:proofErr w:type="spellEnd"/>
          </w:p>
          <w:p w14:paraId="14D8CE14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721DAB82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training namespaces annotate 규칙 추가</w:t>
            </w:r>
          </w:p>
          <w:p w14:paraId="470B1891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annotate-training-namespaces</w:t>
            </w:r>
          </w:p>
          <w:p w14:paraId="5D476314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match:</w:t>
            </w:r>
          </w:p>
          <w:p w14:paraId="1C93277A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any:</w:t>
            </w:r>
          </w:p>
          <w:p w14:paraId="43594749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- resources:</w:t>
            </w:r>
          </w:p>
          <w:p w14:paraId="56206F9A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kinds:</w:t>
            </w:r>
          </w:p>
          <w:p w14:paraId="1F169FF8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Namespace</w:t>
            </w:r>
          </w:p>
          <w:p w14:paraId="74C63693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names:</w:t>
            </w:r>
          </w:p>
          <w:p w14:paraId="69FC90B9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*training*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AEB05B2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exclude:</w:t>
            </w:r>
          </w:p>
          <w:p w14:paraId="4A231B1B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2D91D143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resources:</w:t>
            </w:r>
          </w:p>
          <w:p w14:paraId="5EC80B74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namespaces:</w:t>
            </w:r>
          </w:p>
          <w:p w14:paraId="732A457A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5CE179B1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mutate:</w:t>
            </w:r>
          </w:p>
          <w:p w14:paraId="7C2169C8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patchStrategicMerge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6AD03502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metadata:</w:t>
            </w:r>
          </w:p>
          <w:p w14:paraId="7E6F79FD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annotations:</w:t>
            </w:r>
          </w:p>
          <w:p w14:paraId="6A4590B6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scheduler.alpha.kubernetes.io/node-selector: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trainingWorkerNode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2AD6A9F6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22788CDC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inference namespaces annotate 규칙 추가</w:t>
            </w:r>
          </w:p>
          <w:p w14:paraId="5FF6D89D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annotate-inference-namespaces</w:t>
            </w:r>
          </w:p>
          <w:p w14:paraId="78648C00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match:</w:t>
            </w:r>
          </w:p>
          <w:p w14:paraId="78ADF9B0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6DD87D7F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resources:</w:t>
            </w:r>
          </w:p>
          <w:p w14:paraId="4B549381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kinds:</w:t>
            </w:r>
          </w:p>
          <w:p w14:paraId="4277E9A1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- Namespace</w:t>
            </w:r>
          </w:p>
          <w:p w14:paraId="6404489A" w14:textId="447D5DBC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names:</w:t>
            </w:r>
          </w:p>
          <w:p w14:paraId="7C1040AD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-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*inference*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928AB29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exclude:</w:t>
            </w:r>
          </w:p>
          <w:p w14:paraId="6E5FD6EA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any:</w:t>
            </w:r>
          </w:p>
          <w:p w14:paraId="32275725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resources:</w:t>
            </w:r>
          </w:p>
          <w:p w14:paraId="3E211B79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namespaces:</w:t>
            </w:r>
          </w:p>
          <w:p w14:paraId="19028D58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5D90F912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mutate:</w:t>
            </w:r>
          </w:p>
          <w:p w14:paraId="3C537D3E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patchStrategicMerge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6A3A7514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metadata:</w:t>
            </w:r>
          </w:p>
          <w:p w14:paraId="30B87920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annotations</w:t>
            </w:r>
          </w:p>
          <w:p w14:paraId="0B1B259D" w14:textId="77777777" w:rsid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scheduler.alpha.kubernetes.io/node-selector: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inferenceWorkerNode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6D38AF8B" w14:textId="015238BB" w:rsidR="000311AD" w:rsidRPr="000311AD" w:rsidRDefault="000311AD" w:rsidP="00E14E8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</w:tc>
      </w:tr>
    </w:tbl>
    <w:p w14:paraId="4E1D54FE" w14:textId="77777777" w:rsidR="005D2330" w:rsidRDefault="005D2330" w:rsidP="002F4715">
      <w:pPr>
        <w:jc w:val="left"/>
        <w:rPr>
          <w:lang w:val="en-GB"/>
        </w:rPr>
      </w:pPr>
    </w:p>
    <w:p w14:paraId="2DD68E09" w14:textId="0F0FED80" w:rsidR="000311AD" w:rsidRDefault="000311AD" w:rsidP="000311AD">
      <w:pPr>
        <w:pStyle w:val="20"/>
        <w:numPr>
          <w:ilvl w:val="1"/>
          <w:numId w:val="13"/>
        </w:numPr>
        <w:jc w:val="left"/>
      </w:pPr>
      <w:bookmarkStart w:id="46" w:name="_Toc207787345"/>
      <w:r>
        <w:rPr>
          <w:rFonts w:hint="eastAsia"/>
        </w:rPr>
        <w:lastRenderedPageBreak/>
        <w:t>Taint &amp; Toleration 설정</w:t>
      </w:r>
      <w:bookmarkEnd w:id="46"/>
    </w:p>
    <w:p w14:paraId="1B13C058" w14:textId="6AAD627C" w:rsidR="000311AD" w:rsidRDefault="000311AD" w:rsidP="000311AD">
      <w:pPr>
        <w:pStyle w:val="3"/>
        <w:numPr>
          <w:ilvl w:val="2"/>
          <w:numId w:val="13"/>
        </w:numPr>
        <w:jc w:val="left"/>
      </w:pPr>
      <w:bookmarkStart w:id="47" w:name="_Toc207787346"/>
      <w:r>
        <w:rPr>
          <w:rFonts w:hint="eastAsia"/>
        </w:rPr>
        <w:t>GPU Node에 Taint 설정</w:t>
      </w:r>
      <w:bookmarkEnd w:id="47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311AD" w:rsidRPr="00707B9F" w14:paraId="2CA91FE0" w14:textId="77777777" w:rsidTr="00EF4BAE">
        <w:tc>
          <w:tcPr>
            <w:tcW w:w="9962" w:type="dxa"/>
            <w:shd w:val="clear" w:color="auto" w:fill="D0CECE"/>
          </w:tcPr>
          <w:p w14:paraId="7656C289" w14:textId="77777777" w:rsidR="000311AD" w:rsidRDefault="000311AD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taint nodes piaekgpl</w:t>
            </w:r>
            <w:r w:rsidR="001E62B7">
              <w:rPr>
                <w:rFonts w:hint="eastAsia"/>
                <w:sz w:val="20"/>
                <w:szCs w:val="18"/>
                <w:lang w:val="en-GB"/>
              </w:rPr>
              <w:t xml:space="preserve">01 </w:t>
            </w:r>
            <w:proofErr w:type="spellStart"/>
            <w:r w:rsidR="001E62B7">
              <w:rPr>
                <w:rFonts w:hint="eastAsia"/>
                <w:sz w:val="20"/>
                <w:szCs w:val="18"/>
                <w:lang w:val="en-GB"/>
              </w:rPr>
              <w:t>nodeType</w:t>
            </w:r>
            <w:proofErr w:type="spellEnd"/>
            <w:r w:rsidR="001E62B7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proofErr w:type="gramStart"/>
            <w:r w:rsidR="001E62B7">
              <w:rPr>
                <w:rFonts w:hint="eastAsia"/>
                <w:sz w:val="20"/>
                <w:szCs w:val="18"/>
                <w:lang w:val="en-GB"/>
              </w:rPr>
              <w:t>gpu:NoSchedule</w:t>
            </w:r>
            <w:proofErr w:type="spellEnd"/>
            <w:proofErr w:type="gramEnd"/>
          </w:p>
          <w:p w14:paraId="7B635462" w14:textId="54AEE52E" w:rsidR="001E62B7" w:rsidRPr="00707B9F" w:rsidRDefault="001E62B7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taint nodes piaekgvl01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nodeType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gpu:NoSchedule</w:t>
            </w:r>
            <w:proofErr w:type="spellEnd"/>
            <w:proofErr w:type="gramEnd"/>
          </w:p>
        </w:tc>
      </w:tr>
    </w:tbl>
    <w:p w14:paraId="33A0C81E" w14:textId="77777777" w:rsidR="000311AD" w:rsidRDefault="000311AD" w:rsidP="002F4715">
      <w:pPr>
        <w:jc w:val="left"/>
      </w:pPr>
    </w:p>
    <w:p w14:paraId="4ACCC6E3" w14:textId="023A04CF" w:rsidR="001E62B7" w:rsidRDefault="001E62B7" w:rsidP="001E62B7">
      <w:pPr>
        <w:pStyle w:val="3"/>
        <w:numPr>
          <w:ilvl w:val="2"/>
          <w:numId w:val="13"/>
        </w:numPr>
        <w:jc w:val="left"/>
      </w:pPr>
      <w:bookmarkStart w:id="48" w:name="_Toc207787347"/>
      <w:r>
        <w:rPr>
          <w:rFonts w:hint="eastAsia"/>
        </w:rPr>
        <w:t>Kubeflow에 Toleration 그룹 적용</w:t>
      </w:r>
      <w:bookmarkEnd w:id="48"/>
    </w:p>
    <w:p w14:paraId="2CF6CF61" w14:textId="1CFE0D57" w:rsidR="001E62B7" w:rsidRDefault="001E62B7" w:rsidP="001E62B7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 xml:space="preserve">※ </w:t>
      </w:r>
      <w:proofErr w:type="spellStart"/>
      <w:r>
        <w:rPr>
          <w:rFonts w:hint="eastAsia"/>
          <w:b/>
          <w:bCs/>
          <w:lang w:val="en-GB"/>
        </w:rPr>
        <w:t>spawner_ui_</w:t>
      </w:r>
      <w:proofErr w:type="gramStart"/>
      <w:r>
        <w:rPr>
          <w:rFonts w:hint="eastAsia"/>
          <w:b/>
          <w:bCs/>
          <w:lang w:val="en-GB"/>
        </w:rPr>
        <w:t>config.yaml</w:t>
      </w:r>
      <w:proofErr w:type="spellEnd"/>
      <w:proofErr w:type="gramEnd"/>
      <w:r>
        <w:rPr>
          <w:rFonts w:hint="eastAsia"/>
          <w:b/>
          <w:bCs/>
          <w:lang w:val="en-GB"/>
        </w:rPr>
        <w:t xml:space="preserve">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1E62B7" w:rsidRPr="00707B9F" w14:paraId="3286FA95" w14:textId="77777777" w:rsidTr="00EF4BAE">
        <w:tc>
          <w:tcPr>
            <w:tcW w:w="9962" w:type="dxa"/>
            <w:shd w:val="clear" w:color="auto" w:fill="D0CECE"/>
          </w:tcPr>
          <w:p w14:paraId="77BD4741" w14:textId="77777777" w:rsidR="001E62B7" w:rsidRDefault="001E62B7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vim /home/kubfadmin/LGCNS/install</w:t>
            </w:r>
            <w:r w:rsidR="00CC4A50">
              <w:rPr>
                <w:rFonts w:hint="eastAsia"/>
                <w:sz w:val="20"/>
                <w:szCs w:val="18"/>
                <w:lang w:val="en-GB"/>
              </w:rPr>
              <w:t>_file/open_source/manifest/</w:t>
            </w:r>
            <w:r w:rsidR="00CC4A50">
              <w:rPr>
                <w:sz w:val="20"/>
                <w:szCs w:val="18"/>
                <w:lang w:val="en-GB"/>
              </w:rPr>
              <w:t>Kubeflow</w:t>
            </w:r>
            <w:r w:rsidR="00CC4A50">
              <w:rPr>
                <w:rFonts w:hint="eastAsia"/>
                <w:sz w:val="20"/>
                <w:szCs w:val="18"/>
                <w:lang w:val="en-GB"/>
              </w:rPr>
              <w:t>/manifests-1.9.1/apps/jupyter/jupyter-web-app/upstream/base/configs/spawner_ui_config.yaml</w:t>
            </w:r>
          </w:p>
          <w:p w14:paraId="0C50CE01" w14:textId="77777777" w:rsidR="00CC4A50" w:rsidRDefault="00CC4A50" w:rsidP="00EF4BA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0342D7D" w14:textId="77777777" w:rsidR="00CC4A50" w:rsidRDefault="00CC4A50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################################################################################</w:t>
            </w:r>
          </w:p>
          <w:p w14:paraId="711CE5FE" w14:textId="7CB031F6" w:rsidR="00CC4A50" w:rsidRDefault="00CC4A50" w:rsidP="00CC4A5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options:</w:t>
            </w:r>
          </w:p>
          <w:p w14:paraId="684F187E" w14:textId="77777777" w:rsidR="00CC4A50" w:rsidRDefault="00CC4A50" w:rsidP="00CC4A5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groupKey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gpu_node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2518D18E" w14:textId="77777777" w:rsidR="00CC4A50" w:rsidRDefault="00CC4A50" w:rsidP="00CC4A5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displayName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Scheduling to GPU Node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052DD06" w14:textId="77777777" w:rsidR="00CC4A50" w:rsidRDefault="00CC4A50" w:rsidP="00CC4A5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tolerations:</w:t>
            </w:r>
          </w:p>
          <w:p w14:paraId="3BE2B4F6" w14:textId="77777777" w:rsid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key: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nodeType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426B8D64" w14:textId="77777777" w:rsid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operator: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Equal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AB61BF4" w14:textId="77777777" w:rsid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value: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gpu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1A1F0171" w14:textId="671CF5AF" w:rsidR="00CC4A50" w:rsidRP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effect: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NoSchedule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</w:tc>
      </w:tr>
    </w:tbl>
    <w:p w14:paraId="38706483" w14:textId="77777777" w:rsidR="001E62B7" w:rsidRDefault="001E62B7" w:rsidP="002F4715">
      <w:pPr>
        <w:jc w:val="left"/>
      </w:pPr>
    </w:p>
    <w:p w14:paraId="3FA3C003" w14:textId="3B1EED97" w:rsidR="00CC4A50" w:rsidRDefault="00CC4A50" w:rsidP="00CC4A50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Toleration 그룹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CC4A50" w:rsidRPr="00707B9F" w14:paraId="416B3E9D" w14:textId="77777777" w:rsidTr="00EF4BAE">
        <w:tc>
          <w:tcPr>
            <w:tcW w:w="9962" w:type="dxa"/>
            <w:shd w:val="clear" w:color="auto" w:fill="D0CECE"/>
          </w:tcPr>
          <w:p w14:paraId="344B7BA6" w14:textId="77777777" w:rsid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</w:t>
            </w:r>
            <w:r>
              <w:rPr>
                <w:sz w:val="20"/>
                <w:szCs w:val="18"/>
                <w:lang w:val="en-GB"/>
              </w:rPr>
              <w:t>Kubeflow</w:t>
            </w:r>
            <w:r>
              <w:rPr>
                <w:rFonts w:hint="eastAsia"/>
                <w:sz w:val="20"/>
                <w:szCs w:val="18"/>
                <w:lang w:val="en-GB"/>
              </w:rPr>
              <w:t>/minifests-1.9.1</w:t>
            </w:r>
          </w:p>
          <w:p w14:paraId="666DD439" w14:textId="51D29F12" w:rsid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-web-app/upstream/overlays/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r>
              <w:rPr>
                <w:sz w:val="20"/>
                <w:szCs w:val="18"/>
                <w:lang w:val="en-GB"/>
              </w:rPr>
              <w:t>-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</w:p>
          <w:p w14:paraId="08E7D88D" w14:textId="1D762BF9" w:rsidR="00CC4A50" w:rsidRPr="00CC4A50" w:rsidRDefault="00CC4A50" w:rsidP="00CC4A5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-web-app/upstream/overlays/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 </w:t>
            </w:r>
          </w:p>
        </w:tc>
      </w:tr>
    </w:tbl>
    <w:p w14:paraId="2742903A" w14:textId="77777777" w:rsidR="00CC4A50" w:rsidRDefault="00CC4A50" w:rsidP="002F4715">
      <w:pPr>
        <w:jc w:val="left"/>
      </w:pPr>
    </w:p>
    <w:p w14:paraId="4CBC4DC2" w14:textId="1C33276E" w:rsidR="00167125" w:rsidRDefault="00167125" w:rsidP="00167125">
      <w:pPr>
        <w:pStyle w:val="20"/>
        <w:numPr>
          <w:ilvl w:val="1"/>
          <w:numId w:val="13"/>
        </w:numPr>
        <w:jc w:val="left"/>
      </w:pPr>
      <w:bookmarkStart w:id="49" w:name="_Toc207787348"/>
      <w:r>
        <w:rPr>
          <w:rFonts w:hint="eastAsia"/>
        </w:rPr>
        <w:t>Central Dashboard 메뉴 설정</w:t>
      </w:r>
      <w:bookmarkEnd w:id="49"/>
    </w:p>
    <w:p w14:paraId="78FA5ED8" w14:textId="03C53D1D" w:rsidR="00EF4BAE" w:rsidRDefault="00EF4BAE" w:rsidP="00EF4BAE">
      <w:pPr>
        <w:jc w:val="left"/>
        <w:rPr>
          <w:b/>
          <w:bCs/>
          <w:lang w:val="en-GB"/>
        </w:rPr>
      </w:pPr>
      <w:r w:rsidRPr="00EF4BAE">
        <w:rPr>
          <w:rFonts w:hint="eastAsia"/>
          <w:b/>
          <w:bCs/>
          <w:lang w:val="en-GB"/>
        </w:rPr>
        <w:t xml:space="preserve">※ </w:t>
      </w:r>
      <w:r>
        <w:rPr>
          <w:rFonts w:hint="eastAsia"/>
          <w:b/>
          <w:bCs/>
          <w:lang w:val="en-GB"/>
        </w:rPr>
        <w:t>Central Dashboard 메뉴 설정 파일</w:t>
      </w:r>
    </w:p>
    <w:p w14:paraId="0CB91F1D" w14:textId="42672807" w:rsidR="00EF4BAE" w:rsidRPr="00EF4BAE" w:rsidRDefault="00EF4BAE" w:rsidP="00EF4BAE">
      <w:pPr>
        <w:jc w:val="left"/>
        <w:rPr>
          <w:i/>
          <w:iCs/>
          <w:color w:val="808080" w:themeColor="background1" w:themeShade="80"/>
          <w:lang w:val="en-GB"/>
        </w:rPr>
      </w:pPr>
      <w:r w:rsidRPr="00EF4BAE">
        <w:rPr>
          <w:rFonts w:hint="eastAsia"/>
          <w:i/>
          <w:iCs/>
          <w:color w:val="808080" w:themeColor="background1" w:themeShade="80"/>
          <w:lang w:val="en-GB"/>
        </w:rPr>
        <w:t>/home/kubfadmin/LGCNS/install_file/open_source/manifest/kubeflow/manifests-1.9.1/apps/centraldashboard/upstream/overlays/kserve/patches/configmap.yaml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F4BAE" w:rsidRPr="00707B9F" w14:paraId="3269C81C" w14:textId="77777777" w:rsidTr="6AA03AF7">
        <w:tc>
          <w:tcPr>
            <w:tcW w:w="9962" w:type="dxa"/>
            <w:shd w:val="clear" w:color="auto" w:fill="D0CECE"/>
          </w:tcPr>
          <w:p w14:paraId="0D76C287" w14:textId="77777777" w:rsidR="00EF4BAE" w:rsidRDefault="00EF4BAE" w:rsidP="00EF4B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3FECF900" w14:textId="77777777" w:rsidR="00EF4BAE" w:rsidRDefault="00EF4BAE" w:rsidP="00EF4B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data:</w:t>
            </w:r>
          </w:p>
          <w:p w14:paraId="73CA83E4" w14:textId="3B32A9FB" w:rsidR="00EF4BAE" w:rsidRDefault="00EF4BAE" w:rsidP="00EF4BA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settings: |-</w:t>
            </w:r>
          </w:p>
          <w:p w14:paraId="2C358874" w14:textId="77777777" w:rsidR="00EF4BAE" w:rsidRDefault="00EF4BAE" w:rsidP="00550B85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{</w:t>
            </w:r>
          </w:p>
          <w:p w14:paraId="23FFEC66" w14:textId="658F6330" w:rsidR="00EF4BAE" w:rsidRDefault="00EF4BAE" w:rsidP="00EF4BA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550B85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DASHBOARD_FORCE_IFRAME</w:t>
            </w:r>
            <w:r w:rsidR="00550B85">
              <w:rPr>
                <w:sz w:val="20"/>
                <w:szCs w:val="18"/>
                <w:lang w:val="en-GB"/>
              </w:rPr>
              <w:t>”</w:t>
            </w:r>
            <w:r w:rsidR="00550B85"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642E32A0" w14:textId="77777777" w:rsidR="00550B85" w:rsidRDefault="00550B85" w:rsidP="00550B85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43F95A81" w14:textId="5011DA1C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links: |-</w:t>
            </w:r>
          </w:p>
          <w:p w14:paraId="398B252E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{</w:t>
            </w:r>
          </w:p>
          <w:p w14:paraId="186CB9A5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menuLinks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</w:p>
          <w:p w14:paraId="7ED1BB17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{</w:t>
            </w:r>
          </w:p>
          <w:p w14:paraId="6A6DC9B5" w14:textId="44C4BB9C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“icon”: “</w:t>
            </w:r>
            <w:proofErr w:type="spellStart"/>
            <w:proofErr w:type="gramStart"/>
            <w:r w:rsidRPr="6AA03AF7">
              <w:rPr>
                <w:sz w:val="20"/>
                <w:lang w:val="en-GB"/>
              </w:rPr>
              <w:t>kubeflow:katib</w:t>
            </w:r>
            <w:proofErr w:type="spellEnd"/>
            <w:proofErr w:type="gramEnd"/>
            <w:r w:rsidRPr="6AA03AF7">
              <w:rPr>
                <w:sz w:val="20"/>
                <w:lang w:val="en-GB"/>
              </w:rPr>
              <w:t>”,</w:t>
            </w:r>
          </w:p>
          <w:p w14:paraId="3596FC18" w14:textId="3E7A3C2F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“link”: “/</w:t>
            </w:r>
            <w:proofErr w:type="spellStart"/>
            <w:r w:rsidRPr="6AA03AF7">
              <w:rPr>
                <w:sz w:val="20"/>
                <w:lang w:val="en-GB"/>
              </w:rPr>
              <w:t>katib</w:t>
            </w:r>
            <w:proofErr w:type="spellEnd"/>
            <w:r w:rsidRPr="6AA03AF7">
              <w:rPr>
                <w:sz w:val="20"/>
                <w:lang w:val="en-GB"/>
              </w:rPr>
              <w:t>/”,</w:t>
            </w:r>
          </w:p>
          <w:p w14:paraId="03A53815" w14:textId="69E11FBB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“text”: “Katib Experiments”,</w:t>
            </w:r>
          </w:p>
          <w:p w14:paraId="4A653A84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AF2BE40" w14:textId="1D795706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},</w:t>
            </w:r>
          </w:p>
          <w:p w14:paraId="4BE64781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{</w:t>
            </w:r>
          </w:p>
          <w:p w14:paraId="738EAC21" w14:textId="6ADDD07C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“type”: “item”,</w:t>
            </w:r>
          </w:p>
          <w:p w14:paraId="46075761" w14:textId="6778625A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“link”: “/</w:t>
            </w:r>
            <w:proofErr w:type="spellStart"/>
            <w:r w:rsidRPr="6AA03AF7">
              <w:rPr>
                <w:sz w:val="20"/>
                <w:lang w:val="en-GB"/>
              </w:rPr>
              <w:t>kserve</w:t>
            </w:r>
            <w:proofErr w:type="spellEnd"/>
            <w:r w:rsidRPr="6AA03AF7">
              <w:rPr>
                <w:sz w:val="20"/>
                <w:lang w:val="en-GB"/>
              </w:rPr>
              <w:t>-endpoints/”,</w:t>
            </w:r>
          </w:p>
          <w:p w14:paraId="3D81B7F2" w14:textId="0EA98D27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“text”: “</w:t>
            </w:r>
            <w:proofErr w:type="spellStart"/>
            <w:r w:rsidRPr="6AA03AF7">
              <w:rPr>
                <w:sz w:val="20"/>
                <w:lang w:val="en-GB"/>
              </w:rPr>
              <w:t>KServe</w:t>
            </w:r>
            <w:proofErr w:type="spellEnd"/>
            <w:r w:rsidRPr="6AA03AF7">
              <w:rPr>
                <w:sz w:val="20"/>
                <w:lang w:val="en-GB"/>
              </w:rPr>
              <w:t xml:space="preserve"> Endpoints”,</w:t>
            </w:r>
          </w:p>
          <w:p w14:paraId="349442F4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icon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kubeflow:models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>”</w:t>
            </w:r>
          </w:p>
          <w:p w14:paraId="044ED9D9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},</w:t>
            </w:r>
          </w:p>
          <w:p w14:paraId="6A709661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{</w:t>
            </w:r>
          </w:p>
          <w:p w14:paraId="5C8FD916" w14:textId="44761E6A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“icon”: “</w:t>
            </w:r>
            <w:proofErr w:type="spellStart"/>
            <w:proofErr w:type="gramStart"/>
            <w:r w:rsidRPr="6AA03AF7">
              <w:rPr>
                <w:sz w:val="20"/>
                <w:lang w:val="en-GB"/>
              </w:rPr>
              <w:t>kubeflow:pipeline</w:t>
            </w:r>
            <w:proofErr w:type="gramEnd"/>
            <w:r w:rsidRPr="6AA03AF7">
              <w:rPr>
                <w:sz w:val="20"/>
                <w:lang w:val="en-GB"/>
              </w:rPr>
              <w:t>-centered</w:t>
            </w:r>
            <w:proofErr w:type="spellEnd"/>
            <w:r w:rsidRPr="6AA03AF7">
              <w:rPr>
                <w:sz w:val="20"/>
                <w:lang w:val="en-GB"/>
              </w:rPr>
              <w:t>”,</w:t>
            </w:r>
          </w:p>
          <w:p w14:paraId="0A938428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</w:p>
          <w:p w14:paraId="1DCFA5E4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{</w:t>
            </w:r>
          </w:p>
          <w:p w14:paraId="4D630A0B" w14:textId="54C2CAD6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“link”: “/pipeline/#/pipelines”,</w:t>
            </w:r>
          </w:p>
          <w:p w14:paraId="397AA6A6" w14:textId="2DE1F3E2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“text”: “Pipelines”,</w:t>
            </w:r>
          </w:p>
          <w:p w14:paraId="57150BD9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45B1F058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},</w:t>
            </w:r>
          </w:p>
          <w:p w14:paraId="7A8B9EFA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{</w:t>
            </w:r>
          </w:p>
          <w:p w14:paraId="595ECDBC" w14:textId="7C9A9573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“link”: “/pipeline/#/experiments”,</w:t>
            </w:r>
          </w:p>
          <w:p w14:paraId="25079B50" w14:textId="5B3ED89C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“text”: “Experiments”,</w:t>
            </w:r>
          </w:p>
          <w:p w14:paraId="2FDE02C3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31CBD3E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},</w:t>
            </w:r>
          </w:p>
          <w:p w14:paraId="69C1BE6C" w14:textId="4E9DE5A4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{</w:t>
            </w:r>
          </w:p>
          <w:p w14:paraId="48B337FC" w14:textId="30822C54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“link”: “/pipeline/#/runs”,</w:t>
            </w:r>
          </w:p>
          <w:p w14:paraId="1E7796F7" w14:textId="2A67DF74" w:rsidR="00550B85" w:rsidRDefault="00550B8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   “text”: “Runs”,</w:t>
            </w:r>
          </w:p>
          <w:p w14:paraId="6CE74217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EDF6DAE" w14:textId="77777777" w:rsidR="00550B85" w:rsidRDefault="00550B85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},</w:t>
            </w:r>
          </w:p>
          <w:p w14:paraId="2A1F0B1F" w14:textId="77777777" w:rsidR="00E74E81" w:rsidRDefault="00550B85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</w:t>
            </w:r>
            <w:r w:rsidR="00E74E81">
              <w:rPr>
                <w:rFonts w:hint="eastAsia"/>
                <w:sz w:val="20"/>
                <w:szCs w:val="18"/>
                <w:lang w:val="en-GB"/>
              </w:rPr>
              <w:t>{</w:t>
            </w:r>
          </w:p>
          <w:p w14:paraId="03FA733D" w14:textId="3715322B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“link”: “/pipeline/#/recurringruns”,</w:t>
            </w:r>
          </w:p>
          <w:p w14:paraId="3A23AFDF" w14:textId="6CC05AE5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“text”: “Recurring Runs”,</w:t>
            </w:r>
          </w:p>
          <w:p w14:paraId="061EC725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5CA94B4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},</w:t>
            </w:r>
          </w:p>
          <w:p w14:paraId="2B73F7D8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      {</w:t>
            </w:r>
          </w:p>
          <w:p w14:paraId="1AF7D51D" w14:textId="21A3F125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“link”: “/pipeline/#/artifacts”,</w:t>
            </w:r>
          </w:p>
          <w:p w14:paraId="30B7837E" w14:textId="5F866322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“text”: “Artifacts”,</w:t>
            </w:r>
          </w:p>
          <w:p w14:paraId="0B3C36F8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015726E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},</w:t>
            </w:r>
          </w:p>
          <w:p w14:paraId="6D3021D6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{</w:t>
            </w:r>
          </w:p>
          <w:p w14:paraId="6A8F0E58" w14:textId="048CB8E4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“link”: “/pipeline/#/executions”,</w:t>
            </w:r>
          </w:p>
          <w:p w14:paraId="0D262CB3" w14:textId="00CB2E87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       “text”: “Executions”,</w:t>
            </w:r>
          </w:p>
          <w:p w14:paraId="0C8D83A1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item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BFF7E99" w14:textId="3CF33C5D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}</w:t>
            </w:r>
          </w:p>
          <w:p w14:paraId="476905D8" w14:textId="5F467366" w:rsidR="00550B85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],</w:t>
            </w:r>
          </w:p>
          <w:p w14:paraId="1BFF4DFD" w14:textId="1F0E86A1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“text”: “Pipelines”,</w:t>
            </w:r>
          </w:p>
          <w:p w14:paraId="3E4C45C9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section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0DC882A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}</w:t>
            </w:r>
          </w:p>
          <w:p w14:paraId="122E5277" w14:textId="4F759CA8" w:rsidR="00E74E81" w:rsidRDefault="00E74E81" w:rsidP="00E74E81">
            <w:pPr>
              <w:ind w:firstLineChars="200" w:firstLine="4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],</w:t>
            </w:r>
          </w:p>
          <w:p w14:paraId="7ED3F99D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externalLinks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[],</w:t>
            </w:r>
          </w:p>
          <w:p w14:paraId="5F8BE10F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documentationItems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[],</w:t>
            </w:r>
          </w:p>
          <w:p w14:paraId="732610C6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quickLinks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</w:p>
          <w:p w14:paraId="0EF971BD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{</w:t>
            </w:r>
          </w:p>
          <w:p w14:paraId="40F196AE" w14:textId="4D0692C9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“desc”: “Kubeflow Notebooks”,</w:t>
            </w:r>
          </w:p>
          <w:p w14:paraId="5FC64312" w14:textId="659F9EF9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“link”: “/</w:t>
            </w:r>
            <w:proofErr w:type="spellStart"/>
            <w:r w:rsidRPr="6AA03AF7">
              <w:rPr>
                <w:sz w:val="20"/>
                <w:lang w:val="en-GB"/>
              </w:rPr>
              <w:t>jupyter</w:t>
            </w:r>
            <w:proofErr w:type="spellEnd"/>
            <w:r w:rsidRPr="6AA03AF7">
              <w:rPr>
                <w:sz w:val="20"/>
                <w:lang w:val="en-GB"/>
              </w:rPr>
              <w:t>/new”,</w:t>
            </w:r>
          </w:p>
          <w:p w14:paraId="2AC03E9B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text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Create a new Notebook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4E99011" w14:textId="77777777" w:rsidR="00E74E81" w:rsidRDefault="00E74E81" w:rsidP="00550B8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},</w:t>
            </w:r>
          </w:p>
          <w:p w14:paraId="32BA043E" w14:textId="214269C8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{</w:t>
            </w:r>
          </w:p>
          <w:p w14:paraId="25417D8A" w14:textId="6F412A47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“desc”: “Kubeflow Pipelines”,</w:t>
            </w:r>
          </w:p>
          <w:p w14:paraId="5C79E7C1" w14:textId="41CF6203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“link”: “/pipeline/#/pipelines”,</w:t>
            </w:r>
          </w:p>
          <w:p w14:paraId="4BBCC209" w14:textId="75CE7D5E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text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Upload a Pipeline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C931D8C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},</w:t>
            </w:r>
          </w:p>
          <w:p w14:paraId="76E6420A" w14:textId="242FE65C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{</w:t>
            </w:r>
          </w:p>
          <w:p w14:paraId="7A8065C0" w14:textId="41A96706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“desc”: “Pipelines”,</w:t>
            </w:r>
          </w:p>
          <w:p w14:paraId="2ACC7B26" w14:textId="03B737B4" w:rsidR="00E74E81" w:rsidRDefault="00E74E81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</w:rPr>
              <w:t xml:space="preserve">        “link”: “/pipeline/#/runs”,</w:t>
            </w:r>
          </w:p>
          <w:p w14:paraId="019D3926" w14:textId="47CF189B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text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View Pipeline Runs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421E25F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}</w:t>
            </w:r>
          </w:p>
          <w:p w14:paraId="68ED36BA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]</w:t>
            </w:r>
          </w:p>
          <w:p w14:paraId="19BE67AC" w14:textId="77777777" w:rsidR="00E74E81" w:rsidRDefault="00E74E81" w:rsidP="00E74E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3C1E1EA1" w14:textId="77777777" w:rsidR="00E74E81" w:rsidRDefault="00E74E81" w:rsidP="00E74E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ConfigMap</w:t>
            </w:r>
            <w:proofErr w:type="spellEnd"/>
          </w:p>
          <w:p w14:paraId="5CB37153" w14:textId="77777777" w:rsidR="00E74E81" w:rsidRDefault="00E74E81" w:rsidP="00E74E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746DC69F" w14:textId="749DD6A0" w:rsidR="00E74E81" w:rsidRPr="00E74E81" w:rsidRDefault="00E74E81" w:rsidP="00E74E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centraldashboard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-config</w:t>
            </w:r>
          </w:p>
        </w:tc>
      </w:tr>
    </w:tbl>
    <w:p w14:paraId="26A02C34" w14:textId="5756704C" w:rsidR="00EF4BAE" w:rsidRDefault="00EF4BAE" w:rsidP="002F4715">
      <w:pPr>
        <w:jc w:val="left"/>
      </w:pPr>
    </w:p>
    <w:p w14:paraId="5F03D3D0" w14:textId="554678C5" w:rsidR="00E74E81" w:rsidRDefault="00E74E81" w:rsidP="00E74E81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Central Dashboard 메뉴 설정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74E81" w:rsidRPr="00707B9F" w14:paraId="7B1B2A5D" w14:textId="77777777" w:rsidTr="00E84203">
        <w:tc>
          <w:tcPr>
            <w:tcW w:w="9962" w:type="dxa"/>
            <w:shd w:val="clear" w:color="auto" w:fill="D0CECE"/>
          </w:tcPr>
          <w:p w14:paraId="30E1C9C7" w14:textId="77777777" w:rsidR="00E74E81" w:rsidRDefault="00E74E81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</w:t>
            </w:r>
            <w:r>
              <w:rPr>
                <w:sz w:val="20"/>
                <w:szCs w:val="18"/>
                <w:lang w:val="en-GB"/>
              </w:rPr>
              <w:t>Kubeflow</w:t>
            </w:r>
            <w:r>
              <w:rPr>
                <w:rFonts w:hint="eastAsia"/>
                <w:sz w:val="20"/>
                <w:szCs w:val="18"/>
                <w:lang w:val="en-GB"/>
              </w:rPr>
              <w:t>/minifests-1.9.1</w:t>
            </w:r>
          </w:p>
          <w:p w14:paraId="610695DB" w14:textId="64C54849" w:rsidR="00E74E81" w:rsidRDefault="00E74E81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centraldashboard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/overlays/oauth2-proxy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r>
              <w:rPr>
                <w:sz w:val="20"/>
                <w:szCs w:val="18"/>
                <w:lang w:val="en-GB"/>
              </w:rPr>
              <w:t>-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</w:p>
          <w:p w14:paraId="54AFE619" w14:textId="713B402B" w:rsidR="00E74E81" w:rsidRPr="00CC4A50" w:rsidRDefault="00E74E81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 w:rsidR="00927A24">
              <w:rPr>
                <w:rFonts w:hint="eastAsia"/>
                <w:sz w:val="20"/>
                <w:szCs w:val="18"/>
                <w:lang w:val="en-GB"/>
              </w:rPr>
              <w:t>centraldashboard</w:t>
            </w:r>
            <w:proofErr w:type="spellEnd"/>
            <w:r w:rsidR="00927A24">
              <w:rPr>
                <w:rFonts w:hint="eastAsia"/>
                <w:sz w:val="20"/>
                <w:szCs w:val="18"/>
                <w:lang w:val="en-GB"/>
              </w:rPr>
              <w:t>/overlays/oauth2-proxy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 </w:t>
            </w:r>
          </w:p>
        </w:tc>
      </w:tr>
    </w:tbl>
    <w:p w14:paraId="0116B3FE" w14:textId="2B4F0A7D" w:rsidR="00E74E81" w:rsidRDefault="00927A24" w:rsidP="002F4715">
      <w:pPr>
        <w:jc w:val="left"/>
        <w:rPr>
          <w:b/>
          <w:bCs/>
          <w:color w:val="0000CC"/>
        </w:rPr>
      </w:pPr>
      <w:r>
        <w:rPr>
          <w:rFonts w:hint="eastAsia"/>
          <w:b/>
          <w:bCs/>
          <w:color w:val="0000CC"/>
        </w:rPr>
        <w:t xml:space="preserve">* </w:t>
      </w:r>
      <w:r w:rsidRPr="00927A24">
        <w:rPr>
          <w:rFonts w:hint="eastAsia"/>
          <w:b/>
          <w:bCs/>
          <w:color w:val="0000CC"/>
        </w:rPr>
        <w:t xml:space="preserve">배포 시 </w:t>
      </w:r>
      <w:proofErr w:type="gramStart"/>
      <w:r w:rsidRPr="00927A24">
        <w:rPr>
          <w:rFonts w:hint="eastAsia"/>
          <w:b/>
          <w:bCs/>
          <w:color w:val="0000CC"/>
        </w:rPr>
        <w:t>영향도 :</w:t>
      </w:r>
      <w:proofErr w:type="gramEnd"/>
      <w:r w:rsidRPr="00927A24">
        <w:rPr>
          <w:rFonts w:hint="eastAsia"/>
          <w:b/>
          <w:bCs/>
          <w:color w:val="0000CC"/>
        </w:rPr>
        <w:t xml:space="preserve"> Central Dashboard </w:t>
      </w:r>
      <w:proofErr w:type="spellStart"/>
      <w:r w:rsidRPr="00927A24">
        <w:rPr>
          <w:rFonts w:hint="eastAsia"/>
          <w:b/>
          <w:bCs/>
          <w:color w:val="0000CC"/>
        </w:rPr>
        <w:t>재배포</w:t>
      </w:r>
      <w:proofErr w:type="spellEnd"/>
      <w:r w:rsidRPr="00927A24">
        <w:rPr>
          <w:rFonts w:hint="eastAsia"/>
          <w:b/>
          <w:bCs/>
          <w:color w:val="0000CC"/>
        </w:rPr>
        <w:t xml:space="preserve"> 됨</w:t>
      </w:r>
    </w:p>
    <w:p w14:paraId="400A32F7" w14:textId="77777777" w:rsidR="00927A24" w:rsidRDefault="00927A24" w:rsidP="002F4715">
      <w:pPr>
        <w:jc w:val="left"/>
        <w:rPr>
          <w:b/>
          <w:bCs/>
          <w:color w:val="0000CC"/>
        </w:rPr>
      </w:pPr>
    </w:p>
    <w:p w14:paraId="5E263E06" w14:textId="406CD5A9" w:rsidR="00927A24" w:rsidRDefault="00927A24" w:rsidP="00927A24">
      <w:pPr>
        <w:pStyle w:val="20"/>
        <w:numPr>
          <w:ilvl w:val="1"/>
          <w:numId w:val="13"/>
        </w:numPr>
        <w:jc w:val="left"/>
      </w:pPr>
      <w:bookmarkStart w:id="50" w:name="_Toc207787349"/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CULL_IDLE 활성화</w:t>
      </w:r>
      <w:bookmarkEnd w:id="50"/>
    </w:p>
    <w:p w14:paraId="7C26517B" w14:textId="29DAA51D" w:rsidR="00927A24" w:rsidRDefault="00927A24" w:rsidP="00927A24">
      <w:pPr>
        <w:jc w:val="left"/>
        <w:rPr>
          <w:b/>
          <w:bCs/>
          <w:lang w:val="en-GB"/>
        </w:rPr>
      </w:pPr>
      <w:r w:rsidRPr="00EF4BAE">
        <w:rPr>
          <w:rFonts w:hint="eastAsia"/>
          <w:b/>
          <w:bCs/>
          <w:lang w:val="en-GB"/>
        </w:rPr>
        <w:t xml:space="preserve">※ </w:t>
      </w:r>
      <w:r>
        <w:rPr>
          <w:rFonts w:hint="eastAsia"/>
          <w:b/>
          <w:bCs/>
          <w:lang w:val="en-GB"/>
        </w:rPr>
        <w:t>CULL_IDLE 활성화 설정 파일</w:t>
      </w:r>
    </w:p>
    <w:p w14:paraId="6510CBB3" w14:textId="27EB7D38" w:rsidR="00927A24" w:rsidRDefault="00927A24" w:rsidP="00927A24">
      <w:pPr>
        <w:jc w:val="left"/>
        <w:rPr>
          <w:i/>
          <w:iCs/>
          <w:color w:val="808080" w:themeColor="background1" w:themeShade="80"/>
          <w:lang w:val="en-GB"/>
        </w:rPr>
      </w:pPr>
      <w:r w:rsidRPr="00EF4BAE">
        <w:rPr>
          <w:rFonts w:hint="eastAsia"/>
          <w:i/>
          <w:iCs/>
          <w:color w:val="808080" w:themeColor="background1" w:themeShade="80"/>
          <w:lang w:val="en-GB"/>
        </w:rPr>
        <w:t>/home/kubfadmin/LGCNS/install_file/open_source/manifest/kubeflow/manifests-1.9.1/apps/</w:t>
      </w:r>
      <w:r>
        <w:rPr>
          <w:rFonts w:hint="eastAsia"/>
          <w:i/>
          <w:iCs/>
          <w:color w:val="808080" w:themeColor="background1" w:themeShade="80"/>
          <w:lang w:val="en-GB"/>
        </w:rPr>
        <w:t>jupyter/notebook-controller/upstream/manager/params.env</w:t>
      </w:r>
    </w:p>
    <w:p w14:paraId="0A877D4A" w14:textId="77777777" w:rsidR="00927A24" w:rsidRDefault="00927A24" w:rsidP="00927A24">
      <w:pPr>
        <w:jc w:val="left"/>
        <w:rPr>
          <w:i/>
          <w:iCs/>
          <w:color w:val="808080" w:themeColor="background1" w:themeShade="80"/>
          <w:lang w:val="en-GB"/>
        </w:rPr>
      </w:pPr>
    </w:p>
    <w:p w14:paraId="0C0B8394" w14:textId="0A2EE884" w:rsidR="00927A24" w:rsidRDefault="00927A24" w:rsidP="00927A24">
      <w:pPr>
        <w:jc w:val="left"/>
        <w:rPr>
          <w:lang w:val="en-GB"/>
        </w:rPr>
      </w:pPr>
      <w:r w:rsidRPr="00927A24">
        <w:rPr>
          <w:rFonts w:hint="eastAsia"/>
          <w:lang w:val="en-GB"/>
        </w:rPr>
        <w:t xml:space="preserve">- </w:t>
      </w:r>
      <w:r>
        <w:rPr>
          <w:rFonts w:hint="eastAsia"/>
          <w:lang w:val="en-GB"/>
        </w:rPr>
        <w:t>ENABLE_CULLING을 true로 변경</w:t>
      </w:r>
    </w:p>
    <w:p w14:paraId="00BDFF56" w14:textId="4FF453E5" w:rsidR="00927A24" w:rsidRDefault="00927A24" w:rsidP="00927A24">
      <w:pPr>
        <w:jc w:val="left"/>
        <w:rPr>
          <w:lang w:val="en-GB"/>
        </w:rPr>
      </w:pPr>
      <w:r>
        <w:rPr>
          <w:rFonts w:hint="eastAsia"/>
          <w:lang w:val="en-GB"/>
        </w:rPr>
        <w:t>- CULL_IDLE_TIME 변경(분 단위)</w:t>
      </w:r>
    </w:p>
    <w:p w14:paraId="4AF28EE1" w14:textId="5C4537E7" w:rsidR="00627B68" w:rsidRPr="00927A24" w:rsidRDefault="00627B68" w:rsidP="00927A24">
      <w:pPr>
        <w:jc w:val="left"/>
        <w:rPr>
          <w:lang w:val="en-GB"/>
        </w:rPr>
      </w:pPr>
      <w:r>
        <w:rPr>
          <w:rFonts w:hint="eastAsia"/>
          <w:lang w:val="en-GB"/>
        </w:rPr>
        <w:t>- IDLENESS_CHECK_PERIOD</w:t>
      </w:r>
      <w:r w:rsidR="001A6465">
        <w:rPr>
          <w:rFonts w:hint="eastAsia"/>
          <w:lang w:val="en-GB"/>
        </w:rPr>
        <w:t>: 노트북 상태 체크 스케줄링 주기 (default 1</w:t>
      </w:r>
      <w:r w:rsidR="00F82411">
        <w:rPr>
          <w:rFonts w:hint="eastAsia"/>
          <w:lang w:val="en-GB"/>
        </w:rPr>
        <w:t xml:space="preserve"> </w:t>
      </w:r>
      <w:r w:rsidR="001A6465">
        <w:rPr>
          <w:rFonts w:hint="eastAsia"/>
          <w:lang w:val="en-GB"/>
        </w:rPr>
        <w:t>- 1분주기로 전체 노트북 스케줄링)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27A24" w:rsidRPr="00707B9F" w14:paraId="033275A4" w14:textId="77777777" w:rsidTr="00E84203">
        <w:tc>
          <w:tcPr>
            <w:tcW w:w="9962" w:type="dxa"/>
            <w:shd w:val="clear" w:color="auto" w:fill="D0CECE"/>
          </w:tcPr>
          <w:p w14:paraId="44DA50DB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USE_ISTIO=true</w:t>
            </w:r>
          </w:p>
          <w:p w14:paraId="0730C459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ISTIO_GATEWAY=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-gateway</w:t>
            </w:r>
          </w:p>
          <w:p w14:paraId="4E7117F8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ISTIO_HOST=*</w:t>
            </w:r>
          </w:p>
          <w:p w14:paraId="1239BB34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CLUSTER_DOMAIN=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cluster.local</w:t>
            </w:r>
            <w:proofErr w:type="spellEnd"/>
          </w:p>
          <w:p w14:paraId="6BBD16B6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ENABLE_CULLING=true</w:t>
            </w:r>
          </w:p>
          <w:p w14:paraId="611599FF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CULL_IDLE_TIME=1440</w:t>
            </w:r>
          </w:p>
          <w:p w14:paraId="10E6D97E" w14:textId="4422397A" w:rsidR="00927A24" w:rsidRPr="00E74E81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IDLENESS_CHECK_PERIOD=1</w:t>
            </w:r>
          </w:p>
        </w:tc>
      </w:tr>
    </w:tbl>
    <w:p w14:paraId="4F5C5EFC" w14:textId="2EFDB0BE" w:rsidR="00927A24" w:rsidRDefault="00927A24" w:rsidP="00927A24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CULL_IDLE 활성화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27A24" w:rsidRPr="00707B9F" w14:paraId="7D3FB4BC" w14:textId="77777777" w:rsidTr="00E84203">
        <w:tc>
          <w:tcPr>
            <w:tcW w:w="9962" w:type="dxa"/>
            <w:shd w:val="clear" w:color="auto" w:fill="D0CECE"/>
          </w:tcPr>
          <w:p w14:paraId="25B4C376" w14:textId="77777777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</w:t>
            </w:r>
            <w:r>
              <w:rPr>
                <w:sz w:val="20"/>
                <w:szCs w:val="18"/>
                <w:lang w:val="en-GB"/>
              </w:rPr>
              <w:t>Kubeflow</w:t>
            </w:r>
            <w:r>
              <w:rPr>
                <w:rFonts w:hint="eastAsia"/>
                <w:sz w:val="20"/>
                <w:szCs w:val="18"/>
                <w:lang w:val="en-GB"/>
              </w:rPr>
              <w:t>/minifests-1.9.1</w:t>
            </w:r>
          </w:p>
          <w:p w14:paraId="22BB5E82" w14:textId="1A03988A" w:rsidR="00927A24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/notebook-controller/upstream/overlays/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</w:t>
            </w:r>
            <w:r>
              <w:rPr>
                <w:sz w:val="20"/>
                <w:szCs w:val="18"/>
                <w:lang w:val="en-GB"/>
              </w:rPr>
              <w:t>-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</w:p>
          <w:p w14:paraId="09257680" w14:textId="6DBB6FBD" w:rsidR="00927A24" w:rsidRPr="00CC4A50" w:rsidRDefault="00927A24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/notebook-controller/upstream/overlays/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 </w:t>
            </w:r>
          </w:p>
        </w:tc>
      </w:tr>
    </w:tbl>
    <w:p w14:paraId="2D4EBDC0" w14:textId="64DBE36A" w:rsidR="00927A24" w:rsidRPr="00927A24" w:rsidRDefault="00927A24" w:rsidP="00927A24">
      <w:pPr>
        <w:jc w:val="left"/>
        <w:rPr>
          <w:b/>
          <w:bCs/>
          <w:color w:val="0000CC"/>
        </w:rPr>
      </w:pPr>
      <w:r>
        <w:rPr>
          <w:rFonts w:hint="eastAsia"/>
          <w:b/>
          <w:bCs/>
          <w:color w:val="0000CC"/>
        </w:rPr>
        <w:t xml:space="preserve">* </w:t>
      </w:r>
      <w:r w:rsidRPr="00927A24">
        <w:rPr>
          <w:rFonts w:hint="eastAsia"/>
          <w:b/>
          <w:bCs/>
          <w:color w:val="0000CC"/>
        </w:rPr>
        <w:t xml:space="preserve">배포 시 </w:t>
      </w:r>
      <w:proofErr w:type="gramStart"/>
      <w:r w:rsidRPr="00927A24">
        <w:rPr>
          <w:rFonts w:hint="eastAsia"/>
          <w:b/>
          <w:bCs/>
          <w:color w:val="0000CC"/>
        </w:rPr>
        <w:t>영향도 :</w:t>
      </w:r>
      <w:proofErr w:type="gramEnd"/>
      <w:r w:rsidRPr="00927A24">
        <w:rPr>
          <w:rFonts w:hint="eastAsia"/>
          <w:b/>
          <w:bCs/>
          <w:color w:val="0000CC"/>
        </w:rPr>
        <w:t xml:space="preserve"> </w:t>
      </w:r>
      <w:r>
        <w:rPr>
          <w:rFonts w:hint="eastAsia"/>
          <w:b/>
          <w:bCs/>
          <w:color w:val="0000CC"/>
        </w:rPr>
        <w:t xml:space="preserve">기존 </w:t>
      </w:r>
      <w:proofErr w:type="spellStart"/>
      <w:r>
        <w:rPr>
          <w:rFonts w:hint="eastAsia"/>
          <w:b/>
          <w:bCs/>
          <w:color w:val="0000CC"/>
        </w:rPr>
        <w:t>Jupyter</w:t>
      </w:r>
      <w:proofErr w:type="spellEnd"/>
      <w:r>
        <w:rPr>
          <w:rFonts w:hint="eastAsia"/>
          <w:b/>
          <w:bCs/>
          <w:color w:val="0000CC"/>
        </w:rPr>
        <w:t xml:space="preserve"> Notebook</w:t>
      </w:r>
      <w:r w:rsidRPr="00927A24">
        <w:rPr>
          <w:rFonts w:hint="eastAsia"/>
          <w:b/>
          <w:bCs/>
          <w:color w:val="0000CC"/>
        </w:rPr>
        <w:t xml:space="preserve"> </w:t>
      </w:r>
      <w:proofErr w:type="spellStart"/>
      <w:r w:rsidRPr="00927A24">
        <w:rPr>
          <w:rFonts w:hint="eastAsia"/>
          <w:b/>
          <w:bCs/>
          <w:color w:val="0000CC"/>
        </w:rPr>
        <w:t>재배포</w:t>
      </w:r>
      <w:proofErr w:type="spellEnd"/>
      <w:r w:rsidRPr="00927A24">
        <w:rPr>
          <w:rFonts w:hint="eastAsia"/>
          <w:b/>
          <w:bCs/>
          <w:color w:val="0000CC"/>
        </w:rPr>
        <w:t xml:space="preserve"> </w:t>
      </w:r>
      <w:r>
        <w:rPr>
          <w:rFonts w:hint="eastAsia"/>
          <w:b/>
          <w:bCs/>
          <w:color w:val="0000CC"/>
        </w:rPr>
        <w:t>필</w:t>
      </w:r>
      <w:r w:rsidR="00167125">
        <w:rPr>
          <w:rFonts w:hint="eastAsia"/>
          <w:b/>
          <w:bCs/>
          <w:color w:val="0000CC"/>
        </w:rPr>
        <w:t>요</w:t>
      </w:r>
    </w:p>
    <w:p w14:paraId="7FD0FF85" w14:textId="77777777" w:rsidR="00927A24" w:rsidRDefault="00927A24" w:rsidP="002F4715">
      <w:pPr>
        <w:jc w:val="left"/>
        <w:rPr>
          <w:b/>
          <w:bCs/>
          <w:color w:val="0000CC"/>
        </w:rPr>
      </w:pPr>
    </w:p>
    <w:p w14:paraId="5CFD413A" w14:textId="074EEB13" w:rsidR="000B57A2" w:rsidRDefault="000B57A2" w:rsidP="002F4715">
      <w:pPr>
        <w:jc w:val="left"/>
      </w:pPr>
      <w:r w:rsidRPr="000B57A2">
        <w:rPr>
          <w:rFonts w:hint="eastAsia"/>
        </w:rPr>
        <w:t>* 영향도</w:t>
      </w:r>
      <w:r>
        <w:rPr>
          <w:rFonts w:hint="eastAsia"/>
        </w:rPr>
        <w:t xml:space="preserve"> 낮추는 법</w:t>
      </w:r>
    </w:p>
    <w:p w14:paraId="13078509" w14:textId="4902F180" w:rsidR="000B57A2" w:rsidRDefault="000B57A2" w:rsidP="002F4715">
      <w:pPr>
        <w:jc w:val="left"/>
      </w:pPr>
      <w:r>
        <w:rPr>
          <w:rFonts w:hint="eastAsia"/>
        </w:rPr>
        <w:t xml:space="preserve">오픈소스 배포 매뉴얼 5.1 참조 - </w:t>
      </w:r>
      <w:proofErr w:type="spellStart"/>
      <w:r>
        <w:rPr>
          <w:rFonts w:hint="eastAsia"/>
        </w:rPr>
        <w:t>kustomize</w:t>
      </w:r>
      <w:proofErr w:type="spellEnd"/>
      <w:r>
        <w:rPr>
          <w:rFonts w:hint="eastAsia"/>
        </w:rPr>
        <w:t xml:space="preserve"> 사용 관련</w:t>
      </w:r>
    </w:p>
    <w:p w14:paraId="07C0FE68" w14:textId="23C88EDC" w:rsidR="000B57A2" w:rsidRDefault="000B57A2" w:rsidP="002F4715">
      <w:pPr>
        <w:jc w:val="left"/>
      </w:pPr>
      <w:proofErr w:type="spellStart"/>
      <w:r>
        <w:rPr>
          <w:rFonts w:hint="eastAsia"/>
        </w:rPr>
        <w:t>k</w:t>
      </w:r>
      <w:r w:rsidR="00B82E33">
        <w:rPr>
          <w:rFonts w:hint="eastAsia"/>
        </w:rPr>
        <w:t>ustomization</w:t>
      </w:r>
      <w:proofErr w:type="spellEnd"/>
      <w:r w:rsidR="00B82E33">
        <w:rPr>
          <w:rFonts w:hint="eastAsia"/>
        </w:rPr>
        <w:t xml:space="preserve"> 파일 수정</w:t>
      </w:r>
    </w:p>
    <w:p w14:paraId="61118D4E" w14:textId="77777777" w:rsidR="00B82E33" w:rsidRDefault="00B82E33" w:rsidP="002F4715">
      <w:pPr>
        <w:jc w:val="left"/>
      </w:pPr>
    </w:p>
    <w:p w14:paraId="7AAFF519" w14:textId="032E244C" w:rsidR="00B82E33" w:rsidRDefault="00B82E33" w:rsidP="002F4715">
      <w:pPr>
        <w:jc w:val="left"/>
        <w:rPr>
          <w:i/>
          <w:iCs/>
          <w:color w:val="808080" w:themeColor="background1" w:themeShade="80"/>
        </w:rPr>
      </w:pPr>
      <w:r w:rsidRPr="00367BD3">
        <w:rPr>
          <w:rFonts w:hint="eastAsia"/>
          <w:i/>
          <w:iCs/>
          <w:color w:val="808080" w:themeColor="background1" w:themeShade="80"/>
        </w:rPr>
        <w:t>LGCNS/install_file/open_source/manifest/kubeflow/manifest-1.9.1/apps/jupyter/notebook-controller/upstream/default/kustomization.yaml</w:t>
      </w:r>
    </w:p>
    <w:p w14:paraId="6EC28362" w14:textId="77777777" w:rsidR="00367BD3" w:rsidRDefault="00367BD3" w:rsidP="002F4715">
      <w:pPr>
        <w:jc w:val="left"/>
      </w:pPr>
    </w:p>
    <w:p w14:paraId="7F49D690" w14:textId="49D2173D" w:rsidR="00367BD3" w:rsidRDefault="00367BD3" w:rsidP="002F4715">
      <w:pPr>
        <w:jc w:val="left"/>
      </w:pPr>
      <w:proofErr w:type="spellStart"/>
      <w:r>
        <w:rPr>
          <w:rFonts w:hint="eastAsia"/>
        </w:rPr>
        <w:t>kustomize</w:t>
      </w:r>
      <w:proofErr w:type="spellEnd"/>
      <w:r>
        <w:rPr>
          <w:rFonts w:hint="eastAsia"/>
        </w:rPr>
        <w:t xml:space="preserve"> 패키징에서 영향도 있는 리소스 </w:t>
      </w:r>
      <w:proofErr w:type="spellStart"/>
      <w:r>
        <w:rPr>
          <w:rFonts w:hint="eastAsia"/>
        </w:rPr>
        <w:t>재배포</w:t>
      </w:r>
      <w:proofErr w:type="spellEnd"/>
      <w:r>
        <w:rPr>
          <w:rFonts w:hint="eastAsia"/>
        </w:rPr>
        <w:t xml:space="preserve"> 주석 처리 후 위의 설정 적용</w:t>
      </w:r>
    </w:p>
    <w:p w14:paraId="6FD844BB" w14:textId="1B21257D" w:rsidR="00367BD3" w:rsidRDefault="00367BD3" w:rsidP="00367BD3">
      <w:pPr>
        <w:pStyle w:val="afe"/>
        <w:numPr>
          <w:ilvl w:val="0"/>
          <w:numId w:val="12"/>
        </w:numPr>
        <w:ind w:leftChars="0"/>
        <w:jc w:val="left"/>
      </w:pPr>
      <w:r>
        <w:rPr>
          <w:rFonts w:hint="eastAsia"/>
        </w:rPr>
        <w:t>노트북 리소스는 k8s 리소스가 아닌 CRD(Custom Resource Defi</w:t>
      </w:r>
      <w:r w:rsidR="001F0CDA">
        <w:rPr>
          <w:rFonts w:hint="eastAsia"/>
        </w:rPr>
        <w:t>nition)이므로 CRD가 제거되면서 해당 CRD로 생성된 모든 리소스가 제거되는 현상</w:t>
      </w:r>
    </w:p>
    <w:p w14:paraId="00AC547C" w14:textId="1B68AC31" w:rsidR="001F0CDA" w:rsidRDefault="001F0CDA" w:rsidP="001F0CDA">
      <w:pPr>
        <w:jc w:val="left"/>
      </w:pPr>
      <w:r>
        <w:rPr>
          <w:rFonts w:hint="eastAsia"/>
        </w:rPr>
        <w:t>설정 적용 확인 방법</w:t>
      </w:r>
    </w:p>
    <w:p w14:paraId="0F934DC6" w14:textId="174A5AE0" w:rsidR="001F0CDA" w:rsidRDefault="004B21EE" w:rsidP="001F0CDA">
      <w:pPr>
        <w:pStyle w:val="afe"/>
        <w:numPr>
          <w:ilvl w:val="0"/>
          <w:numId w:val="30"/>
        </w:numPr>
        <w:ind w:leftChars="0"/>
        <w:jc w:val="left"/>
      </w:pPr>
      <w:r>
        <w:rPr>
          <w:rFonts w:hint="eastAsia"/>
        </w:rPr>
        <w:t>Notebook Controller pod의 환경변수 확인</w:t>
      </w:r>
    </w:p>
    <w:p w14:paraId="2C2363AA" w14:textId="2237AEB8" w:rsidR="004B21EE" w:rsidRDefault="004B21EE" w:rsidP="004B21EE">
      <w:pPr>
        <w:pStyle w:val="afe"/>
        <w:numPr>
          <w:ilvl w:val="0"/>
          <w:numId w:val="12"/>
        </w:numPr>
        <w:ind w:leftChars="0"/>
        <w:jc w:val="left"/>
      </w:pPr>
      <w:r>
        <w:rPr>
          <w:rFonts w:hint="eastAsia"/>
        </w:rPr>
        <w:t xml:space="preserve">Notebook Controller의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은 </w:t>
      </w:r>
      <w:proofErr w:type="spellStart"/>
      <w:r w:rsidR="00CD0C46">
        <w:rPr>
          <w:rFonts w:hint="eastAsia"/>
        </w:rPr>
        <w:t>configmap</w:t>
      </w:r>
      <w:proofErr w:type="spellEnd"/>
      <w:r w:rsidR="00CD0C46">
        <w:rPr>
          <w:rFonts w:hint="eastAsia"/>
        </w:rPr>
        <w:t xml:space="preserve"> operator를 이용해 </w:t>
      </w:r>
      <w:proofErr w:type="spellStart"/>
      <w:r w:rsidR="00CD0C46">
        <w:rPr>
          <w:rFonts w:hint="eastAsia"/>
        </w:rPr>
        <w:t>params.env</w:t>
      </w:r>
      <w:proofErr w:type="spellEnd"/>
      <w:r w:rsidR="00CD0C46">
        <w:rPr>
          <w:rFonts w:hint="eastAsia"/>
        </w:rPr>
        <w:t xml:space="preserve">의 변수를 읽어 </w:t>
      </w:r>
      <w:proofErr w:type="spellStart"/>
      <w:r w:rsidR="00CD0C46">
        <w:rPr>
          <w:rFonts w:hint="eastAsia"/>
        </w:rPr>
        <w:t>configmap</w:t>
      </w:r>
      <w:proofErr w:type="spellEnd"/>
      <w:r w:rsidR="00B72371">
        <w:rPr>
          <w:rFonts w:hint="eastAsia"/>
        </w:rPr>
        <w:t xml:space="preserve">으로 생성 및 컨트롤러에 </w:t>
      </w:r>
      <w:proofErr w:type="spellStart"/>
      <w:r w:rsidR="00B72371">
        <w:rPr>
          <w:rFonts w:hint="eastAsia"/>
        </w:rPr>
        <w:t>마운트시켜</w:t>
      </w:r>
      <w:proofErr w:type="spellEnd"/>
      <w:r w:rsidR="00B72371">
        <w:rPr>
          <w:rFonts w:hint="eastAsia"/>
        </w:rPr>
        <w:t xml:space="preserve"> 환경변수를 기반으로 셋업</w:t>
      </w:r>
    </w:p>
    <w:p w14:paraId="40D8AA1B" w14:textId="43083180" w:rsidR="00B72371" w:rsidRDefault="00B72371" w:rsidP="00B72371">
      <w:pPr>
        <w:pStyle w:val="afe"/>
        <w:numPr>
          <w:ilvl w:val="0"/>
          <w:numId w:val="31"/>
        </w:numPr>
        <w:ind w:leftChars="0"/>
        <w:jc w:val="left"/>
      </w:pPr>
      <w:r>
        <w:rPr>
          <w:rFonts w:hint="eastAsia"/>
        </w:rPr>
        <w:t xml:space="preserve">Notebook Controller pod 이름 </w:t>
      </w:r>
      <w:proofErr w:type="gramStart"/>
      <w:r>
        <w:rPr>
          <w:rFonts w:hint="eastAsia"/>
        </w:rPr>
        <w:t>조회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 </w:t>
      </w:r>
      <w:r w:rsidR="00D047FF">
        <w:rPr>
          <w:rFonts w:hint="eastAsia"/>
        </w:rPr>
        <w:t xml:space="preserve">-n </w:t>
      </w:r>
      <w:proofErr w:type="spellStart"/>
      <w:r w:rsidR="00D047FF">
        <w:rPr>
          <w:rFonts w:hint="eastAsia"/>
        </w:rPr>
        <w:t>kubeflow</w:t>
      </w:r>
      <w:proofErr w:type="spellEnd"/>
    </w:p>
    <w:p w14:paraId="71E76F07" w14:textId="21FB620A" w:rsidR="00D047FF" w:rsidRDefault="00D047FF" w:rsidP="001F7D8D">
      <w:pPr>
        <w:pStyle w:val="afe"/>
        <w:ind w:leftChars="555" w:left="1221"/>
        <w:jc w:val="left"/>
      </w:pPr>
      <w:proofErr w:type="spellStart"/>
      <w:r>
        <w:rPr>
          <w:rFonts w:hint="eastAsia"/>
        </w:rPr>
        <w:t>파드</w:t>
      </w:r>
      <w:proofErr w:type="spellEnd"/>
      <w:r>
        <w:rPr>
          <w:rFonts w:hint="eastAsia"/>
        </w:rPr>
        <w:t xml:space="preserve"> 네이밍 notebook-</w:t>
      </w:r>
      <w:r w:rsidR="000C67B0">
        <w:rPr>
          <w:rFonts w:hint="eastAsia"/>
        </w:rPr>
        <w:t>controller</w:t>
      </w:r>
      <w:r w:rsidR="007714E3">
        <w:rPr>
          <w:rFonts w:hint="eastAsia"/>
        </w:rPr>
        <w:t>-deployment-&lt;해시 값&gt;형태</w:t>
      </w:r>
    </w:p>
    <w:p w14:paraId="1DDB515C" w14:textId="7587F0D5" w:rsidR="00D047FF" w:rsidRDefault="007714E3" w:rsidP="001F7D8D">
      <w:pPr>
        <w:pStyle w:val="afe"/>
        <w:numPr>
          <w:ilvl w:val="0"/>
          <w:numId w:val="31"/>
        </w:numPr>
        <w:ind w:leftChars="0"/>
        <w:jc w:val="left"/>
      </w:pPr>
      <w:r>
        <w:rPr>
          <w:rFonts w:hint="eastAsia"/>
        </w:rPr>
        <w:t>Notebook</w:t>
      </w:r>
      <w:r w:rsidR="00645A8C">
        <w:rPr>
          <w:rFonts w:hint="eastAsia"/>
        </w:rPr>
        <w:t xml:space="preserve"> Controller 환경변수 조회</w:t>
      </w:r>
    </w:p>
    <w:p w14:paraId="5625B8C6" w14:textId="24504075" w:rsidR="00645A8C" w:rsidRDefault="00645A8C" w:rsidP="001F7D8D">
      <w:pPr>
        <w:pStyle w:val="afe"/>
        <w:ind w:leftChars="555" w:left="1221"/>
        <w:jc w:val="left"/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-n </w:t>
      </w:r>
      <w:proofErr w:type="spellStart"/>
      <w:r>
        <w:rPr>
          <w:rFonts w:hint="eastAsia"/>
        </w:rPr>
        <w:t>kubeflow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파드명</w:t>
      </w:r>
      <w:proofErr w:type="spellEnd"/>
      <w:r>
        <w:rPr>
          <w:rFonts w:hint="eastAsia"/>
        </w:rPr>
        <w:t xml:space="preserve">&gt; --env | grep CULL 혹은 </w:t>
      </w:r>
      <w:proofErr w:type="spellStart"/>
      <w:r>
        <w:rPr>
          <w:rFonts w:hint="eastAsia"/>
        </w:rPr>
        <w:t>params.env</w:t>
      </w:r>
      <w:proofErr w:type="spellEnd"/>
      <w:r>
        <w:rPr>
          <w:rFonts w:hint="eastAsia"/>
        </w:rPr>
        <w:t xml:space="preserve">의 설정한 </w:t>
      </w:r>
      <w:proofErr w:type="spellStart"/>
      <w:r>
        <w:rPr>
          <w:rFonts w:hint="eastAsia"/>
        </w:rPr>
        <w:t>변수값</w:t>
      </w:r>
      <w:proofErr w:type="spellEnd"/>
    </w:p>
    <w:p w14:paraId="11E7392F" w14:textId="56964428" w:rsidR="004B21EE" w:rsidRDefault="007F6613" w:rsidP="001F0CDA">
      <w:pPr>
        <w:pStyle w:val="afe"/>
        <w:numPr>
          <w:ilvl w:val="0"/>
          <w:numId w:val="30"/>
        </w:numPr>
        <w:ind w:leftChars="0"/>
        <w:jc w:val="left"/>
      </w:pPr>
      <w:r>
        <w:rPr>
          <w:rFonts w:hint="eastAsia"/>
        </w:rPr>
        <w:t>노트북 리소스의 모니터링 여부 확인</w:t>
      </w:r>
    </w:p>
    <w:p w14:paraId="6441750C" w14:textId="407D5909" w:rsidR="007F6613" w:rsidRDefault="001F7D8D" w:rsidP="007F6613">
      <w:pPr>
        <w:pStyle w:val="afe"/>
        <w:numPr>
          <w:ilvl w:val="0"/>
          <w:numId w:val="32"/>
        </w:numPr>
        <w:ind w:leftChars="0"/>
        <w:jc w:val="left"/>
      </w:pPr>
      <w:r>
        <w:rPr>
          <w:rFonts w:hint="eastAsia"/>
        </w:rPr>
        <w:t>노트북 리소스 조회</w:t>
      </w:r>
    </w:p>
    <w:p w14:paraId="1D9DFAD9" w14:textId="5284D21C" w:rsidR="001F7D8D" w:rsidRDefault="001F7D8D" w:rsidP="001F7D8D">
      <w:pPr>
        <w:pStyle w:val="afe"/>
        <w:ind w:leftChars="0" w:left="1160"/>
        <w:jc w:val="left"/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notebook -A 혹은 네임스페이스</w:t>
      </w:r>
    </w:p>
    <w:p w14:paraId="6AA10110" w14:textId="32855709" w:rsidR="001F7D8D" w:rsidRDefault="000B1DD2" w:rsidP="007F6613">
      <w:pPr>
        <w:pStyle w:val="afe"/>
        <w:numPr>
          <w:ilvl w:val="0"/>
          <w:numId w:val="32"/>
        </w:numPr>
        <w:ind w:leftChars="0"/>
        <w:jc w:val="left"/>
      </w:pPr>
      <w:r>
        <w:rPr>
          <w:rFonts w:hint="eastAsia"/>
        </w:rPr>
        <w:t>노트북 리소스의 정보 조회</w:t>
      </w:r>
    </w:p>
    <w:p w14:paraId="0F505E81" w14:textId="5F90E3C0" w:rsidR="000B1DD2" w:rsidRDefault="000B1DD2" w:rsidP="000B1DD2">
      <w:pPr>
        <w:pStyle w:val="afe"/>
        <w:ind w:leftChars="0" w:left="1160"/>
        <w:jc w:val="left"/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notebook -n &lt;네임스페이스&gt; &lt;노트북 리소스명&gt; -o </w:t>
      </w:r>
      <w:proofErr w:type="spellStart"/>
      <w:r>
        <w:rPr>
          <w:rFonts w:hint="eastAsia"/>
        </w:rPr>
        <w:t>yaml</w:t>
      </w:r>
      <w:proofErr w:type="spellEnd"/>
    </w:p>
    <w:p w14:paraId="600561A2" w14:textId="77777777" w:rsidR="00F616DC" w:rsidRDefault="00F616DC" w:rsidP="000B1DD2">
      <w:pPr>
        <w:pStyle w:val="afe"/>
        <w:ind w:leftChars="0" w:left="1160"/>
        <w:jc w:val="left"/>
      </w:pPr>
    </w:p>
    <w:p w14:paraId="2DBDBA1A" w14:textId="63B43D77" w:rsidR="00BA0CCB" w:rsidRDefault="00BA0CCB" w:rsidP="000B1DD2">
      <w:pPr>
        <w:pStyle w:val="afe"/>
        <w:ind w:leftChars="0" w:left="1160"/>
        <w:jc w:val="left"/>
      </w:pPr>
      <w:r>
        <w:rPr>
          <w:rFonts w:hint="eastAsia"/>
        </w:rPr>
        <w:t xml:space="preserve">-&gt; </w:t>
      </w:r>
      <w:proofErr w:type="spellStart"/>
      <w:proofErr w:type="gramStart"/>
      <w:r>
        <w:rPr>
          <w:rFonts w:hint="eastAsia"/>
        </w:rPr>
        <w:t>metadata.annotations</w:t>
      </w:r>
      <w:proofErr w:type="spellEnd"/>
      <w:proofErr w:type="gramEnd"/>
      <w:r>
        <w:rPr>
          <w:rFonts w:hint="eastAsia"/>
        </w:rPr>
        <w:t>의</w:t>
      </w:r>
      <w:r w:rsidR="00C83AC3">
        <w:br/>
      </w:r>
      <w:r>
        <w:rPr>
          <w:rFonts w:hint="eastAsia"/>
        </w:rPr>
        <w:t>notebook.kubeflow.org/last-activity</w:t>
      </w:r>
      <w:r w:rsidR="00C83AC3">
        <w:br/>
      </w:r>
      <w:r w:rsidR="00C83AC3">
        <w:rPr>
          <w:rFonts w:hint="eastAsia"/>
        </w:rPr>
        <w:t>notebook.kubeflow.org/last-</w:t>
      </w:r>
      <w:proofErr w:type="spellStart"/>
      <w:r w:rsidR="00C83AC3">
        <w:rPr>
          <w:rFonts w:hint="eastAsia"/>
        </w:rPr>
        <w:t>activity_check_timestamp</w:t>
      </w:r>
      <w:proofErr w:type="spellEnd"/>
      <w:r w:rsidR="00C83AC3">
        <w:br/>
      </w:r>
      <w:r w:rsidR="00C83AC3">
        <w:rPr>
          <w:rFonts w:hint="eastAsia"/>
        </w:rPr>
        <w:t>값이 있거나</w:t>
      </w:r>
    </w:p>
    <w:p w14:paraId="5FAD9CDB" w14:textId="7469D5C3" w:rsidR="00C83AC3" w:rsidRDefault="00C83AC3" w:rsidP="000B1DD2">
      <w:pPr>
        <w:pStyle w:val="afe"/>
        <w:ind w:leftChars="0" w:left="1160"/>
        <w:jc w:val="left"/>
      </w:pPr>
      <w:proofErr w:type="spellStart"/>
      <w:r>
        <w:rPr>
          <w:rFonts w:hint="eastAsia"/>
        </w:rPr>
        <w:t>kubeflow</w:t>
      </w:r>
      <w:proofErr w:type="spellEnd"/>
      <w:r>
        <w:rPr>
          <w:rFonts w:hint="eastAsia"/>
        </w:rPr>
        <w:t>-resource-stopped 값이 있으면 정상적으로 적용된 상태</w:t>
      </w:r>
    </w:p>
    <w:p w14:paraId="7DA406F7" w14:textId="77777777" w:rsidR="00C83AC3" w:rsidRDefault="00C83AC3" w:rsidP="00C83AC3">
      <w:pPr>
        <w:jc w:val="left"/>
      </w:pPr>
    </w:p>
    <w:p w14:paraId="2EBE52C9" w14:textId="4FCD45C3" w:rsidR="00C83AC3" w:rsidRDefault="0062003D" w:rsidP="00C83AC3">
      <w:pPr>
        <w:jc w:val="left"/>
      </w:pPr>
      <w:r>
        <w:rPr>
          <w:rFonts w:hint="eastAsia"/>
        </w:rPr>
        <w:t>* 일반적인 노트북 확인과 다른 이유</w:t>
      </w:r>
    </w:p>
    <w:p w14:paraId="676B598E" w14:textId="67154174" w:rsidR="0062003D" w:rsidRPr="00367BD3" w:rsidRDefault="0062003D" w:rsidP="00C83AC3">
      <w:pPr>
        <w:jc w:val="left"/>
      </w:pPr>
      <w:r>
        <w:rPr>
          <w:rFonts w:hint="eastAsia"/>
        </w:rPr>
        <w:t xml:space="preserve">Kubeflow의 노트북은 각 노트북이 자신을 감지하여 종료하는 것이 아니라 노트북 컨트롤러를 통해 전체 노트북의 커널 상태를 기반으로 </w:t>
      </w:r>
      <w:r w:rsidR="00DD1D0C">
        <w:rPr>
          <w:rFonts w:hint="eastAsia"/>
        </w:rPr>
        <w:t xml:space="preserve">annotation을 업데이트하고 </w:t>
      </w:r>
      <w:proofErr w:type="spellStart"/>
      <w:r w:rsidR="00DD1D0C">
        <w:rPr>
          <w:rFonts w:hint="eastAsia"/>
        </w:rPr>
        <w:t>설정갑싱</w:t>
      </w:r>
      <w:proofErr w:type="spellEnd"/>
      <w:r w:rsidR="00DD1D0C">
        <w:rPr>
          <w:rFonts w:hint="eastAsia"/>
        </w:rPr>
        <w:t xml:space="preserve"> 따라 중앙에서 </w:t>
      </w:r>
      <w:proofErr w:type="spellStart"/>
      <w:r w:rsidR="00DD1D0C">
        <w:rPr>
          <w:rFonts w:hint="eastAsia"/>
        </w:rPr>
        <w:t>종료시키는</w:t>
      </w:r>
      <w:proofErr w:type="spellEnd"/>
      <w:r w:rsidR="00DD1D0C">
        <w:rPr>
          <w:rFonts w:hint="eastAsia"/>
        </w:rPr>
        <w:t xml:space="preserve"> 방식</w:t>
      </w:r>
    </w:p>
    <w:p w14:paraId="62FF48A6" w14:textId="15A34581" w:rsidR="00167125" w:rsidRDefault="00167125" w:rsidP="00167125">
      <w:pPr>
        <w:pStyle w:val="20"/>
        <w:numPr>
          <w:ilvl w:val="1"/>
          <w:numId w:val="13"/>
        </w:numPr>
        <w:jc w:val="left"/>
      </w:pPr>
      <w:bookmarkStart w:id="51" w:name="_Toc207787350"/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DB 접속 방법</w:t>
      </w:r>
      <w:bookmarkEnd w:id="51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167125" w:rsidRPr="00B5562D" w14:paraId="6BCE21B2" w14:textId="77777777" w:rsidTr="00E84203">
        <w:tc>
          <w:tcPr>
            <w:tcW w:w="9962" w:type="dxa"/>
            <w:shd w:val="clear" w:color="auto" w:fill="D0CECE"/>
          </w:tcPr>
          <w:p w14:paraId="1FEEBCB5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po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grep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</w:p>
          <w:p w14:paraId="07DFF86F" w14:textId="785D5A28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katib-mysql-74f9795f8b-ct5fh                     1/1     Running    0              8d</w:t>
            </w:r>
          </w:p>
          <w:p w14:paraId="5302CAC1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mysql-d7c968b5b-96pmd                          2/2     Running    1 (8d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ago)   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8d</w:t>
            </w:r>
          </w:p>
          <w:p w14:paraId="1F086C27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695F501" w14:textId="4B6E826A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exec -it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mysql-d7c968b5b-96pmd </w:t>
            </w:r>
            <w:r>
              <w:rPr>
                <w:sz w:val="20"/>
                <w:szCs w:val="18"/>
                <w:lang w:val="en-GB"/>
              </w:rPr>
              <w:t>–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bash</w:t>
            </w:r>
          </w:p>
          <w:p w14:paraId="04CF0CEB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18E8474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root@mysql-d7c968b5b-96pmd:/#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</w:p>
          <w:p w14:paraId="2F8B83D9" w14:textId="77777777" w:rsidR="00167125" w:rsidRDefault="00167125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Welcome to the MySQL monitor, Commands end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with ;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or </w:t>
            </w:r>
            <w:r w:rsidR="00C4416C">
              <w:rPr>
                <w:rFonts w:hint="eastAsia"/>
                <w:sz w:val="20"/>
                <w:szCs w:val="18"/>
                <w:lang w:val="en-GB"/>
              </w:rPr>
              <w:t>\g.</w:t>
            </w:r>
          </w:p>
          <w:p w14:paraId="480C8D4A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Your MySQL Connection id is 76</w:t>
            </w:r>
          </w:p>
          <w:p w14:paraId="1B09BFFE" w14:textId="06AF8DF6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Server version: 8.0.26 MySQL Community Server </w:t>
            </w:r>
            <w:r>
              <w:rPr>
                <w:sz w:val="20"/>
                <w:szCs w:val="18"/>
                <w:lang w:val="en-GB"/>
              </w:rPr>
              <w:t>-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GPL</w:t>
            </w:r>
          </w:p>
          <w:p w14:paraId="2F9F4B4A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EF92C92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Copyright (c) 2000, 2021, Oracle and/or its affiliates.</w:t>
            </w:r>
          </w:p>
          <w:p w14:paraId="0EAF0C34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70B327E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Oracle is a registered trademark of Oracle Corporation and/or its</w:t>
            </w:r>
          </w:p>
          <w:p w14:paraId="7C1E455A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affiliates, Other names may be trademarks of their respective</w:t>
            </w:r>
          </w:p>
          <w:p w14:paraId="5A7E9789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owners.</w:t>
            </w:r>
          </w:p>
          <w:p w14:paraId="1A5B5260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B38D30B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Type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help;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or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\h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for help. Type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\c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to clear the current input statement.</w:t>
            </w:r>
          </w:p>
          <w:p w14:paraId="3D4425B4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81F4721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&gt; SHOW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DATABASES;</w:t>
            </w:r>
            <w:proofErr w:type="gramEnd"/>
          </w:p>
          <w:p w14:paraId="496879D2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6205EF8A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Database          |</w:t>
            </w:r>
          </w:p>
          <w:p w14:paraId="1F9494AA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657F70FE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r>
              <w:rPr>
                <w:sz w:val="20"/>
                <w:szCs w:val="18"/>
                <w:lang w:val="en-GB"/>
              </w:rPr>
              <w:t>cached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       |</w:t>
            </w:r>
          </w:p>
          <w:p w14:paraId="7EB7C877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information_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schema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|</w:t>
            </w:r>
            <w:proofErr w:type="gramEnd"/>
          </w:p>
          <w:p w14:paraId="6517583D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metadb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|</w:t>
            </w:r>
          </w:p>
          <w:p w14:paraId="52B79B14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mlpipeline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|</w:t>
            </w:r>
          </w:p>
          <w:p w14:paraId="558E68C7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|</w:t>
            </w:r>
          </w:p>
          <w:p w14:paraId="709AAFBD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performance_schema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03C7FBEF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sys                  |</w:t>
            </w:r>
          </w:p>
          <w:p w14:paraId="2EA72E7B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5B372631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7 rows in set (0.00 sec)</w:t>
            </w:r>
          </w:p>
          <w:p w14:paraId="245D773D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D903040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&gt; USE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mlpipeline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;</w:t>
            </w:r>
            <w:proofErr w:type="gramEnd"/>
          </w:p>
          <w:p w14:paraId="0AD4299F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Reading table information for completion of table and column names</w:t>
            </w:r>
          </w:p>
          <w:p w14:paraId="3608EFF0" w14:textId="77777777" w:rsidR="00C4416C" w:rsidRDefault="00C4416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You can turn off this feature to get a quicker startup</w:t>
            </w:r>
            <w:r w:rsidR="00B5562D">
              <w:rPr>
                <w:rFonts w:hint="eastAsia"/>
                <w:sz w:val="20"/>
                <w:szCs w:val="18"/>
                <w:lang w:val="en-GB"/>
              </w:rPr>
              <w:t xml:space="preserve"> with -A</w:t>
            </w:r>
          </w:p>
          <w:p w14:paraId="124EE652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F1629AF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Database changed</w:t>
            </w:r>
          </w:p>
          <w:p w14:paraId="13F75F2D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&gt; SHOW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TABLES;</w:t>
            </w:r>
            <w:proofErr w:type="gramEnd"/>
          </w:p>
          <w:p w14:paraId="170288B1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468E8E4D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Tables_in_mlpipeline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|</w:t>
            </w:r>
          </w:p>
          <w:p w14:paraId="49E5A410" w14:textId="46986049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687D7BDC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db_statuses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|</w:t>
            </w:r>
          </w:p>
          <w:p w14:paraId="3C7D4F8D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default_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experiments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|</w:t>
            </w:r>
            <w:proofErr w:type="gramEnd"/>
          </w:p>
          <w:p w14:paraId="0D7B65C3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experiment              |</w:t>
            </w:r>
          </w:p>
          <w:p w14:paraId="768DDF5F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jobs                       |</w:t>
            </w:r>
          </w:p>
          <w:p w14:paraId="435CD03E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pipelines_versions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|</w:t>
            </w:r>
          </w:p>
          <w:p w14:paraId="05E8B055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pipelines                 |</w:t>
            </w:r>
          </w:p>
          <w:p w14:paraId="4B0E5631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resource_references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|</w:t>
            </w:r>
          </w:p>
          <w:p w14:paraId="2D2A9321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run_details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|</w:t>
            </w:r>
          </w:p>
          <w:p w14:paraId="0937C53C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run_metrics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|</w:t>
            </w:r>
          </w:p>
          <w:p w14:paraId="5767FB39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tasks                     |</w:t>
            </w:r>
          </w:p>
          <w:p w14:paraId="05A34F97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+----------------------------+</w:t>
            </w:r>
          </w:p>
          <w:p w14:paraId="7DF54BEE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10 rows in set (0.01 sec)</w:t>
            </w:r>
          </w:p>
          <w:p w14:paraId="2674829D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4689E31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Database changed</w:t>
            </w:r>
          </w:p>
          <w:p w14:paraId="4BD25487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mysql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&gt; select * from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pipelines;</w:t>
            </w:r>
            <w:proofErr w:type="gramEnd"/>
          </w:p>
          <w:p w14:paraId="2D8BC8FD" w14:textId="3F0163C6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+------+------------------+-------+------------+-------------+-------+-------------------+------------------+</w:t>
            </w:r>
          </w:p>
          <w:p w14:paraId="5C1C4722" w14:textId="45C1FD31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UUID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CreatedAtInSec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Name | Description | Parameters | Status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DefaultVersionId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Namespace |</w:t>
            </w:r>
          </w:p>
          <w:p w14:paraId="43E1C00A" w14:textId="77777777" w:rsidR="00B5562D" w:rsidRDefault="00B5562D" w:rsidP="00B5562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+------+------------------+-------+------------+-------------+-------+-------------------+------------------+</w:t>
            </w:r>
          </w:p>
          <w:p w14:paraId="2EE9F305" w14:textId="77777777" w:rsidR="00B5562D" w:rsidRDefault="00B5562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0df63ab4-f480-4f56-8e11-2a72915ab3d0 | 1745483779 | MLT_PO_SAS_DNZ01B_test | | | READY | |</w:t>
            </w:r>
            <w:r w:rsidR="002B06F7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2B06F7"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 w:rsidR="002B06F7">
              <w:rPr>
                <w:rFonts w:hint="eastAsia"/>
                <w:sz w:val="20"/>
                <w:szCs w:val="18"/>
                <w:lang w:val="en-GB"/>
              </w:rPr>
              <w:t>-user-example-com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79023C7A" w14:textId="77777777" w:rsidR="002B06F7" w:rsidRDefault="002B06F7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14f5fba8-38dd-4f2e-ad59-1c10d318e365 | 1745312130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math_pipeline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| | READY | | a370b65e-619b-4d39-9f33-c3ed1b9ded68-training |</w:t>
            </w:r>
          </w:p>
          <w:p w14:paraId="4387DF83" w14:textId="77777777" w:rsidR="002B06F7" w:rsidRDefault="002B06F7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36d0c740-818c-420b-bfde-7f23e6ceb044 | 1744775302 | [Tutorial] DSL - Control structures | [source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code](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https://github.com/kubeflow/pipelines/tree/4467df5f9c8242d389f20214f75fecfc4119e8cd/samples/tutorials/DSL%20-%20Control%20structures)</w:t>
            </w:r>
            <w:r w:rsidR="00291AB0">
              <w:rPr>
                <w:rFonts w:hint="eastAsia"/>
                <w:sz w:val="20"/>
                <w:szCs w:val="18"/>
                <w:lang w:val="en-GB"/>
              </w:rPr>
              <w:t xml:space="preserve"> Show how to use conditional execution and exit handlers. This pipeline will randomly fail to demonstrate that the exit handler gets executed even in case of failure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| READY | | |</w:t>
            </w:r>
          </w:p>
          <w:p w14:paraId="1B2B22E4" w14:textId="412CC810" w:rsidR="00291AB0" w:rsidRDefault="00291AB0" w:rsidP="00291A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61d19931-be9d-4ea7-8fc1-ff3ff16b5683 | 1745394369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irp_scoring_batch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| | READY |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 |</w:t>
            </w:r>
          </w:p>
          <w:p w14:paraId="6E03D537" w14:textId="75EA2D2B" w:rsidR="00291AB0" w:rsidRDefault="00291AB0" w:rsidP="00291A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74bdr654-0f10-4726-8698-4e86c58eeac8 | 1744775300 | [Tutorial] Data passing in python components | [source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code](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https://github.com/kubeflow/pipelines/tree/4467df5f9c8242d389f20214f75fecfc4119e8cd/samples/tutorials/Data%20passing%20in%20python%20components) Shows how to pass data between python components | | READY | | |</w:t>
            </w:r>
          </w:p>
          <w:p w14:paraId="09D36BC4" w14:textId="64B60B9D" w:rsidR="00291AB0" w:rsidRDefault="00291AB0" w:rsidP="00291A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973b4327-a47d-4232-b4</w:t>
            </w:r>
            <w:r w:rsidR="00DA6433">
              <w:rPr>
                <w:rFonts w:hint="eastAsia"/>
                <w:sz w:val="20"/>
                <w:szCs w:val="18"/>
                <w:lang w:val="en-GB"/>
              </w:rPr>
              <w:t>f4-72e6ecc81074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r w:rsidR="00DA6433">
              <w:rPr>
                <w:rFonts w:hint="eastAsia"/>
                <w:sz w:val="20"/>
                <w:szCs w:val="18"/>
                <w:lang w:val="en-GB"/>
              </w:rPr>
              <w:t>1745387691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 w:rsidR="00DA6433">
              <w:rPr>
                <w:rFonts w:hint="eastAsia"/>
                <w:sz w:val="20"/>
                <w:szCs w:val="18"/>
                <w:lang w:val="en-GB"/>
              </w:rPr>
              <w:t>math_pipeline</w:t>
            </w:r>
            <w:proofErr w:type="spellEnd"/>
            <w:r w:rsidR="00DA6433">
              <w:rPr>
                <w:rFonts w:hint="eastAsia"/>
                <w:sz w:val="20"/>
                <w:szCs w:val="18"/>
                <w:lang w:val="en-GB"/>
              </w:rPr>
              <w:t xml:space="preserve"> (2)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| | READY | | </w:t>
            </w:r>
            <w:r w:rsidR="00DA6433">
              <w:rPr>
                <w:rFonts w:hint="eastAsia"/>
                <w:sz w:val="20"/>
                <w:szCs w:val="18"/>
                <w:lang w:val="en-GB"/>
              </w:rPr>
              <w:t>746ec4db-8e90-494e-8478-ebcdc22f03f9-training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36E86E43" w14:textId="5C59A4AC" w:rsidR="00DA6433" w:rsidRDefault="00DA6433" w:rsidP="00DA6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9e5402ab-10a1-439b-8c74-dea1984b648f | 1745393094 | batch_pipeline1 | | | READY |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 |</w:t>
            </w:r>
          </w:p>
          <w:p w14:paraId="760F4E8C" w14:textId="70A70584" w:rsidR="00DA6433" w:rsidRDefault="00DA6433" w:rsidP="00DA6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| c0f55f1f-c733-45f9-af9c-19efc4062659 | 1744967796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math_pipeline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| | READY |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-user-example-training |</w:t>
            </w:r>
          </w:p>
          <w:p w14:paraId="528B848D" w14:textId="021F4C89" w:rsidR="00DA6433" w:rsidRDefault="00DA6433" w:rsidP="00DA6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f5b9fea8-f036-450a-be09-3aab9c94f2e1 | 1745394608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math_pipeline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(1) | | | READY |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 |</w:t>
            </w:r>
          </w:p>
          <w:p w14:paraId="35E7CF01" w14:textId="3C80268D" w:rsidR="0054104D" w:rsidRDefault="0054104D" w:rsidP="0054104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f7d7110d-b44e-421c-b475-a1ea7ed4b2a4 | 1745381762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pipeline_test_irp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pipeline test | | READY |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 |</w:t>
            </w:r>
          </w:p>
          <w:p w14:paraId="1B53B8CE" w14:textId="657FE24D" w:rsidR="0054104D" w:rsidRDefault="0054104D" w:rsidP="0054104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f9ac6e33-74e8-4782-9e5b-b61c65ba7f75 | 1745476760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math_pipeline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(1) | | | READY | | 746ec4db-8e90-494e-8478-ebcdc22f03f9-training |</w:t>
            </w:r>
          </w:p>
          <w:p w14:paraId="4B94CAD8" w14:textId="77777777" w:rsidR="0054104D" w:rsidRDefault="0054104D" w:rsidP="0054104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+------+------------------+-------+------------+-------------+-------+-------------------+------------------+</w:t>
            </w:r>
          </w:p>
          <w:p w14:paraId="17F6A2BE" w14:textId="5306B475" w:rsidR="00291AB0" w:rsidRPr="0054104D" w:rsidRDefault="0054104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11 rows in set (0.00 sec)</w:t>
            </w:r>
          </w:p>
        </w:tc>
      </w:tr>
    </w:tbl>
    <w:p w14:paraId="4E77BFA0" w14:textId="77777777" w:rsidR="00167125" w:rsidRDefault="00167125" w:rsidP="002F4715">
      <w:pPr>
        <w:jc w:val="left"/>
        <w:rPr>
          <w:b/>
          <w:bCs/>
          <w:color w:val="0000CC"/>
        </w:rPr>
      </w:pPr>
    </w:p>
    <w:p w14:paraId="7CA706C1" w14:textId="30287893" w:rsidR="0054104D" w:rsidRDefault="0054104D" w:rsidP="0054104D">
      <w:pPr>
        <w:pStyle w:val="20"/>
        <w:numPr>
          <w:ilvl w:val="1"/>
          <w:numId w:val="13"/>
        </w:numPr>
        <w:jc w:val="left"/>
      </w:pPr>
      <w:bookmarkStart w:id="52" w:name="_Toc207787351"/>
      <w:r>
        <w:rPr>
          <w:rFonts w:hint="eastAsia"/>
        </w:rPr>
        <w:t>Istio sidecar 리소스 스펙 다운</w:t>
      </w:r>
      <w:bookmarkEnd w:id="52"/>
    </w:p>
    <w:p w14:paraId="2EBB14EC" w14:textId="37531FE3" w:rsidR="0054104D" w:rsidRDefault="0054104D" w:rsidP="0054104D">
      <w:pPr>
        <w:jc w:val="left"/>
        <w:rPr>
          <w:b/>
          <w:bCs/>
          <w:lang w:val="en-GB"/>
        </w:rPr>
      </w:pPr>
      <w:r w:rsidRPr="00EF4BAE">
        <w:rPr>
          <w:rFonts w:hint="eastAsia"/>
          <w:b/>
          <w:bCs/>
          <w:lang w:val="en-GB"/>
        </w:rPr>
        <w:t xml:space="preserve">※ </w:t>
      </w:r>
      <w:r>
        <w:rPr>
          <w:rFonts w:hint="eastAsia"/>
          <w:b/>
          <w:bCs/>
          <w:lang w:val="en-GB"/>
        </w:rPr>
        <w:t>Istio sidecar 설정 파일</w:t>
      </w:r>
    </w:p>
    <w:p w14:paraId="5C0923BC" w14:textId="77777777" w:rsidR="0054104D" w:rsidRDefault="0054104D" w:rsidP="0054104D">
      <w:pPr>
        <w:jc w:val="left"/>
        <w:rPr>
          <w:i/>
          <w:iCs/>
          <w:color w:val="808080" w:themeColor="background1" w:themeShade="80"/>
          <w:lang w:val="en-GB"/>
        </w:rPr>
      </w:pPr>
      <w:r w:rsidRPr="00EF4BAE">
        <w:rPr>
          <w:rFonts w:hint="eastAsia"/>
          <w:i/>
          <w:iCs/>
          <w:color w:val="808080" w:themeColor="background1" w:themeShade="80"/>
          <w:lang w:val="en-GB"/>
        </w:rPr>
        <w:t>/home/kubfadmin/LGCNS/install_file/open_source/manifest/kubeflow/manifests-1.9.1</w:t>
      </w:r>
    </w:p>
    <w:p w14:paraId="5A1E707C" w14:textId="4B0C525D" w:rsidR="0054104D" w:rsidRDefault="0054104D" w:rsidP="0054104D">
      <w:pPr>
        <w:jc w:val="left"/>
        <w:rPr>
          <w:i/>
          <w:iCs/>
          <w:color w:val="808080" w:themeColor="background1" w:themeShade="80"/>
          <w:lang w:val="en-GB"/>
        </w:rPr>
      </w:pPr>
      <w:r>
        <w:rPr>
          <w:rFonts w:hint="eastAsia"/>
          <w:i/>
          <w:iCs/>
          <w:color w:val="808080" w:themeColor="background1" w:themeShade="80"/>
          <w:lang w:val="en-GB"/>
        </w:rPr>
        <w:t>vim common/istio-1-22/</w:t>
      </w:r>
      <w:proofErr w:type="spellStart"/>
      <w:r>
        <w:rPr>
          <w:rFonts w:hint="eastAsia"/>
          <w:i/>
          <w:iCs/>
          <w:color w:val="808080" w:themeColor="background1" w:themeShade="80"/>
          <w:lang w:val="en-GB"/>
        </w:rPr>
        <w:t>istio</w:t>
      </w:r>
      <w:proofErr w:type="spellEnd"/>
      <w:r>
        <w:rPr>
          <w:rFonts w:hint="eastAsia"/>
          <w:i/>
          <w:iCs/>
          <w:color w:val="808080" w:themeColor="background1" w:themeShade="80"/>
          <w:lang w:val="en-GB"/>
        </w:rPr>
        <w:t>-install/base/</w:t>
      </w:r>
      <w:proofErr w:type="spellStart"/>
      <w:r>
        <w:rPr>
          <w:rFonts w:hint="eastAsia"/>
          <w:i/>
          <w:iCs/>
          <w:color w:val="808080" w:themeColor="background1" w:themeShade="80"/>
          <w:lang w:val="en-GB"/>
        </w:rPr>
        <w:t>install.yaml</w:t>
      </w:r>
      <w:proofErr w:type="spellEnd"/>
    </w:p>
    <w:p w14:paraId="3F5B1F76" w14:textId="78890F9D" w:rsidR="0054104D" w:rsidRPr="00927A24" w:rsidRDefault="0054104D" w:rsidP="0054104D">
      <w:pPr>
        <w:jc w:val="left"/>
        <w:rPr>
          <w:lang w:val="en-GB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54104D" w:rsidRPr="00707B9F" w14:paraId="2F73711B" w14:textId="77777777" w:rsidTr="6AA03AF7">
        <w:tc>
          <w:tcPr>
            <w:tcW w:w="9962" w:type="dxa"/>
            <w:shd w:val="clear" w:color="auto" w:fill="D0CECE"/>
          </w:tcPr>
          <w:p w14:paraId="5813232A" w14:textId="77777777" w:rsidR="0054104D" w:rsidRDefault="0054104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/home/kubfadmin/LGCNS/install_file/open_source/manifest/kubeflow/manifests-1.9.1</w:t>
            </w:r>
          </w:p>
          <w:p w14:paraId="4AD335E4" w14:textId="77777777" w:rsidR="0054104D" w:rsidRDefault="0054104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vim common/istio-1-22/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-install/base/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install.yaml</w:t>
            </w:r>
            <w:proofErr w:type="spellEnd"/>
          </w:p>
          <w:p w14:paraId="2CB79A97" w14:textId="77777777" w:rsidR="0054104D" w:rsidRDefault="0054104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A51E61F" w14:textId="6201888D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2381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gramEnd"/>
            <w:r w:rsidRPr="6AA03AF7">
              <w:rPr>
                <w:sz w:val="20"/>
                <w:lang w:val="en-GB"/>
              </w:rPr>
              <w:t>resources”: {</w:t>
            </w:r>
          </w:p>
          <w:p w14:paraId="6846EA09" w14:textId="45489584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2382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gramEnd"/>
            <w:r w:rsidRPr="6AA03AF7">
              <w:rPr>
                <w:sz w:val="20"/>
                <w:lang w:val="en-GB"/>
              </w:rPr>
              <w:t>limits”: {</w:t>
            </w:r>
          </w:p>
          <w:p w14:paraId="0BAB05B1" w14:textId="35B65C6F" w:rsidR="0054104D" w:rsidRDefault="0054104D" w:rsidP="00E84203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2383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spellStart"/>
            <w:proofErr w:type="gramEnd"/>
            <w:r w:rsidRPr="6AA03AF7">
              <w:rPr>
                <w:sz w:val="20"/>
                <w:lang w:val="en-GB"/>
              </w:rPr>
              <w:t>cpu</w:t>
            </w:r>
            <w:proofErr w:type="spellEnd"/>
            <w:r w:rsidRPr="6AA03AF7">
              <w:rPr>
                <w:sz w:val="20"/>
                <w:lang w:val="en-GB"/>
              </w:rPr>
              <w:t>”: “500m”,</w:t>
            </w:r>
          </w:p>
          <w:p w14:paraId="0D525ACE" w14:textId="23A6E727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2384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gramEnd"/>
            <w:r w:rsidRPr="6AA03AF7">
              <w:rPr>
                <w:sz w:val="20"/>
                <w:lang w:val="en-GB"/>
              </w:rPr>
              <w:t>memory”: “512Mi”</w:t>
            </w:r>
          </w:p>
          <w:p w14:paraId="187207A2" w14:textId="344E5D27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2385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}</w:t>
            </w:r>
            <w:proofErr w:type="gramEnd"/>
          </w:p>
          <w:p w14:paraId="0831233D" w14:textId="450CB750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2386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gramEnd"/>
            <w:r w:rsidRPr="6AA03AF7">
              <w:rPr>
                <w:sz w:val="20"/>
                <w:lang w:val="en-GB"/>
              </w:rPr>
              <w:t>requests”: {</w:t>
            </w:r>
          </w:p>
          <w:p w14:paraId="2C96F870" w14:textId="4FCE3ACA" w:rsidR="0054104D" w:rsidRDefault="0054104D" w:rsidP="00E84203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2387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spellStart"/>
            <w:proofErr w:type="gramEnd"/>
            <w:r w:rsidRPr="6AA03AF7">
              <w:rPr>
                <w:sz w:val="20"/>
                <w:lang w:val="en-GB"/>
              </w:rPr>
              <w:t>cpu</w:t>
            </w:r>
            <w:proofErr w:type="spellEnd"/>
            <w:r w:rsidRPr="6AA03AF7">
              <w:rPr>
                <w:sz w:val="20"/>
                <w:lang w:val="en-GB"/>
              </w:rPr>
              <w:t>”: “100m”,</w:t>
            </w:r>
          </w:p>
          <w:p w14:paraId="5437DC31" w14:textId="589EDFF5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2388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 “</w:t>
            </w:r>
            <w:proofErr w:type="gramEnd"/>
            <w:r w:rsidRPr="6AA03AF7">
              <w:rPr>
                <w:sz w:val="20"/>
                <w:lang w:val="en-GB"/>
              </w:rPr>
              <w:t>memory”: “128Mi”</w:t>
            </w:r>
          </w:p>
          <w:p w14:paraId="00B408E0" w14:textId="441AF3AE" w:rsidR="0054104D" w:rsidRDefault="0054104D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2389        </w:t>
            </w:r>
            <w:proofErr w:type="gramStart"/>
            <w:r w:rsidRPr="6AA03AF7">
              <w:rPr>
                <w:sz w:val="20"/>
                <w:lang w:val="en-GB"/>
              </w:rPr>
              <w:t xml:space="preserve">  }</w:t>
            </w:r>
            <w:proofErr w:type="gramEnd"/>
          </w:p>
          <w:p w14:paraId="0D090E3A" w14:textId="12069C2A" w:rsidR="0054104D" w:rsidRPr="0054104D" w:rsidRDefault="0054104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2390         },</w:t>
            </w:r>
          </w:p>
        </w:tc>
      </w:tr>
    </w:tbl>
    <w:p w14:paraId="41EEAE71" w14:textId="77777777" w:rsidR="0054104D" w:rsidRDefault="0054104D" w:rsidP="002F4715">
      <w:pPr>
        <w:jc w:val="left"/>
        <w:rPr>
          <w:b/>
          <w:bCs/>
          <w:color w:val="0000CC"/>
        </w:rPr>
      </w:pPr>
    </w:p>
    <w:p w14:paraId="76303146" w14:textId="41EA4F2C" w:rsidR="003444F0" w:rsidRDefault="003444F0" w:rsidP="003444F0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※ Istio sidecar 리소스 스펙 다운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3444F0" w:rsidRPr="00707B9F" w14:paraId="16E41222" w14:textId="77777777" w:rsidTr="00E84203">
        <w:tc>
          <w:tcPr>
            <w:tcW w:w="9962" w:type="dxa"/>
            <w:shd w:val="clear" w:color="auto" w:fill="D0CECE"/>
          </w:tcPr>
          <w:p w14:paraId="1162F15F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common/istio-1-22/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-install/overlays/oauth2-proxy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-</w:t>
            </w:r>
          </w:p>
          <w:p w14:paraId="77874B42" w14:textId="657B2FE7" w:rsidR="003444F0" w:rsidRDefault="003444F0" w:rsidP="003444F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common/istio-1-22/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-install/overlays/oauth2-proxy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</w:t>
            </w:r>
          </w:p>
          <w:p w14:paraId="41E9A8F4" w14:textId="5FEC9CD4" w:rsidR="003444F0" w:rsidRDefault="003444F0" w:rsidP="003444F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common/oauth2-proxy/overlays/m2m-dex-only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-</w:t>
            </w:r>
          </w:p>
          <w:p w14:paraId="0D91367D" w14:textId="3595F4AC" w:rsidR="003444F0" w:rsidRP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common/oauth2-proxy/overlays/m2m-dex-only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</w:t>
            </w:r>
          </w:p>
        </w:tc>
      </w:tr>
    </w:tbl>
    <w:p w14:paraId="1194027D" w14:textId="1623FA8B" w:rsidR="003444F0" w:rsidRDefault="003444F0" w:rsidP="002F4715">
      <w:pPr>
        <w:jc w:val="left"/>
        <w:rPr>
          <w:b/>
          <w:bCs/>
          <w:color w:val="0000CC"/>
        </w:rPr>
      </w:pPr>
      <w:r>
        <w:rPr>
          <w:rFonts w:hint="eastAsia"/>
          <w:b/>
          <w:bCs/>
          <w:color w:val="0000CC"/>
        </w:rPr>
        <w:t xml:space="preserve">* </w:t>
      </w:r>
      <w:r w:rsidRPr="00927A24">
        <w:rPr>
          <w:rFonts w:hint="eastAsia"/>
          <w:b/>
          <w:bCs/>
          <w:color w:val="0000CC"/>
        </w:rPr>
        <w:t xml:space="preserve">배포 시 </w:t>
      </w:r>
      <w:proofErr w:type="gramStart"/>
      <w:r w:rsidRPr="00927A24">
        <w:rPr>
          <w:rFonts w:hint="eastAsia"/>
          <w:b/>
          <w:bCs/>
          <w:color w:val="0000CC"/>
        </w:rPr>
        <w:t>영향도 :</w:t>
      </w:r>
      <w:proofErr w:type="gramEnd"/>
      <w:r w:rsidRPr="00927A24">
        <w:rPr>
          <w:rFonts w:hint="eastAsia"/>
          <w:b/>
          <w:bCs/>
          <w:color w:val="0000CC"/>
        </w:rPr>
        <w:t xml:space="preserve"> </w:t>
      </w:r>
      <w:r>
        <w:rPr>
          <w:rFonts w:hint="eastAsia"/>
          <w:b/>
          <w:bCs/>
          <w:color w:val="0000CC"/>
        </w:rPr>
        <w:t>1~2분 정도 인증불가 상태 전체 서비스 접속 불가</w:t>
      </w:r>
    </w:p>
    <w:p w14:paraId="6609A080" w14:textId="77777777" w:rsidR="003444F0" w:rsidRDefault="003444F0" w:rsidP="002F4715">
      <w:pPr>
        <w:jc w:val="left"/>
        <w:rPr>
          <w:b/>
          <w:bCs/>
          <w:color w:val="0000CC"/>
        </w:rPr>
      </w:pPr>
    </w:p>
    <w:p w14:paraId="62C4230C" w14:textId="6B342FA8" w:rsidR="003444F0" w:rsidRDefault="003444F0" w:rsidP="003444F0">
      <w:pPr>
        <w:pStyle w:val="20"/>
        <w:numPr>
          <w:ilvl w:val="1"/>
          <w:numId w:val="13"/>
        </w:numPr>
        <w:jc w:val="left"/>
      </w:pPr>
      <w:bookmarkStart w:id="53" w:name="_Toc207787352"/>
      <w:r>
        <w:rPr>
          <w:rFonts w:hint="eastAsia"/>
        </w:rPr>
        <w:t>과제(Profile) Owner 변경</w:t>
      </w:r>
      <w:bookmarkEnd w:id="53"/>
    </w:p>
    <w:p w14:paraId="19816B36" w14:textId="65313D03" w:rsidR="003444F0" w:rsidRDefault="003444F0" w:rsidP="003444F0">
      <w:pPr>
        <w:pStyle w:val="3"/>
        <w:numPr>
          <w:ilvl w:val="2"/>
          <w:numId w:val="13"/>
        </w:numPr>
        <w:jc w:val="left"/>
      </w:pPr>
      <w:bookmarkStart w:id="54" w:name="_Toc207787353"/>
      <w:r>
        <w:rPr>
          <w:rFonts w:hint="eastAsia"/>
        </w:rPr>
        <w:t>과제 정보 조회</w:t>
      </w:r>
      <w:bookmarkEnd w:id="54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3444F0" w:rsidRPr="00707B9F" w14:paraId="044B7B84" w14:textId="77777777" w:rsidTr="00E84203">
        <w:tc>
          <w:tcPr>
            <w:tcW w:w="9962" w:type="dxa"/>
            <w:shd w:val="clear" w:color="auto" w:fill="D0CECE"/>
          </w:tcPr>
          <w:p w14:paraId="188D73A6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profile.kubeflow.org</w:t>
            </w:r>
          </w:p>
          <w:p w14:paraId="6E67F573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                                                              AGE</w:t>
            </w:r>
          </w:p>
          <w:p w14:paraId="0A4BFC74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1a3b21d8-1592-4f78-bffe-82d0c64b81d8-training      3d23h</w:t>
            </w:r>
          </w:p>
          <w:p w14:paraId="4A3877EF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75E9E949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0B6D372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describe profiles.kubeflow.org 1a3b21d8-1592-4f78-bffe-82d0c64d81d8-training</w:t>
            </w:r>
          </w:p>
          <w:p w14:paraId="1ED1F5C2" w14:textId="51EF67C6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1a3b21d8-1592-4f78-bffe-82d0c64d81d8-training</w:t>
            </w:r>
          </w:p>
          <w:p w14:paraId="35215577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Namespace:</w:t>
            </w:r>
          </w:p>
          <w:p w14:paraId="3034F356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Labels: &lt;none&gt;</w:t>
            </w:r>
          </w:p>
          <w:p w14:paraId="1963136B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Annotations: &lt;none&gt;</w:t>
            </w:r>
          </w:p>
          <w:p w14:paraId="11AB1ECA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API Version: kubeflow.org/v1</w:t>
            </w:r>
          </w:p>
          <w:p w14:paraId="7D5AC045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Profile</w:t>
            </w:r>
          </w:p>
          <w:p w14:paraId="77982841" w14:textId="77777777" w:rsidR="003444F0" w:rsidRDefault="003444F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77135FA" w14:textId="0D3091D0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Creation Timestamp: 2025-04-18T08:33:26Z</w:t>
            </w:r>
          </w:p>
          <w:p w14:paraId="07FB15BD" w14:textId="77777777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Finalizers:</w:t>
            </w:r>
          </w:p>
          <w:p w14:paraId="408181E3" w14:textId="77777777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profile-finalizer</w:t>
            </w:r>
          </w:p>
          <w:p w14:paraId="75FE63DC" w14:textId="77777777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Generation: 2</w:t>
            </w:r>
          </w:p>
          <w:p w14:paraId="1D38419D" w14:textId="77777777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Resource Version: 111802305</w:t>
            </w:r>
          </w:p>
          <w:p w14:paraId="0A659321" w14:textId="77777777" w:rsidR="003444F0" w:rsidRDefault="003444F0" w:rsidP="003444F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UID: 184e87a5-04af-466d-b575-b88ed8cd54d5</w:t>
            </w:r>
          </w:p>
          <w:p w14:paraId="4CCE5954" w14:textId="77777777" w:rsidR="003444F0" w:rsidRDefault="003444F0" w:rsidP="003444F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21485D7E" w14:textId="703773D3" w:rsidR="003444F0" w:rsidRDefault="003444F0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Owner:</w:t>
            </w:r>
          </w:p>
          <w:p w14:paraId="2DCAF02A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API Group: rbac.authorization.k8s.io</w:t>
            </w:r>
          </w:p>
          <w:p w14:paraId="500FAA31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User</w:t>
            </w:r>
          </w:p>
          <w:p w14:paraId="1BE3CF50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se22158</w:t>
            </w:r>
          </w:p>
          <w:p w14:paraId="74C4CBC5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Resource Quota Spec:</w:t>
            </w:r>
          </w:p>
          <w:p w14:paraId="2700FD1A" w14:textId="6BFA8690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Hard:</w:t>
            </w:r>
          </w:p>
          <w:p w14:paraId="55AC60EE" w14:textId="7666D490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limits.cpu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             28600m</w:t>
            </w:r>
          </w:p>
          <w:p w14:paraId="53344EF0" w14:textId="23E340F3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limits.memory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              553621284454400m</w:t>
            </w:r>
          </w:p>
          <w:p w14:paraId="63A2EDEA" w14:textId="5F2A7F75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limits.nvidia.com/mig-1g.10gb:  0</w:t>
            </w:r>
          </w:p>
          <w:p w14:paraId="758D2B18" w14:textId="0FBEB4CF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requests.cpu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          28600m</w:t>
            </w:r>
          </w:p>
          <w:p w14:paraId="53DE2F77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requests.memory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           553621284454400m</w:t>
            </w:r>
          </w:p>
          <w:p w14:paraId="11238BA8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Events:  &lt;none&gt;</w:t>
            </w:r>
          </w:p>
          <w:p w14:paraId="73B1BA78" w14:textId="1AA36EF9" w:rsidR="00135D45" w:rsidRP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</w:p>
        </w:tc>
      </w:tr>
    </w:tbl>
    <w:p w14:paraId="0BAF650C" w14:textId="77777777" w:rsidR="003444F0" w:rsidRDefault="003444F0" w:rsidP="002F4715">
      <w:pPr>
        <w:jc w:val="left"/>
        <w:rPr>
          <w:b/>
          <w:bCs/>
          <w:color w:val="0000CC"/>
        </w:rPr>
      </w:pPr>
    </w:p>
    <w:p w14:paraId="7250F962" w14:textId="37DA5E37" w:rsidR="00135D45" w:rsidRDefault="00135D45" w:rsidP="00135D45">
      <w:pPr>
        <w:pStyle w:val="3"/>
        <w:numPr>
          <w:ilvl w:val="2"/>
          <w:numId w:val="13"/>
        </w:numPr>
        <w:jc w:val="left"/>
      </w:pPr>
      <w:bookmarkStart w:id="55" w:name="_Toc207787354"/>
      <w:r>
        <w:rPr>
          <w:rFonts w:hint="eastAsia"/>
        </w:rPr>
        <w:t>과제</w:t>
      </w:r>
      <w:r w:rsidR="00112074">
        <w:rPr>
          <w:rFonts w:hint="eastAsia"/>
        </w:rPr>
        <w:t xml:space="preserve">(Profile) Owner 변경을 위한 </w:t>
      </w:r>
      <w:proofErr w:type="spellStart"/>
      <w:r w:rsidR="00112074">
        <w:rPr>
          <w:rFonts w:hint="eastAsia"/>
        </w:rPr>
        <w:t>kubectl</w:t>
      </w:r>
      <w:proofErr w:type="spellEnd"/>
      <w:r w:rsidR="00112074">
        <w:rPr>
          <w:rFonts w:hint="eastAsia"/>
        </w:rPr>
        <w:t xml:space="preserve"> edit</w:t>
      </w:r>
      <w:bookmarkEnd w:id="55"/>
    </w:p>
    <w:p w14:paraId="5C8E3B38" w14:textId="32B769B8" w:rsidR="00135D45" w:rsidRPr="00135D45" w:rsidRDefault="00135D45" w:rsidP="00135D45">
      <w:pPr>
        <w:rPr>
          <w:lang w:val="en-GB"/>
        </w:rPr>
      </w:pPr>
      <w:r>
        <w:rPr>
          <w:rFonts w:hint="eastAsia"/>
          <w:lang w:val="en-GB"/>
        </w:rPr>
        <w:t>1. Profile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135D45" w:rsidRPr="00707B9F" w14:paraId="1907CD08" w14:textId="77777777" w:rsidTr="00E84203">
        <w:tc>
          <w:tcPr>
            <w:tcW w:w="9962" w:type="dxa"/>
            <w:shd w:val="clear" w:color="auto" w:fill="D0CECE"/>
          </w:tcPr>
          <w:p w14:paraId="284A149B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edit profiles.kubeflow.org 1a3b21d8-1592-4f78-bffe-82d0c64d81d8-training</w:t>
            </w:r>
          </w:p>
          <w:p w14:paraId="0674306C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</w:t>
            </w:r>
          </w:p>
          <w:p w14:paraId="33EBB736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5BE6950A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Profile</w:t>
            </w:r>
          </w:p>
          <w:p w14:paraId="43759358" w14:textId="77777777" w:rsidR="00135D45" w:rsidRDefault="00135D45" w:rsidP="00135D4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0EDA2944" w14:textId="626DDE15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2025-04-18T08:33:26Z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6C3508D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finalizers:</w:t>
            </w:r>
          </w:p>
          <w:p w14:paraId="68EEBF3E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profile-finalizer</w:t>
            </w:r>
          </w:p>
          <w:p w14:paraId="56C74204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generation: 2</w:t>
            </w:r>
          </w:p>
          <w:p w14:paraId="1134E54A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1a3b21d8-1592-4f78-bffe-82d0c64d81d8-training</w:t>
            </w:r>
          </w:p>
          <w:p w14:paraId="7E663FDE" w14:textId="77777777" w:rsidR="00135D45" w:rsidRDefault="00135D45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111802305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AF179F6" w14:textId="77777777" w:rsidR="00135D45" w:rsidRDefault="000712CD" w:rsidP="00135D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184e87a5-04af-466d-b575-b88ed8cd54d5</w:t>
            </w:r>
          </w:p>
          <w:p w14:paraId="592C4A0E" w14:textId="77777777" w:rsidR="000712CD" w:rsidRDefault="000712CD" w:rsidP="000712C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159E8AA2" w14:textId="7E391787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owner:</w:t>
            </w:r>
          </w:p>
          <w:p w14:paraId="11D21484" w14:textId="47A45E1A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25E16B61" w14:textId="5B6DB68F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Kind: User</w:t>
            </w:r>
          </w:p>
          <w:p w14:paraId="1EED1098" w14:textId="6D75A0ED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name: &lt;사번&gt;</w:t>
            </w:r>
          </w:p>
          <w:p w14:paraId="54DF9158" w14:textId="57CD758F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resourceQuotaSpec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77ACC11F" w14:textId="097A8FA5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hard:</w:t>
            </w:r>
          </w:p>
          <w:p w14:paraId="247431C0" w14:textId="25ECF682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limits.cpu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28600m</w:t>
            </w:r>
          </w:p>
          <w:p w14:paraId="0226523D" w14:textId="405D362C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limits.memory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 553621284454400m</w:t>
            </w:r>
          </w:p>
          <w:p w14:paraId="779CE87F" w14:textId="38A0B11E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limits.nvidia.com/mig-1g-.10gb: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C63A991" w14:textId="6FC0D937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requests.cpu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28600m</w:t>
            </w:r>
          </w:p>
          <w:p w14:paraId="1C12411B" w14:textId="30DA1CD8" w:rsidR="000712CD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requests.memory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 553621284454400m</w:t>
            </w:r>
          </w:p>
          <w:p w14:paraId="189EA40A" w14:textId="4401475E" w:rsidR="000712CD" w:rsidRPr="00135D45" w:rsidRDefault="000712CD" w:rsidP="000712C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</w:t>
            </w:r>
          </w:p>
        </w:tc>
      </w:tr>
    </w:tbl>
    <w:p w14:paraId="72A70135" w14:textId="77777777" w:rsidR="000712CD" w:rsidRDefault="000712CD" w:rsidP="000712CD">
      <w:pPr>
        <w:rPr>
          <w:lang w:val="en-GB"/>
        </w:rPr>
      </w:pPr>
    </w:p>
    <w:p w14:paraId="4DCCA0BA" w14:textId="2314BAA3" w:rsidR="000712CD" w:rsidRDefault="000712CD" w:rsidP="000712CD">
      <w:pPr>
        <w:rPr>
          <w:lang w:val="en-GB"/>
        </w:rPr>
      </w:pPr>
      <w:r>
        <w:rPr>
          <w:rFonts w:hint="eastAsia"/>
          <w:lang w:val="en-GB"/>
        </w:rPr>
        <w:t xml:space="preserve">2. </w:t>
      </w:r>
      <w:proofErr w:type="spellStart"/>
      <w:r>
        <w:rPr>
          <w:rFonts w:hint="eastAsia"/>
          <w:lang w:val="en-GB"/>
        </w:rPr>
        <w:t>RoleBinding</w:t>
      </w:r>
      <w:proofErr w:type="spellEnd"/>
      <w:r>
        <w:rPr>
          <w:rFonts w:hint="eastAsia"/>
          <w:lang w:val="en-GB"/>
        </w:rPr>
        <w:t xml:space="preserve"> 수정</w:t>
      </w:r>
    </w:p>
    <w:p w14:paraId="1ADC0C61" w14:textId="54CAFB39" w:rsidR="000712CD" w:rsidRDefault="000712CD" w:rsidP="000712CD">
      <w:pPr>
        <w:rPr>
          <w:lang w:val="en-GB"/>
        </w:rPr>
      </w:pPr>
      <w:r>
        <w:rPr>
          <w:rFonts w:hint="eastAsia"/>
          <w:lang w:val="en-GB"/>
        </w:rPr>
        <w:t>- 과제(Profile) 멤버들에 대한 권한 부여 내역을 모두 확인할 수 있음</w:t>
      </w:r>
    </w:p>
    <w:p w14:paraId="543EDE94" w14:textId="4FFF7A07" w:rsidR="000712CD" w:rsidRPr="00135D45" w:rsidRDefault="000712CD" w:rsidP="000712CD">
      <w:pPr>
        <w:rPr>
          <w:lang w:val="en-GB"/>
        </w:rPr>
      </w:pPr>
      <w:r>
        <w:rPr>
          <w:rFonts w:hint="eastAsia"/>
          <w:lang w:val="en-GB"/>
        </w:rPr>
        <w:t xml:space="preserve">- Owner를 변경하기 위해선 item 중 </w:t>
      </w:r>
      <w:proofErr w:type="spellStart"/>
      <w:r>
        <w:rPr>
          <w:rFonts w:hint="eastAsia"/>
          <w:lang w:val="en-GB"/>
        </w:rPr>
        <w:t>namespaceAdmin</w:t>
      </w:r>
      <w:proofErr w:type="spellEnd"/>
      <w:r>
        <w:rPr>
          <w:rFonts w:hint="eastAsia"/>
          <w:lang w:val="en-GB"/>
        </w:rPr>
        <w:t xml:space="preserve"> 이름을 가진 </w:t>
      </w:r>
      <w:proofErr w:type="spellStart"/>
      <w:r>
        <w:rPr>
          <w:rFonts w:hint="eastAsia"/>
          <w:lang w:val="en-GB"/>
        </w:rPr>
        <w:t>RoleBinding</w:t>
      </w:r>
      <w:proofErr w:type="spellEnd"/>
      <w:r>
        <w:rPr>
          <w:rFonts w:hint="eastAsia"/>
          <w:lang w:val="en-GB"/>
        </w:rPr>
        <w:t>을 찾아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712CD" w:rsidRPr="00707B9F" w14:paraId="53D7B6BC" w14:textId="77777777" w:rsidTr="00E84203">
        <w:tc>
          <w:tcPr>
            <w:tcW w:w="9962" w:type="dxa"/>
            <w:shd w:val="clear" w:color="auto" w:fill="D0CECE"/>
          </w:tcPr>
          <w:p w14:paraId="3E3EE22D" w14:textId="08B316B9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edit rolebindings.rbac.authorization.k8s.io -n 1a3b21d8-1592-4f78-bffe-82d0c64d81d8-training</w:t>
            </w:r>
          </w:p>
          <w:p w14:paraId="0D77B3B0" w14:textId="77777777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</w:t>
            </w:r>
          </w:p>
          <w:p w14:paraId="44352A86" w14:textId="1F0BABA6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4514B43C" w14:textId="627E9F38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items:</w:t>
            </w:r>
          </w:p>
          <w:p w14:paraId="0CE6C191" w14:textId="05FF394A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238FE578" w14:textId="15BE9FD3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0198744C" w14:textId="5B042CEB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metadata:</w:t>
            </w:r>
          </w:p>
          <w:p w14:paraId="7F9102BB" w14:textId="3A60F506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2025-04-18T08:33:26Z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DAAC437" w14:textId="07E2A7F4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default-editor</w:t>
            </w:r>
          </w:p>
          <w:p w14:paraId="6A7A6D23" w14:textId="40153796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namespace: 1a3b21d8-1592-4f78-bffe-82d0c64d81d8-training</w:t>
            </w:r>
          </w:p>
          <w:p w14:paraId="3A64EDA3" w14:textId="4942D427" w:rsidR="000712CD" w:rsidRDefault="000712C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7B401643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64A30E29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5E63249E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metadata:</w:t>
            </w:r>
          </w:p>
          <w:p w14:paraId="1C80A68E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2025-04-18T08:33:26Z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E82514F" w14:textId="337F0390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default-viewer</w:t>
            </w:r>
          </w:p>
          <w:p w14:paraId="3875EE42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namespace: 1a3b21d8-1592-4f78-bffe-82d0c64d81d8-training</w:t>
            </w:r>
          </w:p>
          <w:p w14:paraId="0423B77B" w14:textId="02864515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338A8759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6477212B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49406588" w14:textId="77777777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metadata:</w:t>
            </w:r>
          </w:p>
          <w:p w14:paraId="4683F65C" w14:textId="48B9919B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annotations:</w:t>
            </w:r>
          </w:p>
          <w:p w14:paraId="4F8F0D19" w14:textId="22DEA56B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role: admin</w:t>
            </w:r>
          </w:p>
          <w:p w14:paraId="3DF66494" w14:textId="527CC6F9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user: &lt;사번&gt;</w:t>
            </w:r>
          </w:p>
          <w:p w14:paraId="7D723EC2" w14:textId="5E6D2F4D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2025-04-18T08:33:26Z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354493D" w14:textId="6DF49A9D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namespaceAdmin</w:t>
            </w:r>
            <w:proofErr w:type="spellEnd"/>
          </w:p>
          <w:p w14:paraId="32EA9914" w14:textId="233861C1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namespace: 1a3b21d8-1592-4f78-bffe-82d0c64d81d8-training</w:t>
            </w:r>
          </w:p>
          <w:p w14:paraId="50F06E29" w14:textId="2720790B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ownerReferences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F3EA5FF" w14:textId="5E1774B2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1858EFE5" w14:textId="5D2DB44C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3E0B7299" w14:textId="5E7FB7A9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controller: true</w:t>
            </w:r>
          </w:p>
          <w:p w14:paraId="2BF1EA35" w14:textId="69DEC32C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kind: Profile</w:t>
            </w:r>
          </w:p>
          <w:p w14:paraId="695EBB9D" w14:textId="31751403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name: 1a3b21d8-1592-4f78-bffe-82d0c64d81d8-training</w:t>
            </w:r>
          </w:p>
          <w:p w14:paraId="167CC8FA" w14:textId="455D8609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184e87a5-04af-466d-b575-b88ed8cd54d5</w:t>
            </w:r>
          </w:p>
          <w:p w14:paraId="08CB6DF7" w14:textId="71153A4E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111802292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6435612" w14:textId="6787FCD8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e95f46c6-4f82-470a-9a75-ee38cv8ae42c</w:t>
            </w:r>
          </w:p>
          <w:p w14:paraId="687AE4C2" w14:textId="1CC7782D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AD29752" w14:textId="5C0E15A1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4F361487" w14:textId="59036C6B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3BBAE802" w14:textId="78D91B49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-admin</w:t>
            </w:r>
          </w:p>
          <w:p w14:paraId="4E4522E3" w14:textId="23FC57A0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subjects:</w:t>
            </w:r>
          </w:p>
          <w:p w14:paraId="605A83C9" w14:textId="396A445D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32E8EE55" w14:textId="37E2E28C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User</w:t>
            </w:r>
          </w:p>
          <w:p w14:paraId="5E77E040" w14:textId="78E429A6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name: &lt;사번&gt;</w:t>
            </w:r>
          </w:p>
          <w:p w14:paraId="0B0A83DF" w14:textId="14B8D264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75724FFB" w14:textId="0C28F5BA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13177CFE" w14:textId="65488075" w:rsidR="005064EC" w:rsidRDefault="005064EC" w:rsidP="005064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meratada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64F824C" w14:textId="24F0790C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annotations:</w:t>
            </w:r>
          </w:p>
          <w:p w14:paraId="1F413DE7" w14:textId="196177F1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role: edit</w:t>
            </w:r>
          </w:p>
          <w:p w14:paraId="66EC11CE" w14:textId="3C74C590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user: admin@iae.com</w:t>
            </w:r>
          </w:p>
          <w:p w14:paraId="37E0912E" w14:textId="091A4FB4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2025-04-18T08:33:31Z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0C4062E" w14:textId="71A9A14C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user-admin-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iae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-com-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-edit</w:t>
            </w:r>
          </w:p>
          <w:p w14:paraId="28D233D0" w14:textId="01F4A6CD" w:rsid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namespace: 1a3b21d8-1592-4f78-bffe-82d0c64d81d8-training</w:t>
            </w:r>
          </w:p>
          <w:p w14:paraId="6DB12E9F" w14:textId="1D410A72" w:rsidR="005064EC" w:rsidRPr="005064EC" w:rsidRDefault="005064EC" w:rsidP="005064E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6E33C9F5" w14:textId="225B42AB" w:rsidR="000712CD" w:rsidRPr="00135D45" w:rsidRDefault="000712CD" w:rsidP="00E8420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</w:t>
            </w:r>
          </w:p>
        </w:tc>
      </w:tr>
    </w:tbl>
    <w:p w14:paraId="6644A3E8" w14:textId="77777777" w:rsidR="00135D45" w:rsidRDefault="00135D45" w:rsidP="002F4715">
      <w:pPr>
        <w:jc w:val="left"/>
        <w:rPr>
          <w:b/>
          <w:bCs/>
          <w:color w:val="0000CC"/>
        </w:rPr>
      </w:pPr>
    </w:p>
    <w:p w14:paraId="569DD8E7" w14:textId="6D794D74" w:rsidR="0047037D" w:rsidRDefault="0047037D" w:rsidP="0047037D">
      <w:pPr>
        <w:rPr>
          <w:lang w:val="en-GB"/>
        </w:rPr>
      </w:pPr>
      <w:r>
        <w:rPr>
          <w:rFonts w:hint="eastAsia"/>
          <w:lang w:val="en-GB"/>
        </w:rPr>
        <w:t xml:space="preserve">3. Istio </w:t>
      </w:r>
      <w:proofErr w:type="spellStart"/>
      <w:r>
        <w:rPr>
          <w:rFonts w:hint="eastAsia"/>
          <w:lang w:val="en-GB"/>
        </w:rPr>
        <w:t>AuthrizationPolicy</w:t>
      </w:r>
      <w:proofErr w:type="spellEnd"/>
      <w:r>
        <w:rPr>
          <w:rFonts w:hint="eastAsia"/>
          <w:lang w:val="en-GB"/>
        </w:rPr>
        <w:t xml:space="preserve"> 수정</w:t>
      </w:r>
    </w:p>
    <w:p w14:paraId="6A3AFE0B" w14:textId="462AE0F3" w:rsidR="0047037D" w:rsidRDefault="0047037D" w:rsidP="0047037D">
      <w:pPr>
        <w:rPr>
          <w:lang w:val="en-GB"/>
        </w:rPr>
      </w:pPr>
      <w:r>
        <w:rPr>
          <w:rFonts w:hint="eastAsia"/>
          <w:lang w:val="en-GB"/>
        </w:rPr>
        <w:t xml:space="preserve">- 과제(Profile) 멤버들에 대한 </w:t>
      </w:r>
      <w:proofErr w:type="spellStart"/>
      <w:r>
        <w:rPr>
          <w:rFonts w:hint="eastAsia"/>
          <w:lang w:val="en-GB"/>
        </w:rPr>
        <w:t>AuthorizationPolicy</w:t>
      </w:r>
      <w:proofErr w:type="spellEnd"/>
      <w:r>
        <w:rPr>
          <w:rFonts w:hint="eastAsia"/>
          <w:lang w:val="en-GB"/>
        </w:rPr>
        <w:t>를 모두 확인할 수 있음</w:t>
      </w:r>
    </w:p>
    <w:p w14:paraId="2CB3F214" w14:textId="29074316" w:rsidR="0047037D" w:rsidRPr="00135D45" w:rsidRDefault="0047037D" w:rsidP="0047037D">
      <w:pPr>
        <w:rPr>
          <w:lang w:val="en-GB"/>
        </w:rPr>
      </w:pPr>
      <w:r>
        <w:rPr>
          <w:rFonts w:hint="eastAsia"/>
          <w:lang w:val="en-GB"/>
        </w:rPr>
        <w:t>- Owner를 변경하기 위해선 item중 ns-owner-access-</w:t>
      </w:r>
      <w:proofErr w:type="spellStart"/>
      <w:r>
        <w:rPr>
          <w:rFonts w:hint="eastAsia"/>
          <w:lang w:val="en-GB"/>
        </w:rPr>
        <w:t>istio</w:t>
      </w:r>
      <w:proofErr w:type="spellEnd"/>
      <w:r>
        <w:rPr>
          <w:rFonts w:hint="eastAsia"/>
          <w:lang w:val="en-GB"/>
        </w:rPr>
        <w:t xml:space="preserve"> 이름을 가진 </w:t>
      </w:r>
      <w:proofErr w:type="spellStart"/>
      <w:r>
        <w:rPr>
          <w:rFonts w:hint="eastAsia"/>
          <w:lang w:val="en-GB"/>
        </w:rPr>
        <w:t>AuthorizationPolicy</w:t>
      </w:r>
      <w:proofErr w:type="spellEnd"/>
      <w:r>
        <w:rPr>
          <w:rFonts w:hint="eastAsia"/>
          <w:lang w:val="en-GB"/>
        </w:rPr>
        <w:t>를 찾아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47037D" w:rsidRPr="00707B9F" w14:paraId="5440D793" w14:textId="77777777" w:rsidTr="00E84203">
        <w:tc>
          <w:tcPr>
            <w:tcW w:w="9962" w:type="dxa"/>
            <w:shd w:val="clear" w:color="auto" w:fill="D0CECE"/>
          </w:tcPr>
          <w:p w14:paraId="0097099D" w14:textId="2B8B2006" w:rsidR="0047037D" w:rsidRDefault="0047037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edit authorizationpolicies.security.istio.io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 ns-owner-access-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</w:p>
          <w:p w14:paraId="3D586A88" w14:textId="77777777" w:rsidR="0047037D" w:rsidRDefault="0047037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</w:t>
            </w:r>
          </w:p>
          <w:p w14:paraId="03FBBA7A" w14:textId="2955D05D" w:rsidR="0047037D" w:rsidRDefault="0047037D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678A3BA3" w14:textId="14F96F78" w:rsidR="0047037D" w:rsidRDefault="0047037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items:</w:t>
            </w:r>
          </w:p>
          <w:p w14:paraId="1CC24F0A" w14:textId="77777777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10978B8F" w14:textId="7EC10A2D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security.istio.io/v1</w:t>
            </w:r>
          </w:p>
          <w:p w14:paraId="61913AA8" w14:textId="75950004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AuthorizationPolicy</w:t>
            </w:r>
            <w:proofErr w:type="spellEnd"/>
          </w:p>
          <w:p w14:paraId="446B0EFE" w14:textId="528846B4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metadata:</w:t>
            </w:r>
          </w:p>
          <w:p w14:paraId="0424E1C5" w14:textId="74D2B282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annotations:</w:t>
            </w:r>
          </w:p>
          <w:p w14:paraId="4D73F6DF" w14:textId="389C52EE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role: admin</w:t>
            </w:r>
          </w:p>
          <w:p w14:paraId="38F2AD82" w14:textId="7DDEFC45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user: &lt;사번&gt;</w:t>
            </w:r>
          </w:p>
          <w:p w14:paraId="5F3A3B3B" w14:textId="662A8139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2025-04-18T08:33:26Z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8AE6EC2" w14:textId="32F8F7CE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generation: 1</w:t>
            </w:r>
          </w:p>
          <w:p w14:paraId="10453287" w14:textId="090E611F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ns-owner-access-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</w:p>
          <w:p w14:paraId="1A062103" w14:textId="583FBD9F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namespace: 1a3b21d8-1592-4f78-bffe-82d0c64d81d8-training</w:t>
            </w:r>
          </w:p>
          <w:p w14:paraId="46401207" w14:textId="174AB8CF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ownerReferences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5EBCB37" w14:textId="0534C4C0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65643C97" w14:textId="09A02739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7C35D101" w14:textId="1679519E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controller: true</w:t>
            </w:r>
          </w:p>
          <w:p w14:paraId="031D3744" w14:textId="58DCDA9C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Profile</w:t>
            </w:r>
          </w:p>
          <w:p w14:paraId="4F757850" w14:textId="39D72F70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1a3b21d8-1592-4f78-bffe-82d0c64d81d8-training</w:t>
            </w:r>
          </w:p>
          <w:p w14:paraId="32A098D7" w14:textId="2911D3A6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184e87a5-04af-466d-b575-b88ed8cd54d5</w:t>
            </w:r>
          </w:p>
          <w:p w14:paraId="60DEB706" w14:textId="518CD610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111802279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16A6102" w14:textId="77D6C4F4" w:rsidR="0047037D" w:rsidRDefault="0047037D" w:rsidP="004703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d3dc05e4-4716-480e-b637-2ba2096ca42f</w:t>
            </w:r>
          </w:p>
          <w:p w14:paraId="3952AAAF" w14:textId="53047C86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5AAD9B4C" w14:textId="711768EE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rules:</w:t>
            </w:r>
          </w:p>
          <w:p w14:paraId="60E80D8A" w14:textId="04E04011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from:</w:t>
            </w:r>
          </w:p>
          <w:p w14:paraId="54A70EFF" w14:textId="534966C9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source:</w:t>
            </w:r>
          </w:p>
          <w:p w14:paraId="0B82E0D6" w14:textId="6C4AE33A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principals:</w:t>
            </w:r>
          </w:p>
          <w:p w14:paraId="535D8852" w14:textId="0729DD9D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cluster.local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/ns/isitio-system/sa/istio-ingressgateway-service-account</w:t>
            </w:r>
          </w:p>
          <w:p w14:paraId="4129BE91" w14:textId="2045F2E3" w:rsidR="0047037D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cluster.local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/ml-pipeline-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</w:t>
            </w:r>
            <w:proofErr w:type="spellEnd"/>
          </w:p>
          <w:p w14:paraId="363705FA" w14:textId="6265F5D8" w:rsidR="00822153" w:rsidRDefault="00822153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when:</w:t>
            </w:r>
          </w:p>
          <w:p w14:paraId="051D4DDB" w14:textId="468960C5" w:rsidR="00822153" w:rsidRDefault="00822153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key: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request.headers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[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kubeflow-userid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3152FA9C" w14:textId="0A2A7916" w:rsidR="00822153" w:rsidRDefault="00822153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values:</w:t>
            </w:r>
          </w:p>
          <w:p w14:paraId="70593007" w14:textId="63FA2354" w:rsidR="00822153" w:rsidRDefault="00822153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&lt;사번&gt;</w:t>
            </w:r>
          </w:p>
          <w:p w14:paraId="06C0CB5B" w14:textId="1721CA34" w:rsidR="00822153" w:rsidRDefault="00822153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when:</w:t>
            </w:r>
          </w:p>
          <w:p w14:paraId="4E4C036C" w14:textId="321D343A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key: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source.namespace</w:t>
            </w:r>
            <w:proofErr w:type="spellEnd"/>
            <w:proofErr w:type="gramEnd"/>
          </w:p>
          <w:p w14:paraId="76FBBA0B" w14:textId="1C9BD6A9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values:</w:t>
            </w:r>
          </w:p>
          <w:p w14:paraId="4B1306FC" w14:textId="5A44CC2B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- 1a3b21d8-1592-4f78-bffe-82d0c64d81d8-training</w:t>
            </w:r>
          </w:p>
          <w:p w14:paraId="2FABCB78" w14:textId="19062914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to</w:t>
            </w:r>
          </w:p>
          <w:p w14:paraId="0D950380" w14:textId="57C6A8C3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operation</w:t>
            </w:r>
          </w:p>
          <w:p w14:paraId="7E492969" w14:textId="6965E240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paths:</w:t>
            </w:r>
          </w:p>
          <w:p w14:paraId="616E291D" w14:textId="04A5A6D1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healthz</w:t>
            </w:r>
            <w:proofErr w:type="spellEnd"/>
          </w:p>
          <w:p w14:paraId="400A8D91" w14:textId="61C5C716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matrics</w:t>
            </w:r>
            <w:proofErr w:type="spellEnd"/>
          </w:p>
          <w:p w14:paraId="166ED08C" w14:textId="45E788C2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/wait-for-drain</w:t>
            </w:r>
          </w:p>
          <w:p w14:paraId="7A62B20E" w14:textId="7D2F9781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from:</w:t>
            </w:r>
          </w:p>
          <w:p w14:paraId="578CD633" w14:textId="09C620D9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source:</w:t>
            </w:r>
          </w:p>
          <w:p w14:paraId="622392DD" w14:textId="59B7AFB0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principals:</w:t>
            </w:r>
          </w:p>
          <w:p w14:paraId="6948E018" w14:textId="17F9C45A" w:rsidR="00822153" w:rsidRDefault="00822153" w:rsidP="0082215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cluser.local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/notebook-controller-service-account</w:t>
            </w:r>
          </w:p>
          <w:p w14:paraId="4F2633E2" w14:textId="0D8D6C86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to:</w:t>
            </w:r>
          </w:p>
          <w:p w14:paraId="742F272D" w14:textId="61068BCE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operation:</w:t>
            </w:r>
          </w:p>
          <w:p w14:paraId="31EF18EE" w14:textId="70A80E78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methods:</w:t>
            </w:r>
          </w:p>
          <w:p w14:paraId="06621796" w14:textId="25E67E8D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GET</w:t>
            </w:r>
          </w:p>
          <w:p w14:paraId="6B055567" w14:textId="79FF4688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paths:</w:t>
            </w:r>
          </w:p>
          <w:p w14:paraId="65F9F7A7" w14:textId="4F8CABF0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*/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/kernels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20EB3DEC" w14:textId="0A22902D" w:rsidR="00822153" w:rsidRPr="0047037D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3A045BC1" w14:textId="510A8CA4" w:rsidR="0047037D" w:rsidRPr="00135D45" w:rsidRDefault="0047037D" w:rsidP="0047037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</w:t>
            </w:r>
          </w:p>
        </w:tc>
      </w:tr>
    </w:tbl>
    <w:p w14:paraId="67663220" w14:textId="77777777" w:rsidR="0047037D" w:rsidRDefault="0047037D" w:rsidP="002F4715">
      <w:pPr>
        <w:jc w:val="left"/>
        <w:rPr>
          <w:b/>
          <w:bCs/>
          <w:color w:val="0000CC"/>
        </w:rPr>
      </w:pPr>
    </w:p>
    <w:p w14:paraId="27756477" w14:textId="59A95C07" w:rsidR="00822153" w:rsidRDefault="00822153" w:rsidP="00822153">
      <w:pPr>
        <w:pStyle w:val="20"/>
        <w:numPr>
          <w:ilvl w:val="1"/>
          <w:numId w:val="13"/>
        </w:numPr>
        <w:jc w:val="left"/>
      </w:pPr>
      <w:bookmarkStart w:id="56" w:name="_Toc207787355"/>
      <w:r>
        <w:rPr>
          <w:rFonts w:hint="eastAsia"/>
        </w:rPr>
        <w:lastRenderedPageBreak/>
        <w:t>Custom Image Build</w:t>
      </w:r>
      <w:bookmarkEnd w:id="56"/>
    </w:p>
    <w:p w14:paraId="5D9BEB9E" w14:textId="35A80A81" w:rsidR="00822153" w:rsidRDefault="00822153" w:rsidP="00822153">
      <w:pPr>
        <w:pStyle w:val="3"/>
        <w:numPr>
          <w:ilvl w:val="2"/>
          <w:numId w:val="13"/>
        </w:numPr>
        <w:jc w:val="left"/>
      </w:pPr>
      <w:bookmarkStart w:id="57" w:name="_Toc207787356"/>
      <w:r>
        <w:rPr>
          <w:rFonts w:hint="eastAsia"/>
        </w:rPr>
        <w:t>사전 준비</w:t>
      </w:r>
      <w:bookmarkEnd w:id="57"/>
    </w:p>
    <w:p w14:paraId="62C7BD85" w14:textId="1F958E49" w:rsidR="00822153" w:rsidRDefault="00822153" w:rsidP="00822153">
      <w:pPr>
        <w:rPr>
          <w:lang w:val="en-GB"/>
        </w:rPr>
      </w:pPr>
      <w:r>
        <w:rPr>
          <w:rFonts w:hint="eastAsia"/>
          <w:lang w:val="en-GB"/>
        </w:rPr>
        <w:t>- 작업 환경에 Docker Engine 설치 필수</w:t>
      </w:r>
    </w:p>
    <w:p w14:paraId="1CE4A152" w14:textId="4E466CBD" w:rsidR="00822153" w:rsidRDefault="00822153" w:rsidP="00822153">
      <w:pPr>
        <w:rPr>
          <w:lang w:val="en-GB"/>
        </w:rPr>
      </w:pPr>
      <w:r>
        <w:rPr>
          <w:rFonts w:hint="eastAsia"/>
          <w:lang w:val="en-GB"/>
        </w:rPr>
        <w:t>- make 빌드를 위한 리눅스 패키지 설치 필요 (</w:t>
      </w:r>
      <w:proofErr w:type="spellStart"/>
      <w:r>
        <w:rPr>
          <w:rFonts w:hint="eastAsia"/>
          <w:lang w:val="en-GB"/>
        </w:rPr>
        <w:t>dnf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groupinstall</w:t>
      </w:r>
      <w:proofErr w:type="spellEnd"/>
      <w:r>
        <w:rPr>
          <w:rFonts w:hint="eastAsia"/>
          <w:lang w:val="en-GB"/>
        </w:rPr>
        <w:t xml:space="preserve"> -y </w:t>
      </w:r>
      <w:r>
        <w:rPr>
          <w:lang w:val="en-GB"/>
        </w:rPr>
        <w:t>“</w:t>
      </w:r>
      <w:r>
        <w:rPr>
          <w:rFonts w:hint="eastAsia"/>
          <w:lang w:val="en-GB"/>
        </w:rPr>
        <w:t>Development Tools</w:t>
      </w:r>
      <w:r>
        <w:rPr>
          <w:lang w:val="en-GB"/>
        </w:rPr>
        <w:t>”</w:t>
      </w:r>
      <w:r>
        <w:rPr>
          <w:rFonts w:hint="eastAsia"/>
          <w:lang w:val="en-GB"/>
        </w:rPr>
        <w:t>)</w:t>
      </w:r>
    </w:p>
    <w:p w14:paraId="5C73FBEF" w14:textId="48EDE075" w:rsidR="00822153" w:rsidRDefault="00822153" w:rsidP="00822153">
      <w:pPr>
        <w:rPr>
          <w:lang w:val="en-GB"/>
        </w:rPr>
      </w:pPr>
      <w:r>
        <w:rPr>
          <w:rFonts w:hint="eastAsia"/>
          <w:lang w:val="en-GB"/>
        </w:rPr>
        <w:t>- 인터넷 가능 환경에서 작업 필수</w:t>
      </w:r>
    </w:p>
    <w:p w14:paraId="5D5205DD" w14:textId="7DEC8218" w:rsidR="00822153" w:rsidRPr="00822153" w:rsidRDefault="00822153" w:rsidP="00822153">
      <w:pPr>
        <w:rPr>
          <w:lang w:val="en-GB"/>
        </w:rPr>
      </w:pPr>
      <w:r>
        <w:rPr>
          <w:rFonts w:hint="eastAsia"/>
          <w:lang w:val="en-GB"/>
        </w:rPr>
        <w:t>- Kubeflow에서 제공하는 example-notebook-servers 파일 다운로드 예시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22153" w:rsidRPr="00707B9F" w14:paraId="102B27DB" w14:textId="77777777" w:rsidTr="00E84203">
        <w:tc>
          <w:tcPr>
            <w:tcW w:w="9962" w:type="dxa"/>
            <w:shd w:val="clear" w:color="auto" w:fill="D0CECE"/>
          </w:tcPr>
          <w:p w14:paraId="63F83747" w14:textId="77777777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</w:t>
            </w:r>
          </w:p>
          <w:p w14:paraId="5FF3820E" w14:textId="77777777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mkdir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-p /root/files/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</w:t>
            </w:r>
          </w:p>
          <w:p w14:paraId="39033A6E" w14:textId="77777777" w:rsidR="00822153" w:rsidRDefault="00822153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curl -L https://github.com/kubeflow/kubeflow/</w:t>
            </w:r>
            <w:r w:rsidR="00B85769">
              <w:rPr>
                <w:rFonts w:hint="eastAsia"/>
                <w:sz w:val="20"/>
                <w:szCs w:val="18"/>
                <w:lang w:val="en-GB"/>
              </w:rPr>
              <w:t>archive/refs/tags/v1.9.2.tar.gz -o /root/files/</w:t>
            </w:r>
            <w:proofErr w:type="spellStart"/>
            <w:r w:rsidR="00B85769"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 w:rsidR="00B85769">
              <w:rPr>
                <w:rFonts w:hint="eastAsia"/>
                <w:sz w:val="20"/>
                <w:szCs w:val="18"/>
                <w:lang w:val="en-GB"/>
              </w:rPr>
              <w:t>-code/v1.9.2.tar.gz</w:t>
            </w:r>
          </w:p>
          <w:p w14:paraId="236BF5F0" w14:textId="77777777" w:rsidR="00B85769" w:rsidRDefault="00B85769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tar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zxvf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/root/files/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-code/v1.9.2.tar.gz -C /root/files/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-code/</w:t>
            </w:r>
          </w:p>
          <w:p w14:paraId="44A52FE4" w14:textId="2AFE713A" w:rsidR="00D614E0" w:rsidRPr="00B85769" w:rsidRDefault="00D614E0" w:rsidP="0082215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mv /root/files/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-code/kubeflow-1.9.2 /root/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</w:t>
            </w:r>
          </w:p>
        </w:tc>
      </w:tr>
    </w:tbl>
    <w:p w14:paraId="4CDBCDDD" w14:textId="77777777" w:rsidR="00822153" w:rsidRDefault="00822153" w:rsidP="002F4715">
      <w:pPr>
        <w:jc w:val="left"/>
        <w:rPr>
          <w:b/>
          <w:bCs/>
          <w:color w:val="0000CC"/>
        </w:rPr>
      </w:pPr>
    </w:p>
    <w:p w14:paraId="244F518C" w14:textId="51970C2F" w:rsidR="0077254A" w:rsidRDefault="0077254A" w:rsidP="0077254A">
      <w:pPr>
        <w:pStyle w:val="3"/>
        <w:numPr>
          <w:ilvl w:val="2"/>
          <w:numId w:val="13"/>
        </w:numPr>
        <w:jc w:val="left"/>
      </w:pPr>
      <w:bookmarkStart w:id="58" w:name="_Toc207787357"/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기반 이미지 빌드</w:t>
      </w:r>
      <w:bookmarkEnd w:id="58"/>
    </w:p>
    <w:p w14:paraId="54FC5867" w14:textId="4E0EF289" w:rsidR="0077254A" w:rsidRPr="00822153" w:rsidRDefault="0077254A" w:rsidP="0077254A">
      <w:pPr>
        <w:rPr>
          <w:lang w:val="en-GB"/>
        </w:rPr>
      </w:pPr>
      <w:r>
        <w:rPr>
          <w:rFonts w:hint="eastAsia"/>
          <w:lang w:val="en-GB"/>
        </w:rPr>
        <w:t xml:space="preserve">1. </w:t>
      </w:r>
      <w:proofErr w:type="spellStart"/>
      <w:r>
        <w:rPr>
          <w:rFonts w:hint="eastAsia"/>
          <w:lang w:val="en-GB"/>
        </w:rPr>
        <w:t>Jupyter</w:t>
      </w:r>
      <w:proofErr w:type="spell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Dockerfile</w:t>
      </w:r>
      <w:proofErr w:type="spellEnd"/>
      <w:r>
        <w:rPr>
          <w:rFonts w:hint="eastAsia"/>
          <w:lang w:val="en-GB"/>
        </w:rPr>
        <w:t xml:space="preserve">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77254A" w:rsidRPr="00707B9F" w14:paraId="35B57AA3" w14:textId="77777777" w:rsidTr="00E84203">
        <w:tc>
          <w:tcPr>
            <w:tcW w:w="9962" w:type="dxa"/>
            <w:shd w:val="clear" w:color="auto" w:fill="D0CECE"/>
          </w:tcPr>
          <w:p w14:paraId="3C92B1A9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vim ~/kubeflow-code/components/example-notebook-servers/jupyter/Dockerfile</w:t>
            </w:r>
          </w:p>
          <w:p w14:paraId="6DFA56F2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#####################################################################</w:t>
            </w:r>
          </w:p>
          <w:p w14:paraId="4B3815EF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3F5D344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install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-- node.js</w:t>
            </w:r>
          </w:p>
          <w:p w14:paraId="3760A9A8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33DC823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install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--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gcc</w:t>
            </w:r>
            <w:proofErr w:type="spellEnd"/>
          </w:p>
          <w:p w14:paraId="2A5E5F34" w14:textId="77777777" w:rsidR="0077254A" w:rsidRDefault="0077254A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RUN export DEBIAN_FRONTEND</w:t>
            </w:r>
            <w:r w:rsidR="00682AAD">
              <w:rPr>
                <w:rFonts w:hint="eastAsia"/>
                <w:sz w:val="20"/>
                <w:szCs w:val="18"/>
                <w:lang w:val="en-GB"/>
              </w:rPr>
              <w:t>=noninteractive \</w:t>
            </w:r>
          </w:p>
          <w:p w14:paraId="0D5F9182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&amp;&amp; apt-get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yq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updte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437BADBA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&amp;&amp; apt-get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yq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install --no-install-recommends \</w:t>
            </w:r>
          </w:p>
          <w:p w14:paraId="6B9EC02C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gcc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72204DC8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g++ \</w:t>
            </w:r>
          </w:p>
          <w:p w14:paraId="67277C39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libgomp1 \</w:t>
            </w:r>
          </w:p>
          <w:p w14:paraId="065EEE49" w14:textId="77777777" w:rsidR="00682AAD" w:rsidRDefault="00682AAD" w:rsidP="00682AA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&amp;&amp; apt-get clean \</w:t>
            </w:r>
          </w:p>
          <w:p w14:paraId="23F4B08C" w14:textId="77777777" w:rsidR="00682AAD" w:rsidRDefault="00682AAD" w:rsidP="00682AA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&amp;&amp; rm -rf /var/lib/apt/lists/*</w:t>
            </w:r>
          </w:p>
          <w:p w14:paraId="30D62B31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C1D18FA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setup environment for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conda</w:t>
            </w:r>
            <w:proofErr w:type="spellEnd"/>
          </w:p>
          <w:p w14:paraId="08C6399D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24ADEDF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4D5D3C70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53702C6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1D488FD" w14:textId="77777777" w:rsidR="00682AAD" w:rsidRDefault="00682AAD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install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</w:p>
          <w:p w14:paraId="28823784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AFA1F0C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install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- requirements.txt</w:t>
            </w:r>
          </w:p>
          <w:p w14:paraId="47A0150C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6B24D09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add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pip install</w:t>
            </w:r>
          </w:p>
          <w:p w14:paraId="3DBCDA2C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RUN python3 -m pip install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SQLAlchemy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==1.4.44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teradataml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==17.20.0.3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teradatasql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==17.20.0.24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teradatasqlalchemy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==17.0.0.5 model-registry==0.2.10 boto3==1.36.5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-resource-usage==1.1.0 \</w:t>
            </w:r>
          </w:p>
          <w:p w14:paraId="3A4EDEDA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&amp;&amp; python3 -m pip install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jupyterlab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-code-formatter==3.0.2 black==25.1.0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==6.0.0</w:t>
            </w:r>
          </w:p>
          <w:p w14:paraId="5D7E8897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7845D84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s6 -copy scripts</w:t>
            </w:r>
          </w:p>
          <w:p w14:paraId="468C39EA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FC00CBC" w14:textId="0F181827" w:rsidR="008B4792" w:rsidRPr="00B85769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#####################################################################</w:t>
            </w:r>
          </w:p>
        </w:tc>
      </w:tr>
    </w:tbl>
    <w:p w14:paraId="52DA85E4" w14:textId="77777777" w:rsidR="0077254A" w:rsidRDefault="0077254A" w:rsidP="002F4715">
      <w:pPr>
        <w:jc w:val="left"/>
        <w:rPr>
          <w:b/>
          <w:bCs/>
          <w:color w:val="0000CC"/>
        </w:rPr>
      </w:pPr>
    </w:p>
    <w:p w14:paraId="61185C3B" w14:textId="3C9E6925" w:rsidR="008B4792" w:rsidRPr="00822153" w:rsidRDefault="008B4792" w:rsidP="008B4792">
      <w:pPr>
        <w:rPr>
          <w:lang w:val="en-GB"/>
        </w:rPr>
      </w:pPr>
      <w:r>
        <w:rPr>
          <w:rFonts w:hint="eastAsia"/>
          <w:lang w:val="en-GB"/>
        </w:rPr>
        <w:t xml:space="preserve">2. </w:t>
      </w:r>
      <w:proofErr w:type="spellStart"/>
      <w:r>
        <w:rPr>
          <w:rFonts w:hint="eastAsia"/>
          <w:lang w:val="en-GB"/>
        </w:rPr>
        <w:t>Jupyter</w:t>
      </w:r>
      <w:proofErr w:type="spellEnd"/>
      <w:r>
        <w:rPr>
          <w:rFonts w:hint="eastAsia"/>
          <w:lang w:val="en-GB"/>
        </w:rPr>
        <w:t xml:space="preserve"> run 파일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B4792" w:rsidRPr="00707B9F" w14:paraId="1D3C0F7D" w14:textId="77777777" w:rsidTr="6AA03AF7">
        <w:tc>
          <w:tcPr>
            <w:tcW w:w="9962" w:type="dxa"/>
            <w:shd w:val="clear" w:color="auto" w:fill="D0CECE"/>
          </w:tcPr>
          <w:p w14:paraId="7E971ACC" w14:textId="4896FC75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vim ~/kubeflow-code/components/example-notebook-servers/jupyter/s6/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services.d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r w:rsidR="00C960F1">
              <w:rPr>
                <w:rFonts w:hint="eastAsia"/>
                <w:sz w:val="20"/>
                <w:szCs w:val="18"/>
                <w:lang w:val="en-GB"/>
              </w:rPr>
              <w:t>jupyterlab/run</w:t>
            </w:r>
          </w:p>
          <w:p w14:paraId="05EBFC60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#####################################################################</w:t>
            </w:r>
          </w:p>
          <w:p w14:paraId="493D9084" w14:textId="6D9AF7A7" w:rsidR="008B4792" w:rsidRDefault="00C960F1" w:rsidP="00E84203">
            <w:pPr>
              <w:jc w:val="left"/>
              <w:rPr>
                <w:sz w:val="20"/>
                <w:lang w:val="en-GB"/>
              </w:rPr>
            </w:pPr>
            <w:proofErr w:type="gramStart"/>
            <w:r w:rsidRPr="6AA03AF7">
              <w:rPr>
                <w:sz w:val="20"/>
                <w:lang w:val="en-GB"/>
              </w:rPr>
              <w:t>#!/</w:t>
            </w:r>
            <w:proofErr w:type="gramEnd"/>
            <w:r w:rsidRPr="6AA03AF7">
              <w:rPr>
                <w:sz w:val="20"/>
                <w:lang w:val="en-GB"/>
              </w:rPr>
              <w:t>command/with-contenv bash</w:t>
            </w:r>
          </w:p>
          <w:p w14:paraId="35C50590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2732719" w14:textId="32674C27" w:rsidR="008B4792" w:rsidRDefault="00C960F1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the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runtime directory must be a path that is NOT a persistent volume</w:t>
            </w:r>
          </w:p>
          <w:p w14:paraId="3F750BAD" w14:textId="5D8B61E8" w:rsidR="00C960F1" w:rsidRDefault="00C960F1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as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volumes often cause permission issues https://github.com/jupyter/notebook/issues/5058</w:t>
            </w:r>
          </w:p>
          <w:p w14:paraId="76AFD65A" w14:textId="21DD6F8A" w:rsidR="008B4792" w:rsidRDefault="00C960F1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export JUPYTER_RUNTIME_DIR=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jupyter_runtime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42C7A892" w14:textId="77777777" w:rsidR="00162F10" w:rsidRPr="00C960F1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2BF2697" w14:textId="7ED411CE" w:rsidR="008B4792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cd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${HOME}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1FB63CF" w14:textId="304BE619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INFO: starting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sz w:val="20"/>
                <w:szCs w:val="18"/>
                <w:lang w:val="en-GB"/>
              </w:rPr>
              <w:t>…”</w:t>
            </w:r>
          </w:p>
          <w:p w14:paraId="75CDF629" w14:textId="25F95DE1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exec 2&gt;&amp;1</w:t>
            </w:r>
          </w:p>
          <w:p w14:paraId="3190D6BE" w14:textId="77777777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A94C82E" w14:textId="351082CC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MEMORY_LIMIT_MB=$(cat /sys/fs/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/memory/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memory.limit_in_bytes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3F795E9C" w14:textId="7F297AC0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CPU_LIMIT=$(cat /sys/fs/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cpu.cfs_quota_us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29869A15" w14:textId="77777777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C2A084F" w14:textId="7F6E8585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exec /opt/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conda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/bin/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lab \</w:t>
            </w:r>
          </w:p>
          <w:p w14:paraId="3726C84F" w14:textId="18D878C0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--notebook-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dir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{HOME}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7F598552" w14:textId="02EAB66E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=0.0.0.0 \</w:t>
            </w:r>
          </w:p>
          <w:p w14:paraId="250B225E" w14:textId="745662F4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--no-browser \</w:t>
            </w:r>
          </w:p>
          <w:p w14:paraId="142B9B7C" w14:textId="73E35B43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--allow-root \</w:t>
            </w:r>
          </w:p>
          <w:p w14:paraId="168BEAD6" w14:textId="69B7DB17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--port=8888 \</w:t>
            </w:r>
          </w:p>
          <w:p w14:paraId="7FA22FB4" w14:textId="67E0485A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ServerApp.token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gram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02DBADA9" w14:textId="4C655E52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ServerApp.password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gram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69B13E75" w14:textId="6C6F2C13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ServerApp.allow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_origin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*</w:t>
            </w:r>
            <w:proofErr w:type="gram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544FC43F" w14:textId="46A763C8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ServerApp.allow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_remote_access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=True \</w:t>
            </w:r>
          </w:p>
          <w:p w14:paraId="40C80E84" w14:textId="77255D31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ServerApp.authenticate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_prometheus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=False \</w:t>
            </w:r>
          </w:p>
          <w:p w14:paraId="77780376" w14:textId="35AE0818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ServerApp.base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_url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{NB_PREFIX}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79747E8D" w14:textId="44ED2652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ResourceUseDisplay.mem_limit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{MEMORY_LIMIT_MB}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3C23DA60" w14:textId="273BBC0A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ResourceUseDisplay.mem_warning_threshold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=0.1 \</w:t>
            </w:r>
          </w:p>
          <w:p w14:paraId="37CB97D8" w14:textId="6E128FB3" w:rsidR="00162F10" w:rsidRDefault="00162F10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ResourceUseDisplay</w:t>
            </w:r>
            <w:r w:rsidR="00437913">
              <w:rPr>
                <w:rFonts w:hint="eastAsia"/>
                <w:sz w:val="20"/>
                <w:szCs w:val="18"/>
                <w:lang w:val="en-GB"/>
              </w:rPr>
              <w:t>.cpu_limit</w:t>
            </w:r>
            <w:proofErr w:type="spellEnd"/>
            <w:proofErr w:type="gramStart"/>
            <w:r w:rsidR="00437913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437913">
              <w:rPr>
                <w:sz w:val="20"/>
                <w:szCs w:val="18"/>
                <w:lang w:val="en-GB"/>
              </w:rPr>
              <w:t>”</w:t>
            </w:r>
            <w:r w:rsidR="00437913">
              <w:rPr>
                <w:rFonts w:hint="eastAsia"/>
                <w:sz w:val="20"/>
                <w:szCs w:val="18"/>
                <w:lang w:val="en-GB"/>
              </w:rPr>
              <w:t>$</w:t>
            </w:r>
            <w:proofErr w:type="gramEnd"/>
            <w:r w:rsidR="00437913">
              <w:rPr>
                <w:rFonts w:hint="eastAsia"/>
                <w:sz w:val="20"/>
                <w:szCs w:val="18"/>
                <w:lang w:val="en-GB"/>
              </w:rPr>
              <w:t>{CPU_LIMIT}</w:t>
            </w:r>
            <w:r w:rsidR="00437913">
              <w:rPr>
                <w:sz w:val="20"/>
                <w:szCs w:val="18"/>
                <w:lang w:val="en-GB"/>
              </w:rPr>
              <w:t>”</w:t>
            </w:r>
            <w:r w:rsidR="00437913"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32AB7B1E" w14:textId="3DCE742F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ResourceUseDisplay.track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_cpu_percent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=True \</w:t>
            </w:r>
          </w:p>
          <w:p w14:paraId="640D2A08" w14:textId="7443C9EC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ResourceUseDisplay.enable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_prometheus_metrics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=False \</w:t>
            </w:r>
          </w:p>
          <w:p w14:paraId="7522E373" w14:textId="1B9DE183" w:rsidR="00437913" w:rsidRP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ResourceUseDisplay.show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_host_usage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=False</w:t>
            </w:r>
          </w:p>
          <w:p w14:paraId="2F7324A3" w14:textId="77777777" w:rsidR="008B4792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F514E77" w14:textId="77777777" w:rsidR="008B4792" w:rsidRPr="00B85769" w:rsidRDefault="008B479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#####################################################################</w:t>
            </w:r>
          </w:p>
        </w:tc>
      </w:tr>
    </w:tbl>
    <w:p w14:paraId="439FB610" w14:textId="77777777" w:rsidR="008B4792" w:rsidRDefault="008B4792" w:rsidP="002F4715">
      <w:pPr>
        <w:jc w:val="left"/>
        <w:rPr>
          <w:b/>
          <w:bCs/>
          <w:color w:val="0000CC"/>
        </w:rPr>
      </w:pPr>
    </w:p>
    <w:p w14:paraId="425755B3" w14:textId="6F0FF0CC" w:rsidR="00437913" w:rsidRPr="00822153" w:rsidRDefault="00DD63E3" w:rsidP="00437913">
      <w:pPr>
        <w:rPr>
          <w:lang w:val="en-GB"/>
        </w:rPr>
      </w:pPr>
      <w:r>
        <w:rPr>
          <w:rFonts w:hint="eastAsia"/>
          <w:lang w:val="en-GB"/>
        </w:rPr>
        <w:t>3</w:t>
      </w:r>
      <w:r w:rsidR="00437913">
        <w:rPr>
          <w:rFonts w:hint="eastAsia"/>
          <w:lang w:val="en-GB"/>
        </w:rPr>
        <w:t>. 이미지 빌드 &amp; Tagging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437913" w:rsidRPr="00707B9F" w14:paraId="17E22758" w14:textId="77777777" w:rsidTr="00E84203">
        <w:tc>
          <w:tcPr>
            <w:tcW w:w="9962" w:type="dxa"/>
            <w:shd w:val="clear" w:color="auto" w:fill="D0CECE"/>
          </w:tcPr>
          <w:p w14:paraId="548F908E" w14:textId="04B2EEF2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삭제 및 초기화 (필요시)</w:t>
            </w:r>
          </w:p>
          <w:p w14:paraId="71DB3AA6" w14:textId="1C852ABF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image prune -a -f</w:t>
            </w:r>
          </w:p>
          <w:p w14:paraId="25C475C5" w14:textId="4AC68DF1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builder prune --force</w:t>
            </w:r>
          </w:p>
          <w:p w14:paraId="411CCC06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017D9BE" w14:textId="2A1A0221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생성</w:t>
            </w:r>
          </w:p>
          <w:p w14:paraId="534F1756" w14:textId="39336348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-code/components/example-notebook-servers</w:t>
            </w:r>
          </w:p>
          <w:p w14:paraId="2C0ED2F0" w14:textId="6B3511F6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make docker-build</w:t>
            </w:r>
          </w:p>
          <w:p w14:paraId="6B2301EC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5F7035D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확인</w:t>
            </w:r>
          </w:p>
          <w:p w14:paraId="7A0882DE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images</w:t>
            </w:r>
          </w:p>
          <w:p w14:paraId="6D2CE06D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7E4FAB3" w14:textId="77777777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Tag 추가 (예시)</w:t>
            </w:r>
          </w:p>
          <w:p w14:paraId="78E934D8" w14:textId="687C6A7A" w:rsidR="00437913" w:rsidRDefault="0043791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-78969ee8246a6f11295378fc61273b1f</w:t>
            </w:r>
            <w:r w:rsidR="004B36B2">
              <w:rPr>
                <w:rFonts w:hint="eastAsia"/>
                <w:sz w:val="20"/>
                <w:szCs w:val="18"/>
                <w:lang w:val="en-GB"/>
              </w:rPr>
              <w:t>2dbe07a8-dirty</w:t>
            </w:r>
            <w:r w:rsidR="007C6358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4B36B2"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 w:rsidR="004B36B2"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 w:rsidR="004B36B2"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 w:rsidR="004B36B2"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8807EB7" w14:textId="080DC4E8" w:rsidR="004B36B2" w:rsidRDefault="004B36B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-78969ee8246a6f11295378fc61273b1f2dbe07a8-dirty</w:t>
            </w:r>
            <w:r w:rsidR="007C6358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1A427AC1" w14:textId="505C4D13" w:rsidR="007C6358" w:rsidRDefault="004B36B2" w:rsidP="007C635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kubeflownotebookswg/jupyter-tensorflow-cuda-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-78969ee8246a6f11295378fc61273b1f2dbe07a8-dirty</w:t>
            </w:r>
            <w:r w:rsidR="007C6358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7C6358">
              <w:rPr>
                <w:rFonts w:hint="eastAsia"/>
                <w:sz w:val="20"/>
                <w:szCs w:val="18"/>
                <w:lang w:val="en-GB"/>
              </w:rPr>
              <w:t>jupyter-tensorflow-cuda</w:t>
            </w:r>
            <w:proofErr w:type="spellEnd"/>
            <w:r w:rsidR="007C6358"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gramStart"/>
            <w:r w:rsidR="007C6358"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 w:rsidR="007C6358"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6999E454" w14:textId="77777777" w:rsidR="004B36B2" w:rsidRDefault="00084BDF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tag </w:t>
            </w:r>
            <w:r w:rsidR="00CA09D3">
              <w:rPr>
                <w:rFonts w:hint="eastAsia"/>
                <w:sz w:val="20"/>
                <w:szCs w:val="18"/>
                <w:lang w:val="en-GB"/>
              </w:rPr>
              <w:t>kubeflownotebookswg/jupyter-pytorch-</w:t>
            </w:r>
            <w:proofErr w:type="gramStart"/>
            <w:r w:rsidR="00CA09D3">
              <w:rPr>
                <w:rFonts w:hint="eastAsia"/>
                <w:sz w:val="20"/>
                <w:szCs w:val="18"/>
                <w:lang w:val="en-GB"/>
              </w:rPr>
              <w:t>full:sha</w:t>
            </w:r>
            <w:proofErr w:type="gramEnd"/>
            <w:r w:rsidR="00CA09D3">
              <w:rPr>
                <w:rFonts w:hint="eastAsia"/>
                <w:sz w:val="20"/>
                <w:szCs w:val="18"/>
                <w:lang w:val="en-GB"/>
              </w:rPr>
              <w:t xml:space="preserve">-78969ee8246a6f11295378fc61273b1f2dbe07a8-dirty </w:t>
            </w:r>
            <w:proofErr w:type="spellStart"/>
            <w:r w:rsidR="00CA09D3"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 w:rsidR="00CA09D3">
              <w:rPr>
                <w:rFonts w:hint="eastAsia"/>
                <w:sz w:val="20"/>
                <w:szCs w:val="18"/>
                <w:lang w:val="en-GB"/>
              </w:rPr>
              <w:t>/jupyter-pytorch-</w:t>
            </w:r>
            <w:proofErr w:type="gramStart"/>
            <w:r w:rsidR="00CA09D3"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 w:rsidR="00CA09D3"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3DA081E6" w14:textId="027CB2F7" w:rsidR="00CA09D3" w:rsidRDefault="00CA09D3" w:rsidP="00CA09D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kubeflownotebookswg/jupyter-pytorch-cuda-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-78969ee8246a6f11295378fc61273b1f2dbe07a8-dirty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/jupyter-pytorch-cuda-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04EA6E66" w14:textId="3EF93CF1" w:rsidR="00CA09D3" w:rsidRDefault="00CA09D3" w:rsidP="00CA09D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docker tag kubeflownotebookswg/jupyter-pytorch-gaudi-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-78969ee8246a6f11295378fc61273b1f2dbe07a8-dirty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/jupyter-pytorch-gaudi-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52336AFE" w14:textId="77777777" w:rsidR="00CA09D3" w:rsidRDefault="00CA09D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kubeflownotebookswg/codeserver-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python:sha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-78969ee8246a6f11295378fc61273b1f2dbe07a8-dirty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/codeserver-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python:v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2C813F90" w14:textId="77777777" w:rsidR="00CA09D3" w:rsidRDefault="00CA09D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kubeflownotebookswg/rstidio-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tidyverse:sha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-78969ee8246a6f11295378fc61273b1f2dbe07a8-dirty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 w:rsidR="00DD63E3">
              <w:rPr>
                <w:rFonts w:hint="eastAsia"/>
                <w:sz w:val="20"/>
                <w:szCs w:val="18"/>
                <w:lang w:val="en-GB"/>
              </w:rPr>
              <w:t>/rstudio-</w:t>
            </w:r>
            <w:proofErr w:type="gramStart"/>
            <w:r w:rsidR="00DD63E3">
              <w:rPr>
                <w:rFonts w:hint="eastAsia"/>
                <w:sz w:val="20"/>
                <w:szCs w:val="18"/>
                <w:lang w:val="en-GB"/>
              </w:rPr>
              <w:t>tidyverse:v</w:t>
            </w:r>
            <w:proofErr w:type="gramEnd"/>
            <w:r w:rsidR="00DD63E3"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0265D67D" w14:textId="326D8877" w:rsidR="00DD63E3" w:rsidRPr="00CA09D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images</w:t>
            </w:r>
          </w:p>
        </w:tc>
      </w:tr>
    </w:tbl>
    <w:p w14:paraId="43522B63" w14:textId="77777777" w:rsidR="00437913" w:rsidRDefault="00437913" w:rsidP="002F4715">
      <w:pPr>
        <w:jc w:val="left"/>
        <w:rPr>
          <w:b/>
          <w:bCs/>
          <w:color w:val="0000CC"/>
        </w:rPr>
      </w:pPr>
    </w:p>
    <w:p w14:paraId="158B88BC" w14:textId="7157F394" w:rsidR="00DD63E3" w:rsidRPr="00822153" w:rsidRDefault="00DD63E3" w:rsidP="00DD63E3">
      <w:pPr>
        <w:rPr>
          <w:lang w:val="en-GB"/>
        </w:rPr>
      </w:pPr>
      <w:r>
        <w:rPr>
          <w:rFonts w:hint="eastAsia"/>
          <w:lang w:val="en-GB"/>
        </w:rPr>
        <w:t>4. 이미지 Test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DD63E3" w:rsidRPr="00707B9F" w14:paraId="298CEC7E" w14:textId="77777777" w:rsidTr="00E84203">
        <w:tc>
          <w:tcPr>
            <w:tcW w:w="9962" w:type="dxa"/>
            <w:shd w:val="clear" w:color="auto" w:fill="D0CECE"/>
          </w:tcPr>
          <w:p w14:paraId="6C4BE768" w14:textId="77777777" w:rsid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run -d -p 8080:8888 --name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jupyter-scipy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--memory=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1g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76D78024" w14:textId="77777777" w:rsid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logs -f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jupyter-scipy</w:t>
            </w:r>
            <w:proofErr w:type="spellEnd"/>
          </w:p>
          <w:p w14:paraId="0E27D7C2" w14:textId="703BB494" w:rsidR="00DD63E3" w:rsidRP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exec -it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jupyter-scipy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/bin/bash</w:t>
            </w:r>
          </w:p>
        </w:tc>
      </w:tr>
    </w:tbl>
    <w:p w14:paraId="6FAB3134" w14:textId="77777777" w:rsidR="00DD63E3" w:rsidRDefault="00DD63E3" w:rsidP="002F4715">
      <w:pPr>
        <w:jc w:val="left"/>
        <w:rPr>
          <w:b/>
          <w:bCs/>
          <w:color w:val="0000CC"/>
        </w:rPr>
      </w:pPr>
    </w:p>
    <w:p w14:paraId="21FABD35" w14:textId="4FF436C8" w:rsidR="00DD63E3" w:rsidRPr="00822153" w:rsidRDefault="00DD63E3" w:rsidP="00DD63E3">
      <w:pPr>
        <w:rPr>
          <w:lang w:val="en-GB"/>
        </w:rPr>
      </w:pPr>
      <w:r>
        <w:rPr>
          <w:rFonts w:hint="eastAsia"/>
          <w:lang w:val="en-GB"/>
        </w:rPr>
        <w:t>5. 이미지 Export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DD63E3" w:rsidRPr="00707B9F" w14:paraId="16AE2537" w14:textId="77777777" w:rsidTr="00E84203">
        <w:tc>
          <w:tcPr>
            <w:tcW w:w="9962" w:type="dxa"/>
            <w:shd w:val="clear" w:color="auto" w:fill="D0CECE"/>
          </w:tcPr>
          <w:p w14:paraId="250B6938" w14:textId="77777777" w:rsid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~/kubeflownotebookswg_jupyter_scipy.tar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1FBFDC4A" w14:textId="77777777" w:rsid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~/kubeflownotebookswg_jupyter_tensorflow_full.tar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32ED9233" w14:textId="77777777" w:rsidR="00DD63E3" w:rsidRDefault="00DD63E3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save -o ~/kubeflow</w:t>
            </w:r>
            <w:r w:rsidR="00A005DE">
              <w:rPr>
                <w:rFonts w:hint="eastAsia"/>
                <w:sz w:val="20"/>
                <w:szCs w:val="18"/>
                <w:lang w:val="en-GB"/>
              </w:rPr>
              <w:t xml:space="preserve">notebookswg_jupyter_tensorflow_cuda_full.tar </w:t>
            </w:r>
            <w:proofErr w:type="spellStart"/>
            <w:r w:rsidR="00A005DE"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 w:rsidR="00A005DE">
              <w:rPr>
                <w:rFonts w:hint="eastAsia"/>
                <w:sz w:val="20"/>
                <w:szCs w:val="18"/>
                <w:lang w:val="en-GB"/>
              </w:rPr>
              <w:t>/jupyter-tensorflow-cuda-</w:t>
            </w:r>
            <w:proofErr w:type="gramStart"/>
            <w:r w:rsidR="00A005DE"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 w:rsidR="00A005DE"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2C03E95F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~/kubeflownotebookswg_jupyter_tensorflow_pytorch_full.tar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/jupyter-tensorflow-pytorch-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A4AD1A3" w14:textId="46C40663" w:rsidR="00A005DE" w:rsidRDefault="00A005DE" w:rsidP="00A005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~/kubeflownotebookswg_jupyter_tensorflow_pytorch_cuda_full.tar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/jupyter-tensorflow-pytorch-cuda-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6935E4B2" w14:textId="25887B1A" w:rsidR="00A005DE" w:rsidRDefault="00A005DE" w:rsidP="00A005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~/kubeflownotebookswg_jupyter_tensorflow_pytorch_gaudi_full.tar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/jupyter-tensorflow-pytorch-gaudi-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05C71184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~/kubeflownotebookswg_codeserver_python.tar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/codeserver-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python:v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39A6F57" w14:textId="0868799B" w:rsidR="00A005DE" w:rsidRP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save -o ~/kubeflownotebookswg_rstudio_tidyverse.tar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/rstudio-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tidyverse:v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</w:tc>
      </w:tr>
    </w:tbl>
    <w:p w14:paraId="641558C1" w14:textId="77777777" w:rsidR="00DD63E3" w:rsidRDefault="00DD63E3" w:rsidP="002F4715">
      <w:pPr>
        <w:jc w:val="left"/>
        <w:rPr>
          <w:b/>
          <w:bCs/>
          <w:color w:val="0000CC"/>
          <w:lang w:val="en-GB"/>
        </w:rPr>
      </w:pPr>
    </w:p>
    <w:p w14:paraId="1DE96AE7" w14:textId="6F300031" w:rsidR="00A005DE" w:rsidRDefault="00A005DE" w:rsidP="002F4715">
      <w:pPr>
        <w:jc w:val="left"/>
        <w:rPr>
          <w:lang w:val="en-GB"/>
        </w:rPr>
      </w:pPr>
      <w:r>
        <w:rPr>
          <w:rFonts w:hint="eastAsia"/>
          <w:lang w:val="en-GB"/>
        </w:rPr>
        <w:t>6. 파일 내부 반입 (Bastion 서버로 파일 업로드)</w:t>
      </w:r>
    </w:p>
    <w:p w14:paraId="7DB2C148" w14:textId="4425E365" w:rsidR="00A005DE" w:rsidRPr="00822153" w:rsidRDefault="00E910DE" w:rsidP="00A005DE">
      <w:pPr>
        <w:rPr>
          <w:lang w:val="en-GB"/>
        </w:rPr>
      </w:pPr>
      <w:r>
        <w:rPr>
          <w:rFonts w:hint="eastAsia"/>
          <w:lang w:val="en-GB"/>
        </w:rPr>
        <w:t>7</w:t>
      </w:r>
      <w:r w:rsidR="00A005DE">
        <w:rPr>
          <w:rFonts w:hint="eastAsia"/>
          <w:lang w:val="en-GB"/>
        </w:rPr>
        <w:t>. 이미지 Load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A005DE" w:rsidRPr="00707B9F" w14:paraId="48CB700B" w14:textId="77777777" w:rsidTr="00E84203">
        <w:tc>
          <w:tcPr>
            <w:tcW w:w="9962" w:type="dxa"/>
            <w:shd w:val="clear" w:color="auto" w:fill="D0CECE"/>
          </w:tcPr>
          <w:p w14:paraId="19FE2809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삭제 및 초기화</w:t>
            </w:r>
          </w:p>
          <w:p w14:paraId="1AA003FC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image prune -a -f</w:t>
            </w:r>
          </w:p>
          <w:p w14:paraId="67ECA953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builder prune --force</w:t>
            </w:r>
          </w:p>
          <w:p w14:paraId="220F5B6C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6908188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# 이미지 Load (예시)</w:t>
            </w:r>
          </w:p>
          <w:p w14:paraId="1CFC75E5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/images</w:t>
            </w:r>
          </w:p>
          <w:p w14:paraId="59952385" w14:textId="77777777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kubeflownotebookswg_jupyter.tar</w:t>
            </w:r>
          </w:p>
          <w:p w14:paraId="6AF7BDE3" w14:textId="7EB54905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kubeflownotebookswg_jupyter_pytorch_cuda_full.tar</w:t>
            </w:r>
          </w:p>
          <w:p w14:paraId="20480702" w14:textId="48C4E68A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kubeflownotebookswg_jupyter_pytorch_full.tar</w:t>
            </w:r>
          </w:p>
          <w:p w14:paraId="19ED27AF" w14:textId="2D3CBDC1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kubeflownotebookswg_jupyter_pytorch_gaudi_full.tar</w:t>
            </w:r>
          </w:p>
          <w:p w14:paraId="043EF1E5" w14:textId="68F0E96C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kubeflownotebookswg_jupyter_scipy.tar</w:t>
            </w:r>
          </w:p>
          <w:p w14:paraId="19624739" w14:textId="4D5FFA04" w:rsid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kubeflownotebookswg_jupyter_tensorflow_cuda_full.tar</w:t>
            </w:r>
          </w:p>
          <w:p w14:paraId="3E511CD2" w14:textId="53448DA6" w:rsidR="00A005DE" w:rsidRPr="00A005DE" w:rsidRDefault="00A005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r>
              <w:rPr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kubeflownotebookswg_jupyter_tensorflow_full.tar</w:t>
            </w:r>
          </w:p>
        </w:tc>
      </w:tr>
    </w:tbl>
    <w:p w14:paraId="09EDAFA6" w14:textId="77777777" w:rsidR="00A005DE" w:rsidRDefault="00A005DE" w:rsidP="002F4715">
      <w:pPr>
        <w:jc w:val="left"/>
        <w:rPr>
          <w:b/>
          <w:bCs/>
          <w:color w:val="0000CC"/>
        </w:rPr>
      </w:pPr>
    </w:p>
    <w:p w14:paraId="31ED51A4" w14:textId="3E8A9FB0" w:rsidR="00E910DE" w:rsidRDefault="00E910DE" w:rsidP="00E910DE">
      <w:pPr>
        <w:rPr>
          <w:lang w:val="en-GB"/>
        </w:rPr>
      </w:pPr>
      <w:r>
        <w:rPr>
          <w:rFonts w:hint="eastAsia"/>
          <w:lang w:val="en-GB"/>
        </w:rPr>
        <w:t>8. Harbor에 업로드</w:t>
      </w:r>
    </w:p>
    <w:p w14:paraId="5D84B6B0" w14:textId="0A694E61" w:rsidR="00E910DE" w:rsidRDefault="00E910DE" w:rsidP="00E910DE">
      <w:pPr>
        <w:rPr>
          <w:lang w:val="en-GB"/>
        </w:rPr>
      </w:pPr>
      <w:bookmarkStart w:id="59" w:name="_Hlk198281913"/>
      <w:r>
        <w:rPr>
          <w:rFonts w:hint="eastAsia"/>
          <w:lang w:val="en-GB"/>
        </w:rPr>
        <w:t xml:space="preserve">- 운영 Harbor </w:t>
      </w:r>
      <w:proofErr w:type="gramStart"/>
      <w:r>
        <w:rPr>
          <w:rFonts w:hint="eastAsia"/>
          <w:lang w:val="en-GB"/>
        </w:rPr>
        <w:t>경로 :</w:t>
      </w:r>
      <w:proofErr w:type="gramEnd"/>
      <w:r>
        <w:rPr>
          <w:rFonts w:hint="eastAsia"/>
          <w:lang w:val="en-GB"/>
        </w:rPr>
        <w:t xml:space="preserve"> kbops-reg.wizmore.co.kr/</w:t>
      </w:r>
      <w:proofErr w:type="spellStart"/>
      <w:r>
        <w:rPr>
          <w:rFonts w:hint="eastAsia"/>
          <w:lang w:val="en-GB"/>
        </w:rPr>
        <w:t>datalab</w:t>
      </w:r>
      <w:proofErr w:type="spellEnd"/>
    </w:p>
    <w:p w14:paraId="1A2E1FB1" w14:textId="6E79DCDA" w:rsidR="00E910DE" w:rsidRPr="00822153" w:rsidRDefault="00E910DE" w:rsidP="00E910DE">
      <w:pPr>
        <w:rPr>
          <w:lang w:val="en-GB"/>
        </w:rPr>
      </w:pPr>
      <w:r>
        <w:rPr>
          <w:rFonts w:hint="eastAsia"/>
          <w:lang w:val="en-GB"/>
        </w:rPr>
        <w:t xml:space="preserve">- 개발 Harbor </w:t>
      </w:r>
      <w:proofErr w:type="gramStart"/>
      <w:r>
        <w:rPr>
          <w:rFonts w:hint="eastAsia"/>
          <w:lang w:val="en-GB"/>
        </w:rPr>
        <w:t>경로 :</w:t>
      </w:r>
      <w:proofErr w:type="gramEnd"/>
      <w:r>
        <w:rPr>
          <w:rFonts w:hint="eastAsia"/>
          <w:lang w:val="en-GB"/>
        </w:rPr>
        <w:t xml:space="preserve"> devkbops-reg.wizmore.co.kr/</w:t>
      </w:r>
      <w:proofErr w:type="spellStart"/>
      <w:r>
        <w:rPr>
          <w:rFonts w:hint="eastAsia"/>
          <w:lang w:val="en-GB"/>
        </w:rPr>
        <w:t>datalab</w:t>
      </w:r>
      <w:proofErr w:type="spellEnd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910DE" w:rsidRPr="00707B9F" w14:paraId="2EDC159B" w14:textId="77777777" w:rsidTr="00E84203">
        <w:tc>
          <w:tcPr>
            <w:tcW w:w="9962" w:type="dxa"/>
            <w:shd w:val="clear" w:color="auto" w:fill="D0CECE"/>
          </w:tcPr>
          <w:p w14:paraId="7861DE9C" w14:textId="3A5ADFD7" w:rsidR="00E910DE" w:rsidRDefault="00E910DE" w:rsidP="00E91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Tagging</w:t>
            </w:r>
          </w:p>
          <w:p w14:paraId="741DD911" w14:textId="584EE1DC" w:rsidR="00E910DE" w:rsidRDefault="00E910DE" w:rsidP="00E91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docker.io/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1.9.3 kbops-reg.wizmore.co.kr/datalab/docker.io/kubeflownotebookswg/jupyter-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1.9.3</w:t>
            </w:r>
          </w:p>
          <w:p w14:paraId="3A816DC3" w14:textId="77777777" w:rsidR="00E910DE" w:rsidRPr="00A005DE" w:rsidRDefault="00E910DE" w:rsidP="00E910D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EE64E71" w14:textId="77777777" w:rsidR="00E910DE" w:rsidRDefault="00E910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이미지 Push</w:t>
            </w:r>
          </w:p>
          <w:p w14:paraId="32883814" w14:textId="518C030F" w:rsidR="00E910DE" w:rsidRPr="00A005DE" w:rsidRDefault="00E910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push kbops-reg.wizmore.co.kr/datalab/docker.io/kubeflownotebookswg/jupyter-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1.9.3</w:t>
            </w:r>
          </w:p>
        </w:tc>
      </w:tr>
      <w:bookmarkEnd w:id="59"/>
    </w:tbl>
    <w:p w14:paraId="71F3269F" w14:textId="77777777" w:rsidR="00E910DE" w:rsidRDefault="00E910DE" w:rsidP="002F4715">
      <w:pPr>
        <w:jc w:val="left"/>
        <w:rPr>
          <w:b/>
          <w:bCs/>
          <w:color w:val="0000CC"/>
        </w:rPr>
      </w:pPr>
    </w:p>
    <w:p w14:paraId="70AAD1DB" w14:textId="60490B87" w:rsidR="00E910DE" w:rsidRDefault="00E910DE" w:rsidP="00E910DE">
      <w:pPr>
        <w:rPr>
          <w:lang w:val="en-GB"/>
        </w:rPr>
      </w:pPr>
      <w:r>
        <w:rPr>
          <w:rFonts w:hint="eastAsia"/>
          <w:lang w:val="en-GB"/>
        </w:rPr>
        <w:t>9. Kubeflow Notebook 설정 변경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910DE" w:rsidRPr="00707B9F" w14:paraId="7FCD243F" w14:textId="77777777" w:rsidTr="00E84203">
        <w:tc>
          <w:tcPr>
            <w:tcW w:w="9962" w:type="dxa"/>
            <w:shd w:val="clear" w:color="auto" w:fill="D0CECE"/>
          </w:tcPr>
          <w:p w14:paraId="1B6C3E83" w14:textId="77777777" w:rsidR="00E910DE" w:rsidRDefault="00E910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vim /home/kubfadmin/LGCNS/install_file/open_source/manifest/kubeflow/manifests-1.9.1/apps/jupyter/jupyter-web-app/upstream/base/configs/spawner_ui_config.yaml</w:t>
            </w:r>
          </w:p>
          <w:p w14:paraId="0F9CC5FA" w14:textId="77777777" w:rsidR="00E910DE" w:rsidRDefault="00E910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####################################################################</w:t>
            </w:r>
          </w:p>
          <w:p w14:paraId="76B16B2B" w14:textId="77777777" w:rsidR="00E910DE" w:rsidRDefault="00E910DE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70FC3987" w14:textId="77777777" w:rsidR="00E910DE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############################################################</w:t>
            </w:r>
          </w:p>
          <w:p w14:paraId="4E0317F7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-like Container Images</w:t>
            </w:r>
          </w:p>
          <w:p w14:paraId="564DA591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</w:t>
            </w:r>
          </w:p>
          <w:p w14:paraId="270FE6A0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NOTES:</w:t>
            </w:r>
          </w:p>
          <w:p w14:paraId="47D6B88A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 - the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image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section is used for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-like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apps whose</w:t>
            </w:r>
          </w:p>
          <w:p w14:paraId="7E514D52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   HTTP path is configured by the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NB_PREFIX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environment variable</w:t>
            </w:r>
          </w:p>
          <w:p w14:paraId="761A85D3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############################################################</w:t>
            </w:r>
          </w:p>
          <w:p w14:paraId="2FBD3626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image:</w:t>
            </w:r>
          </w:p>
          <w:p w14:paraId="14DE44A9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the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default container image</w:t>
            </w:r>
          </w:p>
          <w:p w14:paraId="73AC1FC1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value: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391DDFB1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21BEDCC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#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the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list of available container images in the dropdown</w:t>
            </w:r>
          </w:p>
          <w:p w14:paraId="052992D9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options:</w:t>
            </w:r>
          </w:p>
          <w:p w14:paraId="153FA18A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custom:v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239BC22" w14:textId="23C689F0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6F9A9594" w14:textId="45D19BBF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/jupyter-pytorch-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16FA8D65" w14:textId="63EA4791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/jupyter-pytorch-cuda-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FA8232F" w14:textId="346BA08F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/jupyter-pytorch-gaudi-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6F9B080" w14:textId="2EFB121A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43FC0E9A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/jupyter-tensorflow-cuda-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0F48DAEC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  <w:p w14:paraId="1597E8DD" w14:textId="60D70354" w:rsidR="00EC4F8C" w:rsidRP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#################################################################</w:t>
            </w:r>
          </w:p>
        </w:tc>
      </w:tr>
    </w:tbl>
    <w:p w14:paraId="4EEDFE60" w14:textId="77777777" w:rsidR="00E910DE" w:rsidRDefault="00E910DE" w:rsidP="002F4715">
      <w:pPr>
        <w:jc w:val="left"/>
        <w:rPr>
          <w:b/>
          <w:bCs/>
          <w:color w:val="0000CC"/>
        </w:rPr>
      </w:pPr>
    </w:p>
    <w:p w14:paraId="2784D608" w14:textId="5089C517" w:rsidR="00EC4F8C" w:rsidRDefault="00EC4F8C" w:rsidP="00EC4F8C">
      <w:pPr>
        <w:rPr>
          <w:lang w:val="en-GB"/>
        </w:rPr>
      </w:pPr>
      <w:r>
        <w:rPr>
          <w:rFonts w:hint="eastAsia"/>
          <w:lang w:val="en-GB"/>
        </w:rPr>
        <w:t>10. Kubeflow Notebook 설정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C4F8C" w:rsidRPr="00707B9F" w14:paraId="54E602BD" w14:textId="77777777" w:rsidTr="00E84203">
        <w:tc>
          <w:tcPr>
            <w:tcW w:w="9962" w:type="dxa"/>
            <w:shd w:val="clear" w:color="auto" w:fill="D0CECE"/>
          </w:tcPr>
          <w:p w14:paraId="5CAF1AB3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/home/kubfadmin/LGCNS/install_file/open_source/manifest/kubeflow/manifests-1.9.1</w:t>
            </w:r>
          </w:p>
          <w:p w14:paraId="23CA41C0" w14:textId="77777777" w:rsid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-web-app/upstream/overlays/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-</w:t>
            </w:r>
          </w:p>
          <w:p w14:paraId="1153BF7E" w14:textId="4E25F4FE" w:rsidR="00EC4F8C" w:rsidRPr="00EC4F8C" w:rsidRDefault="00EC4F8C" w:rsidP="00E8420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apps/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-web-app/upstream/overlays/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-</w:t>
            </w:r>
          </w:p>
        </w:tc>
      </w:tr>
    </w:tbl>
    <w:p w14:paraId="3D8D7066" w14:textId="77777777" w:rsidR="00EC4F8C" w:rsidRDefault="00EC4F8C" w:rsidP="002F4715">
      <w:pPr>
        <w:jc w:val="left"/>
        <w:rPr>
          <w:b/>
          <w:bCs/>
          <w:color w:val="0000CC"/>
        </w:rPr>
      </w:pPr>
    </w:p>
    <w:p w14:paraId="13E8BC8A" w14:textId="504EC9A4" w:rsidR="00685A1B" w:rsidRDefault="00685A1B" w:rsidP="00685A1B">
      <w:pPr>
        <w:pStyle w:val="3"/>
        <w:numPr>
          <w:ilvl w:val="2"/>
          <w:numId w:val="13"/>
        </w:numPr>
        <w:jc w:val="left"/>
      </w:pPr>
      <w:bookmarkStart w:id="60" w:name="_Toc207787358"/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기반 이미지 빌드</w:t>
      </w:r>
      <w:bookmarkEnd w:id="60"/>
    </w:p>
    <w:p w14:paraId="6295B686" w14:textId="5F958D66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>1. 주의사항</w:t>
      </w:r>
    </w:p>
    <w:p w14:paraId="4D482BB6" w14:textId="05C9E4F9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gramStart"/>
      <w:r>
        <w:rPr>
          <w:rFonts w:hint="eastAsia"/>
          <w:lang w:val="en-GB"/>
        </w:rPr>
        <w:t>User :</w:t>
      </w:r>
      <w:proofErr w:type="gram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jovyan</w:t>
      </w:r>
      <w:proofErr w:type="spellEnd"/>
    </w:p>
    <w:p w14:paraId="205A7E55" w14:textId="260107E9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gramStart"/>
      <w:r>
        <w:rPr>
          <w:rFonts w:hint="eastAsia"/>
          <w:lang w:val="en-GB"/>
        </w:rPr>
        <w:t>UID :</w:t>
      </w:r>
      <w:proofErr w:type="gramEnd"/>
      <w:r>
        <w:rPr>
          <w:rFonts w:hint="eastAsia"/>
          <w:lang w:val="en-GB"/>
        </w:rPr>
        <w:t xml:space="preserve"> 1000</w:t>
      </w:r>
    </w:p>
    <w:p w14:paraId="60AE4635" w14:textId="4C76400F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- Home </w:t>
      </w:r>
      <w:proofErr w:type="gramStart"/>
      <w:r>
        <w:rPr>
          <w:rFonts w:hint="eastAsia"/>
          <w:lang w:val="en-GB"/>
        </w:rPr>
        <w:t>Directory :</w:t>
      </w:r>
      <w:proofErr w:type="gramEnd"/>
      <w:r>
        <w:rPr>
          <w:rFonts w:hint="eastAsia"/>
          <w:lang w:val="en-GB"/>
        </w:rPr>
        <w:t xml:space="preserve"> /home/</w:t>
      </w:r>
      <w:proofErr w:type="spellStart"/>
      <w:r>
        <w:rPr>
          <w:rFonts w:hint="eastAsia"/>
          <w:lang w:val="en-GB"/>
        </w:rPr>
        <w:t>jovyan</w:t>
      </w:r>
      <w:proofErr w:type="spellEnd"/>
    </w:p>
    <w:p w14:paraId="41629493" w14:textId="085F36D2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>
        <w:rPr>
          <w:rFonts w:hint="eastAsia"/>
          <w:lang w:val="en-GB"/>
        </w:rPr>
        <w:t>jupyter</w:t>
      </w:r>
      <w:proofErr w:type="spellEnd"/>
      <w:r>
        <w:rPr>
          <w:rFonts w:hint="eastAsia"/>
          <w:lang w:val="en-GB"/>
        </w:rPr>
        <w:t xml:space="preserve"> lab으로 실행해야 함 (</w:t>
      </w:r>
      <w:proofErr w:type="spellStart"/>
      <w:r>
        <w:rPr>
          <w:rFonts w:hint="eastAsia"/>
          <w:lang w:val="en-GB"/>
        </w:rPr>
        <w:t>jupyter</w:t>
      </w:r>
      <w:proofErr w:type="spellEnd"/>
      <w:r>
        <w:rPr>
          <w:rFonts w:hint="eastAsia"/>
          <w:lang w:val="en-GB"/>
        </w:rPr>
        <w:t xml:space="preserve"> notebook으로 실행하면 안됨)</w:t>
      </w:r>
    </w:p>
    <w:p w14:paraId="2E73EA2E" w14:textId="437C5AB8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>- 토큰 없이 실행 (</w:t>
      </w:r>
      <w:proofErr w:type="spellStart"/>
      <w:r>
        <w:rPr>
          <w:rFonts w:hint="eastAsia"/>
          <w:lang w:val="en-GB"/>
        </w:rPr>
        <w:t>NotebookApp.token</w:t>
      </w:r>
      <w:proofErr w:type="spellEnd"/>
      <w:r>
        <w:rPr>
          <w:rFonts w:hint="eastAsia"/>
          <w:lang w:val="en-GB"/>
        </w:rPr>
        <w:t>=</w:t>
      </w:r>
      <w:r>
        <w:rPr>
          <w:lang w:val="en-GB"/>
        </w:rPr>
        <w:t>””</w:t>
      </w:r>
      <w:r>
        <w:rPr>
          <w:rFonts w:hint="eastAsia"/>
          <w:lang w:val="en-GB"/>
        </w:rPr>
        <w:t>)</w:t>
      </w:r>
    </w:p>
    <w:p w14:paraId="6C31D761" w14:textId="09063D8B" w:rsidR="00685A1B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- HTTP </w:t>
      </w:r>
      <w:proofErr w:type="spellStart"/>
      <w:r>
        <w:rPr>
          <w:rFonts w:hint="eastAsia"/>
          <w:lang w:val="en-GB"/>
        </w:rPr>
        <w:t>응답헤더에</w:t>
      </w:r>
      <w:proofErr w:type="spellEnd"/>
      <w:r>
        <w:rPr>
          <w:rFonts w:hint="eastAsia"/>
          <w:lang w:val="en-GB"/>
        </w:rPr>
        <w:t xml:space="preserve"> Access-Control-Allow-Origin: * 설정 (--</w:t>
      </w:r>
      <w:proofErr w:type="spellStart"/>
      <w:proofErr w:type="gramStart"/>
      <w:r>
        <w:rPr>
          <w:rFonts w:hint="eastAsia"/>
          <w:lang w:val="en-GB"/>
        </w:rPr>
        <w:t>NotebookApp.allow</w:t>
      </w:r>
      <w:proofErr w:type="gramEnd"/>
      <w:r>
        <w:rPr>
          <w:rFonts w:hint="eastAsia"/>
          <w:lang w:val="en-GB"/>
        </w:rPr>
        <w:t>_origin</w:t>
      </w:r>
      <w:proofErr w:type="spellEnd"/>
      <w:r>
        <w:rPr>
          <w:rFonts w:hint="eastAsia"/>
          <w:lang w:val="en-GB"/>
        </w:rPr>
        <w:t>=</w:t>
      </w:r>
      <w:r>
        <w:rPr>
          <w:lang w:val="en-GB"/>
        </w:rPr>
        <w:t>’</w:t>
      </w:r>
      <w:r>
        <w:rPr>
          <w:rFonts w:hint="eastAsia"/>
          <w:lang w:val="en-GB"/>
        </w:rPr>
        <w:t>*</w:t>
      </w:r>
      <w:r>
        <w:rPr>
          <w:lang w:val="en-GB"/>
        </w:rPr>
        <w:t>’</w:t>
      </w:r>
      <w:r>
        <w:rPr>
          <w:rFonts w:hint="eastAsia"/>
          <w:lang w:val="en-GB"/>
        </w:rPr>
        <w:t>)</w:t>
      </w:r>
    </w:p>
    <w:p w14:paraId="25058A5F" w14:textId="44756429" w:rsidR="00685A1B" w:rsidRPr="00822153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2. Sample </w:t>
      </w:r>
      <w:proofErr w:type="spellStart"/>
      <w:r>
        <w:rPr>
          <w:rFonts w:hint="eastAsia"/>
          <w:lang w:val="en-GB"/>
        </w:rPr>
        <w:t>Dockerfile</w:t>
      </w:r>
      <w:proofErr w:type="spellEnd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685A1B" w:rsidRPr="00707B9F" w14:paraId="597E2CCC" w14:textId="77777777" w:rsidTr="00E84203">
        <w:tc>
          <w:tcPr>
            <w:tcW w:w="9962" w:type="dxa"/>
            <w:shd w:val="clear" w:color="auto" w:fill="D0CECE"/>
          </w:tcPr>
          <w:p w14:paraId="4A97F7C8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FROM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/datascience-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notebook:python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-3.10.9</w:t>
            </w:r>
          </w:p>
          <w:p w14:paraId="60A2D183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2F99860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ARG NB_USER=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jovyan</w:t>
            </w:r>
            <w:proofErr w:type="spellEnd"/>
          </w:p>
          <w:p w14:paraId="647E271F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9A9AF2E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EXPOSE 8888</w:t>
            </w:r>
          </w:p>
          <w:p w14:paraId="7C6B25D7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43F1669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ENV NB_USER=$NB_USER \</w:t>
            </w:r>
          </w:p>
          <w:p w14:paraId="12A0E1B1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NB_UID=1000 \</w:t>
            </w:r>
          </w:p>
          <w:p w14:paraId="5884C742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HOME=/home/$NB_USER \</w:t>
            </w:r>
          </w:p>
          <w:p w14:paraId="36034910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NB_PREFIX=/</w:t>
            </w:r>
          </w:p>
          <w:p w14:paraId="00AB1F06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DAE79A9" w14:textId="564A9D73" w:rsidR="00685A1B" w:rsidRP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CMD [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sh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,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-c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jupyter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lab --notebook-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dir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=/home/${NB_USER</w:t>
            </w:r>
            <w:r>
              <w:rPr>
                <w:sz w:val="20"/>
                <w:szCs w:val="18"/>
                <w:lang w:val="en-GB"/>
              </w:rPr>
              <w:t>}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=0.0.0.0 --no-browser --allow-root --port=8888 --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NotebookApp.token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’’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NotebookApp.password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’’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NotebookApp.allow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._origin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*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--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NotebookApp.base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_url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=${NB_PREFIX}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</w:tc>
      </w:tr>
    </w:tbl>
    <w:p w14:paraId="42F03331" w14:textId="77777777" w:rsidR="00685A1B" w:rsidRDefault="00685A1B" w:rsidP="002F4715">
      <w:pPr>
        <w:jc w:val="left"/>
        <w:rPr>
          <w:b/>
          <w:bCs/>
          <w:color w:val="0000CC"/>
        </w:rPr>
      </w:pPr>
    </w:p>
    <w:p w14:paraId="5035C896" w14:textId="527E687B" w:rsidR="00685A1B" w:rsidRPr="00822153" w:rsidRDefault="00685A1B" w:rsidP="00685A1B">
      <w:pPr>
        <w:rPr>
          <w:lang w:val="en-GB"/>
        </w:rPr>
      </w:pPr>
      <w:r>
        <w:rPr>
          <w:rFonts w:hint="eastAsia"/>
          <w:lang w:val="en-GB"/>
        </w:rPr>
        <w:t xml:space="preserve">3. </w:t>
      </w:r>
      <w:proofErr w:type="spellStart"/>
      <w:r>
        <w:rPr>
          <w:rFonts w:hint="eastAsia"/>
          <w:lang w:val="en-GB"/>
        </w:rPr>
        <w:t>Jupyter</w:t>
      </w:r>
      <w:proofErr w:type="spellEnd"/>
      <w:r>
        <w:rPr>
          <w:rFonts w:hint="eastAsia"/>
          <w:lang w:val="en-GB"/>
        </w:rPr>
        <w:t xml:space="preserve"> Notebook에서 Oracle 접속을 위한 설정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685A1B" w:rsidRPr="00707B9F" w14:paraId="6CA2BDE1" w14:textId="77777777" w:rsidTr="00E84203">
        <w:tc>
          <w:tcPr>
            <w:tcW w:w="9962" w:type="dxa"/>
            <w:shd w:val="clear" w:color="auto" w:fill="D0CECE"/>
          </w:tcPr>
          <w:p w14:paraId="3A5D119D" w14:textId="330611E9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FROM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kubeflownotebookswg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/jupyter-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scipy:v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</w:p>
          <w:p w14:paraId="1F7975D3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C42C582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USER root</w:t>
            </w:r>
          </w:p>
          <w:p w14:paraId="7E5F5CC3" w14:textId="77777777" w:rsidR="00685A1B" w:rsidRDefault="00685A1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RUN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mkdir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-p /opt</w:t>
            </w:r>
            <w:r w:rsidR="00D30402">
              <w:rPr>
                <w:rFonts w:hint="eastAsia"/>
                <w:sz w:val="20"/>
                <w:szCs w:val="18"/>
                <w:lang w:val="en-GB"/>
              </w:rPr>
              <w:t>/oracle &amp;&amp; cd /opt/oracle/ &amp;&amp; \</w:t>
            </w:r>
          </w:p>
          <w:p w14:paraId="7B87BF4E" w14:textId="77777777" w:rsidR="00D30402" w:rsidRDefault="00D30402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wget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https://download</w:t>
            </w:r>
            <w:r w:rsidR="0088376B">
              <w:rPr>
                <w:rFonts w:hint="eastAsia"/>
                <w:sz w:val="20"/>
                <w:szCs w:val="18"/>
                <w:lang w:val="en-GB"/>
              </w:rPr>
              <w:t>.oracle.com/otn_software/linux/instantclient/2117000/instantclient-basic-linux.x64-21.17.0.0.0dbru.zip &amp;&amp; \</w:t>
            </w:r>
          </w:p>
          <w:p w14:paraId="0456C201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unzip -o instantclient-basic-linux.x64-21.17.0.0.0dbru.zip</w:t>
            </w:r>
          </w:p>
          <w:p w14:paraId="1564753C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RUN cd /opt/oracle/ &amp;&amp; \</w:t>
            </w:r>
          </w:p>
          <w:p w14:paraId="57471DC3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wget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https://download.oracle.com/otn_software/linux/instantclient/2117000/instantclient-sqlplus-linux.x64-21.17.0.0.0dbru.zip &amp;&amp; \</w:t>
            </w:r>
          </w:p>
          <w:p w14:paraId="0A3FD4D6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unzip -o instantclient-sqlplus-linux.x64-21.17.0.0.0dbru.zip</w:t>
            </w:r>
          </w:p>
          <w:p w14:paraId="3ADA8BB4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RUN cd /opt/oracle/ &amp;&amp; \</w:t>
            </w:r>
          </w:p>
          <w:p w14:paraId="79B06714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wget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https://download.oracle.com/otn_software/linux/instantclient/2117000/instantclient-tools-linux.x64-21.17.0.0.0dbru.zip &amp;&amp; \</w:t>
            </w:r>
          </w:p>
          <w:p w14:paraId="4E13BB93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unzip -o instantclient-tools-linux.x64-21.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17.0..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0.0dbru.zip</w:t>
            </w:r>
          </w:p>
          <w:p w14:paraId="074D30DB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8C2B633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RUN apt-get update &amp;&amp; apt-get install -y libaio1</w:t>
            </w:r>
          </w:p>
          <w:p w14:paraId="4319DB0F" w14:textId="77777777" w:rsidR="0088376B" w:rsidRDefault="0088376B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RUN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-c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echo /opt/oracle/instantclient_21_17 &gt; /etc/</w:t>
            </w:r>
            <w:proofErr w:type="spellStart"/>
            <w:r w:rsidR="00A474A7">
              <w:rPr>
                <w:rFonts w:hint="eastAsia"/>
                <w:sz w:val="20"/>
                <w:szCs w:val="18"/>
                <w:lang w:val="en-GB"/>
              </w:rPr>
              <w:t>ld.so.conf.d</w:t>
            </w:r>
            <w:proofErr w:type="spellEnd"/>
            <w:r w:rsidR="00A474A7">
              <w:rPr>
                <w:rFonts w:hint="eastAsia"/>
                <w:sz w:val="20"/>
                <w:szCs w:val="18"/>
                <w:lang w:val="en-GB"/>
              </w:rPr>
              <w:t>/oracle-</w:t>
            </w:r>
            <w:proofErr w:type="spellStart"/>
            <w:r w:rsidR="00A474A7">
              <w:rPr>
                <w:rFonts w:hint="eastAsia"/>
                <w:sz w:val="20"/>
                <w:szCs w:val="18"/>
                <w:lang w:val="en-GB"/>
              </w:rPr>
              <w:t>instantclient.conf</w:t>
            </w:r>
            <w:proofErr w:type="spellEnd"/>
            <w:r w:rsidR="00A474A7">
              <w:rPr>
                <w:sz w:val="20"/>
                <w:szCs w:val="18"/>
                <w:lang w:val="en-GB"/>
              </w:rPr>
              <w:t>”</w:t>
            </w:r>
          </w:p>
          <w:p w14:paraId="36936B77" w14:textId="77777777" w:rsidR="00A474A7" w:rsidRDefault="00A474A7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RUN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ldconfig</w:t>
            </w:r>
            <w:proofErr w:type="spellEnd"/>
          </w:p>
          <w:p w14:paraId="0882937D" w14:textId="77777777" w:rsidR="00A474A7" w:rsidRDefault="00A474A7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12104A1" w14:textId="77777777" w:rsidR="00A474A7" w:rsidRDefault="00A474A7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RUN rm -f </w:t>
            </w:r>
            <w:r w:rsidR="003E4537">
              <w:rPr>
                <w:rFonts w:hint="eastAsia"/>
                <w:sz w:val="20"/>
                <w:szCs w:val="18"/>
                <w:lang w:val="en-GB"/>
              </w:rPr>
              <w:t>/opt/oracle/instantclient-basic-linux.x64-21.17.0.0.0dbru.zip</w:t>
            </w:r>
            <w:r w:rsidR="00112000">
              <w:rPr>
                <w:rFonts w:hint="eastAsia"/>
                <w:sz w:val="20"/>
                <w:szCs w:val="18"/>
                <w:lang w:val="en-GB"/>
              </w:rPr>
              <w:t xml:space="preserve"> /opt/oracle/instantclient-sqlplus-linux</w:t>
            </w:r>
            <w:r w:rsidR="007F4DF7">
              <w:rPr>
                <w:rFonts w:hint="eastAsia"/>
                <w:sz w:val="20"/>
                <w:szCs w:val="18"/>
                <w:lang w:val="en-GB"/>
              </w:rPr>
              <w:t>.x64-21.17.0.0.0dbru.zip /opt/oracle/instantclient-tools-linux.x64-21.17.0.0.0dbru.zip</w:t>
            </w:r>
          </w:p>
          <w:p w14:paraId="6378DEB4" w14:textId="77777777" w:rsidR="00212079" w:rsidRDefault="00212079" w:rsidP="00E8420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7F74E9B" w14:textId="77777777" w:rsidR="00212079" w:rsidRDefault="00212079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ENV ORACLE_HOME=/opt/oracle/instantclient</w:t>
            </w:r>
            <w:r w:rsidR="00A12825">
              <w:rPr>
                <w:rFonts w:hint="eastAsia"/>
                <w:sz w:val="20"/>
                <w:szCs w:val="18"/>
                <w:lang w:val="en-GB"/>
              </w:rPr>
              <w:t>_21_17</w:t>
            </w:r>
          </w:p>
          <w:p w14:paraId="13197351" w14:textId="77777777" w:rsidR="00A12825" w:rsidRDefault="00A12825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ENV PATH=$PATH:/opt/oracle/instantclient_21_17</w:t>
            </w:r>
          </w:p>
          <w:p w14:paraId="5CC780BD" w14:textId="2CDBDA64" w:rsidR="00A12825" w:rsidRPr="00A12825" w:rsidRDefault="000246C6" w:rsidP="00E8420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ENV LD_LIBRARY_PATH=/opt/oracle/instantclient_21_17</w:t>
            </w:r>
          </w:p>
        </w:tc>
      </w:tr>
    </w:tbl>
    <w:p w14:paraId="74893EA9" w14:textId="77777777" w:rsidR="00685A1B" w:rsidRDefault="00685A1B" w:rsidP="002F4715">
      <w:pPr>
        <w:jc w:val="left"/>
        <w:rPr>
          <w:b/>
          <w:bCs/>
          <w:color w:val="0000CC"/>
        </w:rPr>
      </w:pPr>
    </w:p>
    <w:p w14:paraId="41E6079C" w14:textId="421BB766" w:rsidR="00674EB7" w:rsidRDefault="00674EB7" w:rsidP="00674EB7">
      <w:pPr>
        <w:pStyle w:val="20"/>
        <w:numPr>
          <w:ilvl w:val="1"/>
          <w:numId w:val="13"/>
        </w:numPr>
        <w:jc w:val="left"/>
      </w:pPr>
      <w:bookmarkStart w:id="61" w:name="_Toc207787359"/>
      <w:r>
        <w:rPr>
          <w:rFonts w:hint="eastAsia"/>
        </w:rPr>
        <w:t>운영자 긴급 조치사항</w:t>
      </w:r>
      <w:bookmarkEnd w:id="61"/>
    </w:p>
    <w:p w14:paraId="71C249F5" w14:textId="6C04408E" w:rsidR="00674EB7" w:rsidRDefault="00674EB7" w:rsidP="00674EB7">
      <w:pPr>
        <w:rPr>
          <w:lang w:val="en-GB"/>
        </w:rPr>
      </w:pPr>
      <w:r>
        <w:rPr>
          <w:rFonts w:hint="eastAsia"/>
          <w:lang w:val="en-GB"/>
        </w:rPr>
        <w:t>- Kubeflow 전체적으로 장애가 발생했다고 판단될 때 아래와 같이 전체 재시작을 고려해볼 수 있음</w:t>
      </w:r>
    </w:p>
    <w:p w14:paraId="459C3025" w14:textId="5EEE900B" w:rsidR="00674EB7" w:rsidRPr="00822153" w:rsidRDefault="00674EB7" w:rsidP="00674EB7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r w:rsidR="002C3FF6">
        <w:rPr>
          <w:rFonts w:hint="eastAsia"/>
          <w:lang w:val="en-GB"/>
        </w:rPr>
        <w:t>명령어 실행 시 전체적으로 빠르게 Pod들이 스케줄링 되지만 pipeline관련 pod들이 정상화되는데 2~5분정도 소요될 수 있음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674EB7" w:rsidRPr="00707B9F" w14:paraId="038F1043" w14:textId="77777777" w:rsidTr="00517BB9">
        <w:tc>
          <w:tcPr>
            <w:tcW w:w="9962" w:type="dxa"/>
            <w:shd w:val="clear" w:color="auto" w:fill="D0CECE"/>
          </w:tcPr>
          <w:p w14:paraId="4A1D888D" w14:textId="77777777" w:rsidR="00674EB7" w:rsidRDefault="002C3FF6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state</w:t>
            </w:r>
            <w:r w:rsidR="007457F3">
              <w:rPr>
                <w:rFonts w:hint="eastAsia"/>
                <w:sz w:val="20"/>
                <w:szCs w:val="18"/>
                <w:lang w:val="en-GB"/>
              </w:rPr>
              <w:t>fulset</w:t>
            </w:r>
            <w:proofErr w:type="spellEnd"/>
          </w:p>
          <w:p w14:paraId="713118BD" w14:textId="5D4DDC80" w:rsidR="007457F3" w:rsidRPr="00A005DE" w:rsidRDefault="007457F3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deployment</w:t>
            </w:r>
          </w:p>
        </w:tc>
      </w:tr>
    </w:tbl>
    <w:p w14:paraId="714BF647" w14:textId="2FB5062C" w:rsidR="007457F3" w:rsidRPr="000518EC" w:rsidRDefault="007457F3" w:rsidP="007457F3">
      <w:pPr>
        <w:jc w:val="left"/>
        <w:rPr>
          <w:b/>
          <w:bCs/>
          <w:color w:val="0000CC"/>
        </w:rPr>
      </w:pPr>
      <w:r>
        <w:rPr>
          <w:rFonts w:hint="eastAsia"/>
          <w:b/>
          <w:bCs/>
          <w:color w:val="0000CC"/>
        </w:rPr>
        <w:lastRenderedPageBreak/>
        <w:t xml:space="preserve">* </w:t>
      </w:r>
      <w:r w:rsidRPr="00927A24">
        <w:rPr>
          <w:rFonts w:hint="eastAsia"/>
          <w:b/>
          <w:bCs/>
          <w:color w:val="0000CC"/>
        </w:rPr>
        <w:t xml:space="preserve">배포 시 </w:t>
      </w:r>
      <w:proofErr w:type="gramStart"/>
      <w:r w:rsidRPr="00927A24">
        <w:rPr>
          <w:rFonts w:hint="eastAsia"/>
          <w:b/>
          <w:bCs/>
          <w:color w:val="0000CC"/>
        </w:rPr>
        <w:t>영향도 :</w:t>
      </w:r>
      <w:proofErr w:type="gramEnd"/>
      <w:r w:rsidRPr="00927A24">
        <w:rPr>
          <w:rFonts w:hint="eastAsia"/>
          <w:b/>
          <w:bCs/>
          <w:color w:val="0000CC"/>
        </w:rPr>
        <w:t xml:space="preserve"> </w:t>
      </w:r>
      <w:r w:rsidR="000518EC">
        <w:rPr>
          <w:b/>
          <w:bCs/>
          <w:color w:val="0000CC"/>
        </w:rPr>
        <w:t>Kubeflow</w:t>
      </w:r>
      <w:r w:rsidR="000518EC">
        <w:rPr>
          <w:rFonts w:hint="eastAsia"/>
          <w:b/>
          <w:bCs/>
          <w:color w:val="0000CC"/>
        </w:rPr>
        <w:t xml:space="preserve"> 전체 서비스 재시작</w:t>
      </w:r>
    </w:p>
    <w:p w14:paraId="11292021" w14:textId="77777777" w:rsidR="00674EB7" w:rsidRDefault="00674EB7" w:rsidP="002F4715">
      <w:pPr>
        <w:jc w:val="left"/>
        <w:rPr>
          <w:b/>
          <w:bCs/>
          <w:color w:val="0000CC"/>
        </w:rPr>
      </w:pPr>
    </w:p>
    <w:p w14:paraId="0BF06C9F" w14:textId="51AC1AD5" w:rsidR="000518EC" w:rsidRPr="002F4715" w:rsidRDefault="000518EC" w:rsidP="000518EC">
      <w:pPr>
        <w:pStyle w:val="11"/>
        <w:numPr>
          <w:ilvl w:val="0"/>
          <w:numId w:val="13"/>
        </w:numPr>
        <w:jc w:val="left"/>
      </w:pPr>
      <w:bookmarkStart w:id="62" w:name="_Toc207787360"/>
      <w:r>
        <w:rPr>
          <w:rFonts w:hint="eastAsia"/>
        </w:rPr>
        <w:t>가용성 확보를 위한 조치사항</w:t>
      </w:r>
      <w:bookmarkEnd w:id="62"/>
    </w:p>
    <w:p w14:paraId="59743C39" w14:textId="2C1682F5" w:rsidR="00AB0022" w:rsidRPr="00AB0022" w:rsidRDefault="000518EC" w:rsidP="00F41A0B">
      <w:pPr>
        <w:pStyle w:val="20"/>
        <w:numPr>
          <w:ilvl w:val="1"/>
          <w:numId w:val="13"/>
        </w:numPr>
        <w:jc w:val="left"/>
      </w:pPr>
      <w:bookmarkStart w:id="63" w:name="_Toc207787361"/>
      <w:r>
        <w:rPr>
          <w:rFonts w:hint="eastAsia"/>
        </w:rPr>
        <w:t>가용성 테스트 결과 요약</w:t>
      </w:r>
      <w:bookmarkEnd w:id="63"/>
    </w:p>
    <w:p w14:paraId="5F83019F" w14:textId="77777777" w:rsidR="00D64EEF" w:rsidRDefault="00F41A0B" w:rsidP="007C7046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r w:rsidRPr="009C626D">
        <w:rPr>
          <w:rFonts w:hint="eastAsia"/>
          <w:lang w:val="en-GB"/>
        </w:rPr>
        <w:t>노드 그룹별(Control Plane/Infra/</w:t>
      </w:r>
      <w:proofErr w:type="spellStart"/>
      <w:r w:rsidRPr="009C626D">
        <w:rPr>
          <w:rFonts w:hint="eastAsia"/>
          <w:lang w:val="en-GB"/>
        </w:rPr>
        <w:t>PortalService</w:t>
      </w:r>
      <w:proofErr w:type="spellEnd"/>
      <w:r w:rsidRPr="009C626D">
        <w:rPr>
          <w:rFonts w:hint="eastAsia"/>
          <w:lang w:val="en-GB"/>
        </w:rPr>
        <w:t>/</w:t>
      </w:r>
      <w:r w:rsidR="00CF33DA" w:rsidRPr="009C626D">
        <w:rPr>
          <w:rFonts w:hint="eastAsia"/>
          <w:lang w:val="en-GB"/>
        </w:rPr>
        <w:t>Worker</w:t>
      </w:r>
      <w:r w:rsidR="004F77AD" w:rsidRPr="009C626D">
        <w:rPr>
          <w:rFonts w:hint="eastAsia"/>
          <w:lang w:val="en-GB"/>
        </w:rPr>
        <w:t>) 장애 시 서비스 가용 상태가 유지되는지 테스트 진행</w:t>
      </w:r>
    </w:p>
    <w:p w14:paraId="727BE8EE" w14:textId="77777777" w:rsidR="00D64EEF" w:rsidRDefault="0002660F" w:rsidP="00F41A0B">
      <w:pPr>
        <w:pStyle w:val="afe"/>
        <w:numPr>
          <w:ilvl w:val="0"/>
          <w:numId w:val="20"/>
        </w:numPr>
        <w:ind w:leftChars="0"/>
        <w:rPr>
          <w:lang w:val="en-GB"/>
        </w:rPr>
      </w:pPr>
      <w:r w:rsidRPr="00D64EEF">
        <w:rPr>
          <w:rFonts w:hint="eastAsia"/>
          <w:lang w:val="en-GB"/>
        </w:rPr>
        <w:t>Deployment로 배포된 Pod의 경우 노드 장애 시 다른 노드로 스케줄링 되었음</w:t>
      </w:r>
    </w:p>
    <w:p w14:paraId="36ECD65F" w14:textId="4EECEE39" w:rsidR="00AB0022" w:rsidRDefault="0002660F" w:rsidP="00F41A0B">
      <w:pPr>
        <w:pStyle w:val="afe"/>
        <w:numPr>
          <w:ilvl w:val="0"/>
          <w:numId w:val="20"/>
        </w:numPr>
        <w:ind w:leftChars="0"/>
        <w:rPr>
          <w:lang w:val="en-GB"/>
        </w:rPr>
      </w:pPr>
      <w:proofErr w:type="spellStart"/>
      <w:r w:rsidRPr="00D64EEF">
        <w:rPr>
          <w:rFonts w:hint="eastAsia"/>
          <w:lang w:val="en-GB"/>
        </w:rPr>
        <w:t>StatefulSet</w:t>
      </w:r>
      <w:proofErr w:type="spellEnd"/>
      <w:r w:rsidRPr="00D64EEF">
        <w:rPr>
          <w:rFonts w:hint="eastAsia"/>
          <w:lang w:val="en-GB"/>
        </w:rPr>
        <w:t>으로 배포된 Pod의 경우 노드 장애 시 바로 다른 노드로 스케줄링 되지 않음</w:t>
      </w:r>
    </w:p>
    <w:p w14:paraId="7B3DB28B" w14:textId="1A5B1CF9" w:rsidR="00D64EEF" w:rsidRPr="00D64EEF" w:rsidRDefault="00D64EEF" w:rsidP="00D64EEF">
      <w:pPr>
        <w:pStyle w:val="afe"/>
        <w:ind w:leftChars="0" w:left="880"/>
        <w:rPr>
          <w:lang w:val="en-GB"/>
        </w:rPr>
      </w:pPr>
      <w:r>
        <w:rPr>
          <w:rFonts w:hint="eastAsia"/>
          <w:lang w:val="en-GB"/>
        </w:rPr>
        <w:t xml:space="preserve">이를 해결하기 위해 PDB와 </w:t>
      </w:r>
      <w:proofErr w:type="spellStart"/>
      <w:r>
        <w:rPr>
          <w:rFonts w:hint="eastAsia"/>
          <w:lang w:val="en-GB"/>
        </w:rPr>
        <w:t>StorageClass</w:t>
      </w:r>
      <w:proofErr w:type="spellEnd"/>
      <w:r>
        <w:rPr>
          <w:rFonts w:hint="eastAsia"/>
          <w:lang w:val="en-GB"/>
        </w:rPr>
        <w:t xml:space="preserve">설정을 조정해봤지만 즉각적인 </w:t>
      </w:r>
      <w:proofErr w:type="spellStart"/>
      <w:r>
        <w:rPr>
          <w:rFonts w:hint="eastAsia"/>
          <w:lang w:val="en-GB"/>
        </w:rPr>
        <w:t>재스케줄링이</w:t>
      </w:r>
      <w:proofErr w:type="spellEnd"/>
      <w:r>
        <w:rPr>
          <w:rFonts w:hint="eastAsia"/>
          <w:lang w:val="en-GB"/>
        </w:rPr>
        <w:t xml:space="preserve"> 되지 않았음</w:t>
      </w:r>
    </w:p>
    <w:p w14:paraId="7361CFB3" w14:textId="367B1D0A" w:rsidR="00D64EEF" w:rsidRDefault="00077105" w:rsidP="00F41A0B">
      <w:pPr>
        <w:pStyle w:val="afe"/>
        <w:numPr>
          <w:ilvl w:val="0"/>
          <w:numId w:val="20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결국 </w:t>
      </w:r>
      <w:proofErr w:type="spellStart"/>
      <w:r>
        <w:rPr>
          <w:rFonts w:hint="eastAsia"/>
          <w:lang w:val="en-GB"/>
        </w:rPr>
        <w:t>StatefulSet</w:t>
      </w:r>
      <w:proofErr w:type="spellEnd"/>
      <w:r>
        <w:rPr>
          <w:rFonts w:hint="eastAsia"/>
          <w:lang w:val="en-GB"/>
        </w:rPr>
        <w:t xml:space="preserve">으로 배포된 Pod의 경우 </w:t>
      </w:r>
      <w:proofErr w:type="spellStart"/>
      <w:r>
        <w:rPr>
          <w:rFonts w:hint="eastAsia"/>
          <w:lang w:val="en-GB"/>
        </w:rPr>
        <w:t>kubectl</w:t>
      </w:r>
      <w:proofErr w:type="spellEnd"/>
      <w:r>
        <w:rPr>
          <w:rFonts w:hint="eastAsia"/>
          <w:lang w:val="en-GB"/>
        </w:rPr>
        <w:t xml:space="preserve"> delete &lt;pod&gt; --force로 강제 </w:t>
      </w:r>
      <w:proofErr w:type="gramStart"/>
      <w:r>
        <w:rPr>
          <w:rFonts w:hint="eastAsia"/>
          <w:lang w:val="en-GB"/>
        </w:rPr>
        <w:t>삭제 해야</w:t>
      </w:r>
      <w:proofErr w:type="gramEnd"/>
      <w:r>
        <w:rPr>
          <w:rFonts w:hint="eastAsia"/>
          <w:lang w:val="en-GB"/>
        </w:rPr>
        <w:t xml:space="preserve"> </w:t>
      </w:r>
      <w:proofErr w:type="spellStart"/>
      <w:r>
        <w:rPr>
          <w:rFonts w:hint="eastAsia"/>
          <w:lang w:val="en-GB"/>
        </w:rPr>
        <w:t>재스케줄링</w:t>
      </w:r>
      <w:proofErr w:type="spellEnd"/>
      <w:r>
        <w:rPr>
          <w:rFonts w:hint="eastAsia"/>
          <w:lang w:val="en-GB"/>
        </w:rPr>
        <w:t xml:space="preserve"> 됨</w:t>
      </w:r>
    </w:p>
    <w:p w14:paraId="5A9EBBAB" w14:textId="25238B79" w:rsidR="00077105" w:rsidRDefault="00077105" w:rsidP="00F41A0B">
      <w:pPr>
        <w:pStyle w:val="afe"/>
        <w:numPr>
          <w:ilvl w:val="0"/>
          <w:numId w:val="20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노드 장애 시 해당 노드에 </w:t>
      </w:r>
      <w:proofErr w:type="spellStart"/>
      <w:r>
        <w:rPr>
          <w:rFonts w:hint="eastAsia"/>
          <w:lang w:val="en-GB"/>
        </w:rPr>
        <w:t>StatefulSet</w:t>
      </w:r>
      <w:proofErr w:type="spellEnd"/>
      <w:r>
        <w:rPr>
          <w:rFonts w:hint="eastAsia"/>
          <w:lang w:val="en-GB"/>
        </w:rPr>
        <w:t xml:space="preserve">으로 배포된 Pod를 강제 삭제하는 </w:t>
      </w:r>
      <w:proofErr w:type="spellStart"/>
      <w:r>
        <w:rPr>
          <w:rFonts w:hint="eastAsia"/>
          <w:lang w:val="en-GB"/>
        </w:rPr>
        <w:t>CronJob</w:t>
      </w:r>
      <w:proofErr w:type="spellEnd"/>
      <w:r>
        <w:rPr>
          <w:rFonts w:hint="eastAsia"/>
          <w:lang w:val="en-GB"/>
        </w:rPr>
        <w:t xml:space="preserve"> 생성</w:t>
      </w:r>
    </w:p>
    <w:p w14:paraId="261C84FD" w14:textId="77777777" w:rsidR="00077105" w:rsidRPr="00077105" w:rsidRDefault="00077105" w:rsidP="00077105">
      <w:pPr>
        <w:rPr>
          <w:lang w:val="en-GB"/>
        </w:rPr>
      </w:pPr>
    </w:p>
    <w:p w14:paraId="067FB1B9" w14:textId="7D58A9E4" w:rsidR="00077105" w:rsidRDefault="00077105" w:rsidP="00077105">
      <w:pPr>
        <w:pStyle w:val="20"/>
        <w:numPr>
          <w:ilvl w:val="1"/>
          <w:numId w:val="13"/>
        </w:numPr>
        <w:jc w:val="left"/>
      </w:pPr>
      <w:bookmarkStart w:id="64" w:name="_Toc207787362"/>
      <w:proofErr w:type="spellStart"/>
      <w:r>
        <w:rPr>
          <w:rFonts w:hint="eastAsia"/>
        </w:rPr>
        <w:t>CronJob</w:t>
      </w:r>
      <w:proofErr w:type="spellEnd"/>
      <w:r>
        <w:rPr>
          <w:rFonts w:hint="eastAsia"/>
        </w:rPr>
        <w:t>을 위한 Service Account 생성 및 권한 부여</w:t>
      </w:r>
      <w:bookmarkEnd w:id="64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77105" w:rsidRPr="00707B9F" w14:paraId="45FFC6DC" w14:textId="77777777" w:rsidTr="6AA03AF7">
        <w:tc>
          <w:tcPr>
            <w:tcW w:w="9962" w:type="dxa"/>
            <w:shd w:val="clear" w:color="auto" w:fill="D0CECE"/>
          </w:tcPr>
          <w:p w14:paraId="7B3A0429" w14:textId="77777777" w:rsidR="00077105" w:rsidRDefault="00077105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 w:rsidR="00511713"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3311DC31" w14:textId="77777777" w:rsidR="00511713" w:rsidRDefault="0051171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52D28401" w14:textId="77777777" w:rsidR="00511713" w:rsidRDefault="0051171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0C42725" w14:textId="77777777" w:rsidR="00511713" w:rsidRDefault="0051171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pod-cleanup-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</w:p>
          <w:p w14:paraId="02A38188" w14:textId="77777777" w:rsidR="002404FA" w:rsidRDefault="002404F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monitoring</w:t>
            </w:r>
          </w:p>
          <w:p w14:paraId="0B905D0C" w14:textId="77777777" w:rsidR="002404FA" w:rsidRDefault="002404F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6F87DBB1" w14:textId="55EBAEEF" w:rsidR="002404FA" w:rsidRDefault="002404FA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</w:t>
            </w:r>
            <w:r w:rsidR="00305D21">
              <w:rPr>
                <w:rFonts w:hint="eastAsia"/>
                <w:sz w:val="20"/>
                <w:szCs w:val="18"/>
                <w:lang w:val="en-GB"/>
              </w:rPr>
              <w:t>.k8s.io/v1</w:t>
            </w:r>
          </w:p>
          <w:p w14:paraId="540F0F52" w14:textId="77777777" w:rsidR="00305D21" w:rsidRDefault="00305D2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23746524" w14:textId="77777777" w:rsidR="00305D21" w:rsidRDefault="00305D2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1263345" w14:textId="77777777" w:rsidR="00305D21" w:rsidRDefault="00305D2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pod-cleanup-role</w:t>
            </w:r>
          </w:p>
          <w:p w14:paraId="5B5C6EA8" w14:textId="77777777" w:rsidR="00305D21" w:rsidRDefault="00305D2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rules:</w:t>
            </w:r>
          </w:p>
          <w:p w14:paraId="4CF5DEDE" w14:textId="77777777" w:rsidR="00305D21" w:rsidRDefault="00305D2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  <w:r>
              <w:rPr>
                <w:sz w:val="20"/>
                <w:szCs w:val="18"/>
                <w:lang w:val="en-GB"/>
              </w:rPr>
              <w:t>“”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45DCB2FF" w14:textId="044ED4E8" w:rsidR="00BB5A3C" w:rsidRDefault="00BB5A3C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resources: [“namespaces”, “nodes”]</w:t>
            </w:r>
          </w:p>
          <w:p w14:paraId="0FD74E5C" w14:textId="4B715984" w:rsidR="00BB5A3C" w:rsidRDefault="00BB5A3C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verbs:</w:t>
            </w:r>
            <w:r w:rsidR="008A5D09" w:rsidRPr="6AA03AF7">
              <w:rPr>
                <w:sz w:val="20"/>
                <w:lang w:val="en-GB"/>
              </w:rPr>
              <w:t xml:space="preserve"> [“get”, “list”]</w:t>
            </w:r>
          </w:p>
          <w:p w14:paraId="51E5CDA7" w14:textId="77777777" w:rsidR="008A5D09" w:rsidRDefault="008A5D09" w:rsidP="008A5D0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  <w:r>
              <w:rPr>
                <w:sz w:val="20"/>
                <w:szCs w:val="18"/>
                <w:lang w:val="en-GB"/>
              </w:rPr>
              <w:t>“”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780F5C47" w14:textId="4DFE96EA" w:rsidR="008A5D09" w:rsidRDefault="008A5D09" w:rsidP="008A5D0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resources: [</w:t>
            </w:r>
            <w:r>
              <w:rPr>
                <w:sz w:val="20"/>
                <w:szCs w:val="18"/>
                <w:lang w:val="en-GB"/>
              </w:rPr>
              <w:t>“</w:t>
            </w:r>
            <w:r w:rsidR="00B5264E">
              <w:rPr>
                <w:rFonts w:hint="eastAsia"/>
                <w:sz w:val="20"/>
                <w:szCs w:val="18"/>
                <w:lang w:val="en-GB"/>
              </w:rPr>
              <w:t>pod</w:t>
            </w:r>
            <w:r>
              <w:rPr>
                <w:rFonts w:hint="eastAsia"/>
                <w:sz w:val="20"/>
                <w:szCs w:val="18"/>
                <w:lang w:val="en-GB"/>
              </w:rPr>
              <w:t>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6D1939EF" w14:textId="00095B4A" w:rsidR="008A5D09" w:rsidRDefault="008A5D09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verbs: [“get”, “list”</w:t>
            </w:r>
            <w:r w:rsidR="00B5264E" w:rsidRPr="6AA03AF7">
              <w:rPr>
                <w:sz w:val="20"/>
                <w:lang w:val="en-GB"/>
              </w:rPr>
              <w:t>, “delete”</w:t>
            </w:r>
            <w:r w:rsidRPr="6AA03AF7">
              <w:rPr>
                <w:sz w:val="20"/>
                <w:lang w:val="en-GB"/>
              </w:rPr>
              <w:t>]</w:t>
            </w:r>
          </w:p>
          <w:p w14:paraId="7BD06B33" w14:textId="13F522C9" w:rsidR="00B5264E" w:rsidRDefault="00B5264E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apps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05AD7A98" w14:textId="63922326" w:rsidR="00B5264E" w:rsidRDefault="00B5264E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resources: [</w:t>
            </w:r>
            <w:r>
              <w:rPr>
                <w:sz w:val="20"/>
                <w:szCs w:val="18"/>
                <w:lang w:val="en-GB"/>
              </w:rPr>
              <w:t>“</w:t>
            </w:r>
            <w:r w:rsidR="00AE4641">
              <w:rPr>
                <w:rFonts w:hint="eastAsia"/>
                <w:sz w:val="20"/>
                <w:szCs w:val="18"/>
                <w:lang w:val="en-GB"/>
              </w:rPr>
              <w:t>deployment</w:t>
            </w:r>
            <w:r>
              <w:rPr>
                <w:rFonts w:hint="eastAsia"/>
                <w:sz w:val="20"/>
                <w:szCs w:val="18"/>
                <w:lang w:val="en-GB"/>
              </w:rPr>
              <w:t>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</w:p>
          <w:p w14:paraId="58A7B316" w14:textId="29DB0D1F" w:rsidR="00B5264E" w:rsidRDefault="00B5264E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verbs: [“get”, “</w:t>
            </w:r>
            <w:r w:rsidR="00AE4641" w:rsidRPr="6AA03AF7">
              <w:rPr>
                <w:sz w:val="20"/>
                <w:lang w:val="en-GB"/>
              </w:rPr>
              <w:t>patch</w:t>
            </w:r>
            <w:r w:rsidRPr="6AA03AF7">
              <w:rPr>
                <w:sz w:val="20"/>
                <w:lang w:val="en-GB"/>
              </w:rPr>
              <w:t>”]</w:t>
            </w:r>
          </w:p>
          <w:p w14:paraId="74EB5787" w14:textId="77777777" w:rsidR="00AE4641" w:rsidRDefault="00AE4641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2DE82905" w14:textId="77777777" w:rsidR="00AE4641" w:rsidRDefault="007C0614" w:rsidP="00B5264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1F237467" w14:textId="77777777" w:rsidR="007C0614" w:rsidRDefault="007C0614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ClusterRoleBinding</w:t>
            </w:r>
            <w:proofErr w:type="spellEnd"/>
          </w:p>
          <w:p w14:paraId="7564A49C" w14:textId="77777777" w:rsidR="00F546C6" w:rsidRDefault="00F546C6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12065311" w14:textId="77777777" w:rsidR="00F546C6" w:rsidRDefault="00F546C6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pod-cleanup-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0D711A9F" w14:textId="77777777" w:rsidR="00A459EF" w:rsidRDefault="00A459EF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2406BAD0" w14:textId="48C144FE" w:rsidR="00A459EF" w:rsidRDefault="00A459EF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4BE19073" w14:textId="77777777" w:rsidR="00A459EF" w:rsidRDefault="00A459EF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pod-cleanup-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</w:p>
          <w:p w14:paraId="5F61B60B" w14:textId="77777777" w:rsidR="00900818" w:rsidRDefault="00900818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monitoring</w:t>
            </w:r>
          </w:p>
          <w:p w14:paraId="36383803" w14:textId="77777777" w:rsidR="00900818" w:rsidRDefault="00900818" w:rsidP="00B5264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E75E764" w14:textId="77777777" w:rsidR="00900818" w:rsidRDefault="00900818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000C5F04" w14:textId="77777777" w:rsidR="00900818" w:rsidRDefault="00900818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pod-cleanup</w:t>
            </w:r>
            <w:r w:rsidR="00D04027">
              <w:rPr>
                <w:rFonts w:hint="eastAsia"/>
                <w:sz w:val="20"/>
                <w:szCs w:val="18"/>
                <w:lang w:val="en-GB"/>
              </w:rPr>
              <w:t>-role</w:t>
            </w:r>
          </w:p>
          <w:p w14:paraId="3B87060C" w14:textId="14F4D7D5" w:rsidR="00D04027" w:rsidRPr="00AE4641" w:rsidRDefault="00D04027" w:rsidP="00B526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</w:tc>
      </w:tr>
    </w:tbl>
    <w:p w14:paraId="05E09F39" w14:textId="43343183" w:rsidR="000518EC" w:rsidRPr="00077105" w:rsidRDefault="000518EC" w:rsidP="002F4715">
      <w:pPr>
        <w:jc w:val="left"/>
        <w:rPr>
          <w:b/>
          <w:bCs/>
          <w:color w:val="0000CC"/>
        </w:rPr>
      </w:pPr>
    </w:p>
    <w:p w14:paraId="684285CD" w14:textId="5E719C6E" w:rsidR="00864885" w:rsidRDefault="00864885" w:rsidP="00864885">
      <w:pPr>
        <w:pStyle w:val="20"/>
        <w:numPr>
          <w:ilvl w:val="1"/>
          <w:numId w:val="13"/>
        </w:numPr>
        <w:jc w:val="left"/>
      </w:pPr>
      <w:bookmarkStart w:id="65" w:name="_Toc207787363"/>
      <w:proofErr w:type="spellStart"/>
      <w:r>
        <w:rPr>
          <w:rFonts w:hint="eastAsia"/>
        </w:rPr>
        <w:t>CronJob</w:t>
      </w:r>
      <w:proofErr w:type="spellEnd"/>
      <w:r>
        <w:rPr>
          <w:rFonts w:hint="eastAsia"/>
        </w:rPr>
        <w:t xml:space="preserve"> 상세</w:t>
      </w:r>
      <w:bookmarkEnd w:id="65"/>
    </w:p>
    <w:p w14:paraId="2812228F" w14:textId="6C73CA70" w:rsidR="00864885" w:rsidRDefault="00864885" w:rsidP="00864885">
      <w:pPr>
        <w:rPr>
          <w:lang w:val="en-GB"/>
        </w:rPr>
      </w:pPr>
      <w:r>
        <w:rPr>
          <w:rFonts w:hint="eastAsia"/>
          <w:lang w:val="en-GB"/>
        </w:rPr>
        <w:t>- 5분마다 수행</w:t>
      </w:r>
    </w:p>
    <w:p w14:paraId="3926C54D" w14:textId="185A1311" w:rsidR="00864885" w:rsidRDefault="00864885" w:rsidP="00864885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>
        <w:rPr>
          <w:rFonts w:hint="eastAsia"/>
          <w:lang w:val="en-GB"/>
        </w:rPr>
        <w:t>NotReady</w:t>
      </w:r>
      <w:proofErr w:type="spellEnd"/>
      <w:r>
        <w:rPr>
          <w:rFonts w:hint="eastAsia"/>
          <w:lang w:val="en-GB"/>
        </w:rPr>
        <w:t xml:space="preserve"> 노드 없으면 바로 종료</w:t>
      </w:r>
    </w:p>
    <w:p w14:paraId="1074F915" w14:textId="77905C19" w:rsidR="00342805" w:rsidRDefault="00342805" w:rsidP="00864885">
      <w:pPr>
        <w:rPr>
          <w:lang w:val="en-GB"/>
        </w:rPr>
      </w:pPr>
      <w:r>
        <w:rPr>
          <w:rFonts w:hint="eastAsia"/>
          <w:lang w:val="en-GB"/>
        </w:rPr>
        <w:t xml:space="preserve">- 노드 장애 시 해당 노드에 </w:t>
      </w:r>
      <w:proofErr w:type="spellStart"/>
      <w:r>
        <w:rPr>
          <w:rFonts w:hint="eastAsia"/>
          <w:lang w:val="en-GB"/>
        </w:rPr>
        <w:t>StatefulSet</w:t>
      </w:r>
      <w:proofErr w:type="spellEnd"/>
      <w:r>
        <w:rPr>
          <w:rFonts w:hint="eastAsia"/>
          <w:lang w:val="en-GB"/>
        </w:rPr>
        <w:t>으로 배포된 Pod를 강제 삭제</w:t>
      </w:r>
    </w:p>
    <w:p w14:paraId="03D9EC22" w14:textId="694E6C65" w:rsidR="00342805" w:rsidRDefault="00342805" w:rsidP="00864885">
      <w:pPr>
        <w:rPr>
          <w:lang w:val="en-GB"/>
        </w:rPr>
      </w:pPr>
      <w:r>
        <w:rPr>
          <w:rFonts w:hint="eastAsia"/>
          <w:lang w:val="en-GB"/>
        </w:rPr>
        <w:t>- Kubeflow 네임스페이스에 배포된 Deployment 중 metadata</w:t>
      </w:r>
      <w:r w:rsidR="005A362D">
        <w:rPr>
          <w:rFonts w:hint="eastAsia"/>
          <w:lang w:val="en-GB"/>
        </w:rPr>
        <w:t>-envoy-deployment, metadata-</w:t>
      </w:r>
      <w:proofErr w:type="spellStart"/>
      <w:r w:rsidR="005A362D">
        <w:rPr>
          <w:rFonts w:hint="eastAsia"/>
          <w:lang w:val="en-GB"/>
        </w:rPr>
        <w:t>grpc</w:t>
      </w:r>
      <w:proofErr w:type="spellEnd"/>
      <w:r w:rsidR="005A362D">
        <w:rPr>
          <w:rFonts w:hint="eastAsia"/>
          <w:lang w:val="en-GB"/>
        </w:rPr>
        <w:t>-deployment, metadata-</w:t>
      </w:r>
      <w:r w:rsidR="00DB41F2">
        <w:rPr>
          <w:rFonts w:hint="eastAsia"/>
          <w:lang w:val="en-GB"/>
        </w:rPr>
        <w:t>writer 재시작</w:t>
      </w:r>
    </w:p>
    <w:p w14:paraId="492FAF75" w14:textId="25215C07" w:rsidR="00DB41F2" w:rsidRPr="00342805" w:rsidRDefault="00DB41F2" w:rsidP="00864885">
      <w:pPr>
        <w:rPr>
          <w:lang w:val="en-GB"/>
        </w:rPr>
      </w:pPr>
      <w:r>
        <w:rPr>
          <w:rFonts w:hint="eastAsia"/>
          <w:lang w:val="en-GB"/>
        </w:rPr>
        <w:t>- portal 네임스페이스에 배포된 Deployment 모두 재시작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64885" w:rsidRPr="00707B9F" w14:paraId="18EAE761" w14:textId="77777777" w:rsidTr="6AA03AF7">
        <w:tc>
          <w:tcPr>
            <w:tcW w:w="9962" w:type="dxa"/>
            <w:shd w:val="clear" w:color="auto" w:fill="D0CECE"/>
          </w:tcPr>
          <w:p w14:paraId="147118BE" w14:textId="77777777" w:rsidR="00864885" w:rsidRDefault="00DB41F2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batch/v1</w:t>
            </w:r>
          </w:p>
          <w:p w14:paraId="11347560" w14:textId="77777777" w:rsidR="00DB41F2" w:rsidRDefault="00DB41F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CronJob</w:t>
            </w:r>
            <w:proofErr w:type="spellEnd"/>
          </w:p>
          <w:p w14:paraId="4D26FD49" w14:textId="77777777" w:rsidR="00DB41F2" w:rsidRDefault="00DB41F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02EDA1CF" w14:textId="77777777" w:rsidR="00DB41F2" w:rsidRDefault="00DB41F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terminating</w:t>
            </w:r>
            <w:r w:rsidR="00253F6D">
              <w:rPr>
                <w:rFonts w:hint="eastAsia"/>
                <w:sz w:val="20"/>
                <w:szCs w:val="18"/>
                <w:lang w:val="en-GB"/>
              </w:rPr>
              <w:t>-pod-cleanup</w:t>
            </w:r>
          </w:p>
          <w:p w14:paraId="77F72120" w14:textId="77777777" w:rsidR="00253F6D" w:rsidRDefault="00253F6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monitoring</w:t>
            </w:r>
          </w:p>
          <w:p w14:paraId="0E8896F4" w14:textId="77777777" w:rsidR="00253F6D" w:rsidRDefault="00253F6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303E3669" w14:textId="02D6654B" w:rsidR="00253F6D" w:rsidRDefault="00253F6D" w:rsidP="00517BB9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 schedule: “*/5</w:t>
            </w:r>
            <w:r w:rsidR="00482F45" w:rsidRPr="6AA03AF7">
              <w:rPr>
                <w:sz w:val="20"/>
                <w:lang w:val="en-GB"/>
              </w:rPr>
              <w:t xml:space="preserve"> </w:t>
            </w:r>
            <w:r w:rsidRPr="6AA03AF7">
              <w:rPr>
                <w:sz w:val="20"/>
                <w:lang w:val="en-GB"/>
              </w:rPr>
              <w:t>*</w:t>
            </w:r>
            <w:r w:rsidR="00482F45" w:rsidRPr="6AA03AF7">
              <w:rPr>
                <w:sz w:val="20"/>
                <w:lang w:val="en-GB"/>
              </w:rPr>
              <w:t xml:space="preserve"> </w:t>
            </w:r>
            <w:r w:rsidRPr="6AA03AF7">
              <w:rPr>
                <w:sz w:val="20"/>
                <w:lang w:val="en-GB"/>
              </w:rPr>
              <w:t>*</w:t>
            </w:r>
            <w:r w:rsidR="00482F45" w:rsidRPr="6AA03AF7">
              <w:rPr>
                <w:sz w:val="20"/>
                <w:lang w:val="en-GB"/>
              </w:rPr>
              <w:t xml:space="preserve"> </w:t>
            </w:r>
            <w:r w:rsidRPr="6AA03AF7">
              <w:rPr>
                <w:sz w:val="20"/>
                <w:lang w:val="en-GB"/>
              </w:rPr>
              <w:t>*</w:t>
            </w:r>
            <w:r w:rsidR="00482F45" w:rsidRPr="6AA03AF7">
              <w:rPr>
                <w:sz w:val="20"/>
                <w:lang w:val="en-GB"/>
              </w:rPr>
              <w:t xml:space="preserve"> </w:t>
            </w:r>
            <w:r w:rsidRPr="6AA03AF7">
              <w:rPr>
                <w:sz w:val="20"/>
                <w:lang w:val="en-GB"/>
              </w:rPr>
              <w:t>*</w:t>
            </w:r>
            <w:proofErr w:type="gramStart"/>
            <w:r w:rsidRPr="6AA03AF7">
              <w:rPr>
                <w:sz w:val="20"/>
                <w:lang w:val="en-GB"/>
              </w:rPr>
              <w:t xml:space="preserve">” </w:t>
            </w:r>
            <w:r w:rsidR="00482F45" w:rsidRPr="6AA03AF7">
              <w:rPr>
                <w:sz w:val="20"/>
                <w:lang w:val="en-GB"/>
              </w:rPr>
              <w:t xml:space="preserve"> #</w:t>
            </w:r>
            <w:proofErr w:type="gramEnd"/>
            <w:r w:rsidR="00482F45" w:rsidRPr="6AA03AF7">
              <w:rPr>
                <w:sz w:val="20"/>
                <w:lang w:val="en-GB"/>
              </w:rPr>
              <w:t xml:space="preserve"> 5분마다 실행</w:t>
            </w:r>
          </w:p>
          <w:p w14:paraId="7CD39C33" w14:textId="77777777" w:rsidR="00482F45" w:rsidRDefault="00482F4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jobTemplate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6205DBEA" w14:textId="15D27E7F" w:rsidR="00482F45" w:rsidRDefault="00482F4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56877878" w14:textId="77777777" w:rsidR="00482F45" w:rsidRDefault="00482F4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template:</w:t>
            </w:r>
          </w:p>
          <w:p w14:paraId="0FD26925" w14:textId="77777777" w:rsidR="00482F45" w:rsidRDefault="00482F4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spec:</w:t>
            </w:r>
          </w:p>
          <w:p w14:paraId="531AF75B" w14:textId="77777777" w:rsidR="00482F45" w:rsidRDefault="00482F4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containers:</w:t>
            </w:r>
          </w:p>
          <w:p w14:paraId="61490173" w14:textId="77777777" w:rsidR="00482F45" w:rsidRDefault="00482F4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421A46">
              <w:rPr>
                <w:rFonts w:hint="eastAsia"/>
                <w:sz w:val="20"/>
                <w:szCs w:val="18"/>
                <w:lang w:val="en-GB"/>
              </w:rPr>
              <w:t xml:space="preserve"> - name: pod-cleanup</w:t>
            </w:r>
          </w:p>
          <w:p w14:paraId="4B845F70" w14:textId="77777777" w:rsidR="00421A46" w:rsidRDefault="00421A46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image: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bitnami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/kubectl:1.31</w:t>
            </w:r>
          </w:p>
          <w:p w14:paraId="523BB465" w14:textId="77777777" w:rsidR="00421A46" w:rsidRDefault="00421A46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command:</w:t>
            </w:r>
          </w:p>
          <w:p w14:paraId="009EB757" w14:textId="77777777" w:rsidR="00421A46" w:rsidRDefault="00421A46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r w:rsidR="00D877FE">
              <w:rPr>
                <w:rFonts w:hint="eastAsia"/>
                <w:sz w:val="20"/>
                <w:szCs w:val="18"/>
                <w:lang w:val="en-GB"/>
              </w:rPr>
              <w:t>/bin/bash</w:t>
            </w:r>
          </w:p>
          <w:p w14:paraId="599C5601" w14:textId="77777777" w:rsidR="00D877FE" w:rsidRDefault="00D877FE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-c</w:t>
            </w:r>
          </w:p>
          <w:p w14:paraId="116C0E52" w14:textId="77777777" w:rsidR="00D877FE" w:rsidRDefault="00D877FE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|</w:t>
            </w:r>
          </w:p>
          <w:p w14:paraId="56144B22" w14:textId="77777777" w:rsidR="00D877FE" w:rsidRDefault="00D877FE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# 디버깅 모드 활성화</w:t>
            </w:r>
          </w:p>
          <w:p w14:paraId="00300996" w14:textId="77777777" w:rsidR="00D877FE" w:rsidRDefault="00D877FE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r w:rsidR="00607AA0">
              <w:rPr>
                <w:rFonts w:hint="eastAsia"/>
                <w:sz w:val="20"/>
                <w:szCs w:val="18"/>
                <w:lang w:val="en-GB"/>
              </w:rPr>
              <w:t xml:space="preserve"> set -x</w:t>
            </w:r>
          </w:p>
          <w:p w14:paraId="7FD30A7E" w14:textId="77777777" w:rsidR="00607AA0" w:rsidRDefault="00607AA0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2BA40E5E" w14:textId="77777777" w:rsidR="00607AA0" w:rsidRDefault="00607AA0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NotReady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노드 조회</w:t>
            </w:r>
          </w:p>
          <w:p w14:paraId="09C7A6CF" w14:textId="77777777" w:rsidR="00607AA0" w:rsidRDefault="00607AA0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checking for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NotReady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nodes</w:t>
            </w:r>
            <w:r>
              <w:rPr>
                <w:sz w:val="20"/>
                <w:szCs w:val="18"/>
                <w:lang w:val="en-GB"/>
              </w:rPr>
              <w:t>…”</w:t>
            </w:r>
          </w:p>
          <w:p w14:paraId="01B527A2" w14:textId="77777777" w:rsidR="005E366B" w:rsidRDefault="005E366B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not_ready_nodes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=$(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nodes -o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jq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-r </w:t>
            </w:r>
            <w:proofErr w:type="gramStart"/>
            <w:r w:rsidR="00312574">
              <w:rPr>
                <w:sz w:val="20"/>
                <w:szCs w:val="18"/>
                <w:lang w:val="en-GB"/>
              </w:rPr>
              <w:t>‘</w:t>
            </w:r>
            <w:r w:rsidR="00312574">
              <w:rPr>
                <w:rFonts w:hint="eastAsia"/>
                <w:sz w:val="20"/>
                <w:szCs w:val="18"/>
                <w:lang w:val="en-GB"/>
              </w:rPr>
              <w:t>.items</w:t>
            </w:r>
            <w:proofErr w:type="gramEnd"/>
            <w:r w:rsidR="00312574">
              <w:rPr>
                <w:rFonts w:hint="eastAsia"/>
                <w:sz w:val="20"/>
                <w:szCs w:val="18"/>
                <w:lang w:val="en-GB"/>
              </w:rPr>
              <w:t>[] | select</w:t>
            </w:r>
            <w:proofErr w:type="gramStart"/>
            <w:r w:rsidR="00312574">
              <w:rPr>
                <w:rFonts w:hint="eastAsia"/>
                <w:sz w:val="20"/>
                <w:szCs w:val="18"/>
                <w:lang w:val="en-GB"/>
              </w:rPr>
              <w:t>(.</w:t>
            </w:r>
            <w:proofErr w:type="spellStart"/>
            <w:r w:rsidR="00312574">
              <w:rPr>
                <w:rFonts w:hint="eastAsia"/>
                <w:sz w:val="20"/>
                <w:szCs w:val="18"/>
                <w:lang w:val="en-GB"/>
              </w:rPr>
              <w:t>status</w:t>
            </w:r>
            <w:proofErr w:type="gramEnd"/>
            <w:r w:rsidR="00312574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gramStart"/>
            <w:r w:rsidR="00312574">
              <w:rPr>
                <w:rFonts w:hint="eastAsia"/>
                <w:sz w:val="20"/>
                <w:szCs w:val="18"/>
                <w:lang w:val="en-GB"/>
              </w:rPr>
              <w:t>conditions</w:t>
            </w:r>
            <w:proofErr w:type="spellEnd"/>
            <w:r w:rsidR="00312574">
              <w:rPr>
                <w:rFonts w:hint="eastAsia"/>
                <w:sz w:val="20"/>
                <w:szCs w:val="18"/>
                <w:lang w:val="en-GB"/>
              </w:rPr>
              <w:t>[</w:t>
            </w:r>
            <w:proofErr w:type="gramEnd"/>
            <w:r w:rsidR="00312574">
              <w:rPr>
                <w:rFonts w:hint="eastAsia"/>
                <w:sz w:val="20"/>
                <w:szCs w:val="18"/>
                <w:lang w:val="en-GB"/>
              </w:rPr>
              <w:t xml:space="preserve">] | </w:t>
            </w:r>
            <w:proofErr w:type="gramStart"/>
            <w:r w:rsidR="00312574">
              <w:rPr>
                <w:rFonts w:hint="eastAsia"/>
                <w:sz w:val="20"/>
                <w:szCs w:val="18"/>
                <w:lang w:val="en-GB"/>
              </w:rPr>
              <w:t>select</w:t>
            </w:r>
            <w:r w:rsidR="00495FAC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 w:rsidR="00495FAC">
              <w:rPr>
                <w:rFonts w:hint="eastAsia"/>
                <w:sz w:val="20"/>
                <w:szCs w:val="18"/>
                <w:lang w:val="en-GB"/>
              </w:rPr>
              <w:t>.type=</w:t>
            </w:r>
            <w:proofErr w:type="gramStart"/>
            <w:r w:rsidR="00495FAC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495FAC">
              <w:rPr>
                <w:sz w:val="20"/>
                <w:szCs w:val="18"/>
                <w:lang w:val="en-GB"/>
              </w:rPr>
              <w:t>”</w:t>
            </w:r>
            <w:r w:rsidR="00495FAC">
              <w:rPr>
                <w:rFonts w:hint="eastAsia"/>
                <w:sz w:val="20"/>
                <w:szCs w:val="18"/>
                <w:lang w:val="en-GB"/>
              </w:rPr>
              <w:t>Ready</w:t>
            </w:r>
            <w:proofErr w:type="gramEnd"/>
            <w:r w:rsidR="00495FAC">
              <w:rPr>
                <w:sz w:val="20"/>
                <w:szCs w:val="18"/>
                <w:lang w:val="en-GB"/>
              </w:rPr>
              <w:t>”</w:t>
            </w:r>
            <w:r w:rsidR="00495FAC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gramStart"/>
            <w:r w:rsidR="00495FAC">
              <w:rPr>
                <w:rFonts w:hint="eastAsia"/>
                <w:sz w:val="20"/>
                <w:szCs w:val="18"/>
                <w:lang w:val="en-GB"/>
              </w:rPr>
              <w:t>and .status</w:t>
            </w:r>
            <w:proofErr w:type="gramEnd"/>
            <w:r w:rsidR="00495FAC">
              <w:rPr>
                <w:rFonts w:hint="eastAsia"/>
                <w:sz w:val="20"/>
                <w:szCs w:val="18"/>
                <w:lang w:val="en-GB"/>
              </w:rPr>
              <w:t>!</w:t>
            </w:r>
            <w:proofErr w:type="gramStart"/>
            <w:r w:rsidR="00495FAC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495FAC">
              <w:rPr>
                <w:sz w:val="20"/>
                <w:szCs w:val="18"/>
                <w:lang w:val="en-GB"/>
              </w:rPr>
              <w:t>”</w:t>
            </w:r>
            <w:r w:rsidR="00495FAC">
              <w:rPr>
                <w:rFonts w:hint="eastAsia"/>
                <w:sz w:val="20"/>
                <w:szCs w:val="18"/>
                <w:lang w:val="en-GB"/>
              </w:rPr>
              <w:t>True</w:t>
            </w:r>
            <w:proofErr w:type="gramEnd"/>
            <w:r w:rsidR="00495FAC">
              <w:rPr>
                <w:sz w:val="20"/>
                <w:szCs w:val="18"/>
                <w:lang w:val="en-GB"/>
              </w:rPr>
              <w:t>”</w:t>
            </w:r>
            <w:r w:rsidR="00297EF3">
              <w:rPr>
                <w:rFonts w:hint="eastAsia"/>
                <w:sz w:val="20"/>
                <w:szCs w:val="18"/>
                <w:lang w:val="en-GB"/>
              </w:rPr>
              <w:t xml:space="preserve">)) </w:t>
            </w:r>
            <w:proofErr w:type="gramStart"/>
            <w:r w:rsidR="00297EF3">
              <w:rPr>
                <w:rFonts w:hint="eastAsia"/>
                <w:sz w:val="20"/>
                <w:szCs w:val="18"/>
                <w:lang w:val="en-GB"/>
              </w:rPr>
              <w:t>| .</w:t>
            </w:r>
            <w:proofErr w:type="gramEnd"/>
            <w:r w:rsidR="00297EF3">
              <w:rPr>
                <w:rFonts w:hint="eastAsia"/>
                <w:sz w:val="20"/>
                <w:szCs w:val="18"/>
                <w:lang w:val="en-GB"/>
              </w:rPr>
              <w:t>metadata.name</w:t>
            </w:r>
          </w:p>
          <w:p w14:paraId="5DF44289" w14:textId="77777777" w:rsidR="001E2EC2" w:rsidRDefault="001E2EC2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r w:rsidR="000B2544">
              <w:rPr>
                <w:rFonts w:hint="eastAsia"/>
                <w:sz w:val="20"/>
                <w:szCs w:val="18"/>
                <w:lang w:val="en-GB"/>
              </w:rPr>
              <w:t xml:space="preserve">echo </w:t>
            </w:r>
            <w:r w:rsidR="000B2544">
              <w:rPr>
                <w:sz w:val="20"/>
                <w:szCs w:val="18"/>
                <w:lang w:val="en-GB"/>
              </w:rPr>
              <w:t>“</w:t>
            </w:r>
            <w:proofErr w:type="spellStart"/>
            <w:r w:rsidR="000B2544">
              <w:rPr>
                <w:rFonts w:hint="eastAsia"/>
                <w:sz w:val="20"/>
                <w:szCs w:val="18"/>
                <w:lang w:val="en-GB"/>
              </w:rPr>
              <w:t>NotReady</w:t>
            </w:r>
            <w:proofErr w:type="spellEnd"/>
            <w:r w:rsidR="000B2544">
              <w:rPr>
                <w:rFonts w:hint="eastAsia"/>
                <w:sz w:val="20"/>
                <w:szCs w:val="18"/>
                <w:lang w:val="en-GB"/>
              </w:rPr>
              <w:t xml:space="preserve"> nodes: $</w:t>
            </w:r>
            <w:proofErr w:type="spellStart"/>
            <w:r w:rsidR="000B2544">
              <w:rPr>
                <w:rFonts w:hint="eastAsia"/>
                <w:sz w:val="20"/>
                <w:szCs w:val="18"/>
                <w:lang w:val="en-GB"/>
              </w:rPr>
              <w:t>not_ready_nodes</w:t>
            </w:r>
            <w:proofErr w:type="spellEnd"/>
            <w:r w:rsidR="000B2544">
              <w:rPr>
                <w:sz w:val="20"/>
                <w:szCs w:val="18"/>
                <w:lang w:val="en-GB"/>
              </w:rPr>
              <w:t>”</w:t>
            </w:r>
          </w:p>
          <w:p w14:paraId="4448A908" w14:textId="77777777" w:rsidR="000B2544" w:rsidRDefault="000B2544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7128951C" w14:textId="4A619DF3" w:rsidR="000B2544" w:rsidRDefault="000B2544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if [</w:t>
            </w:r>
            <w:r w:rsidR="008A1315" w:rsidRPr="6AA03AF7">
              <w:rPr>
                <w:sz w:val="20"/>
                <w:lang w:val="en-GB"/>
              </w:rPr>
              <w:t xml:space="preserve"> -z “$</w:t>
            </w:r>
            <w:proofErr w:type="spellStart"/>
            <w:r w:rsidR="008A1315" w:rsidRPr="6AA03AF7">
              <w:rPr>
                <w:sz w:val="20"/>
                <w:lang w:val="en-GB"/>
              </w:rPr>
              <w:t>not_ready_nodes</w:t>
            </w:r>
            <w:proofErr w:type="spellEnd"/>
            <w:proofErr w:type="gramStart"/>
            <w:r w:rsidR="008A1315" w:rsidRPr="6AA03AF7">
              <w:rPr>
                <w:sz w:val="20"/>
                <w:lang w:val="en-GB"/>
              </w:rPr>
              <w:t>” ]</w:t>
            </w:r>
            <w:proofErr w:type="gramEnd"/>
            <w:r w:rsidR="008A1315" w:rsidRPr="6AA03AF7">
              <w:rPr>
                <w:sz w:val="20"/>
                <w:lang w:val="en-GB"/>
              </w:rPr>
              <w:t>; then</w:t>
            </w:r>
          </w:p>
          <w:p w14:paraId="67B12679" w14:textId="77777777" w:rsidR="008A1315" w:rsidRDefault="008A1315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No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NotReady</w:t>
            </w:r>
            <w:proofErr w:type="spellEnd"/>
            <w:r w:rsidR="00017EC3">
              <w:rPr>
                <w:rFonts w:hint="eastAsia"/>
                <w:sz w:val="20"/>
                <w:szCs w:val="18"/>
                <w:lang w:val="en-GB"/>
              </w:rPr>
              <w:t xml:space="preserve"> nodes found. Exiting.</w:t>
            </w:r>
            <w:r w:rsidR="00017EC3">
              <w:rPr>
                <w:sz w:val="20"/>
                <w:szCs w:val="18"/>
                <w:lang w:val="en-GB"/>
              </w:rPr>
              <w:t>”</w:t>
            </w:r>
          </w:p>
          <w:p w14:paraId="7A235C86" w14:textId="77777777" w:rsidR="00017EC3" w:rsidRDefault="00017EC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exit 0</w:t>
            </w:r>
          </w:p>
          <w:p w14:paraId="377A30D7" w14:textId="77777777" w:rsidR="00017EC3" w:rsidRDefault="00017EC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fi</w:t>
            </w:r>
          </w:p>
          <w:p w14:paraId="4072E735" w14:textId="77777777" w:rsidR="00017EC3" w:rsidRDefault="00017EC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64CA968C" w14:textId="77777777" w:rsidR="00017EC3" w:rsidRDefault="00017EC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# 제외할 네임스페이스 목록</w:t>
            </w:r>
          </w:p>
          <w:p w14:paraId="1A08950A" w14:textId="77777777" w:rsidR="00017EC3" w:rsidRDefault="00017EC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EXCLUDED_NAMESPACES=$</w:t>
            </w:r>
            <w:r w:rsidR="0095479B">
              <w:rPr>
                <w:rFonts w:hint="eastAsia"/>
                <w:sz w:val="20"/>
                <w:szCs w:val="18"/>
                <w:lang w:val="en-GB"/>
              </w:rPr>
              <w:t>{EXCLLIDED_</w:t>
            </w:r>
            <w:proofErr w:type="gramStart"/>
            <w:r w:rsidR="0095479B">
              <w:rPr>
                <w:rFonts w:hint="eastAsia"/>
                <w:sz w:val="20"/>
                <w:szCs w:val="18"/>
                <w:lang w:val="en-GB"/>
              </w:rPr>
              <w:t>NAMESPACES:-</w:t>
            </w:r>
            <w:proofErr w:type="gramEnd"/>
            <w:r w:rsidR="0095479B">
              <w:rPr>
                <w:sz w:val="20"/>
                <w:szCs w:val="18"/>
                <w:lang w:val="en-GB"/>
              </w:rPr>
              <w:t>“</w:t>
            </w:r>
            <w:r w:rsidR="0095479B">
              <w:rPr>
                <w:rFonts w:hint="eastAsia"/>
                <w:sz w:val="20"/>
                <w:szCs w:val="18"/>
                <w:lang w:val="en-GB"/>
              </w:rPr>
              <w:t>kube=</w:t>
            </w:r>
            <w:proofErr w:type="gramStart"/>
            <w:r w:rsidR="0095479B">
              <w:rPr>
                <w:rFonts w:hint="eastAsia"/>
                <w:sz w:val="20"/>
                <w:szCs w:val="18"/>
                <w:lang w:val="en-GB"/>
              </w:rPr>
              <w:t>system,istio</w:t>
            </w:r>
            <w:proofErr w:type="gramEnd"/>
            <w:r w:rsidR="0095479B">
              <w:rPr>
                <w:rFonts w:hint="eastAsia"/>
                <w:sz w:val="20"/>
                <w:szCs w:val="18"/>
                <w:lang w:val="en-GB"/>
              </w:rPr>
              <w:t>-system</w:t>
            </w:r>
            <w:r w:rsidR="0095479B">
              <w:rPr>
                <w:sz w:val="20"/>
                <w:szCs w:val="18"/>
                <w:lang w:val="en-GB"/>
              </w:rPr>
              <w:t>”</w:t>
            </w:r>
            <w:r w:rsidR="0095479B"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36EAB0C5" w14:textId="77777777" w:rsidR="0095479B" w:rsidRDefault="0095479B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EXCLUDED_N</w:t>
            </w:r>
            <w:r w:rsidR="00515A04">
              <w:rPr>
                <w:rFonts w:hint="eastAsia"/>
                <w:sz w:val="20"/>
                <w:szCs w:val="18"/>
                <w:lang w:val="en-GB"/>
              </w:rPr>
              <w:t xml:space="preserve">S_PATTERN=$(echo </w:t>
            </w:r>
            <w:r w:rsidR="00515A04">
              <w:rPr>
                <w:sz w:val="20"/>
                <w:szCs w:val="18"/>
                <w:lang w:val="en-GB"/>
              </w:rPr>
              <w:t>“</w:t>
            </w:r>
            <w:r w:rsidR="00515A04">
              <w:rPr>
                <w:rFonts w:hint="eastAsia"/>
                <w:sz w:val="20"/>
                <w:szCs w:val="18"/>
                <w:lang w:val="en-GB"/>
              </w:rPr>
              <w:t>$EXCLUDED_NAMESPACES</w:t>
            </w:r>
            <w:r w:rsidR="00515A04">
              <w:rPr>
                <w:sz w:val="20"/>
                <w:szCs w:val="18"/>
                <w:lang w:val="en-GB"/>
              </w:rPr>
              <w:t>”</w:t>
            </w:r>
            <w:r w:rsidR="00515A04">
              <w:rPr>
                <w:rFonts w:hint="eastAsia"/>
                <w:sz w:val="20"/>
                <w:szCs w:val="18"/>
                <w:lang w:val="en-GB"/>
              </w:rPr>
              <w:t xml:space="preserve"> | tr </w:t>
            </w:r>
            <w:r w:rsidR="00515A04">
              <w:rPr>
                <w:sz w:val="20"/>
                <w:szCs w:val="18"/>
                <w:lang w:val="en-GB"/>
              </w:rPr>
              <w:t>‘</w:t>
            </w:r>
            <w:r w:rsidR="00515A04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515A04">
              <w:rPr>
                <w:sz w:val="20"/>
                <w:szCs w:val="18"/>
                <w:lang w:val="en-GB"/>
              </w:rPr>
              <w:t>’</w:t>
            </w:r>
            <w:r w:rsidR="00FA6F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FA6F5D">
              <w:rPr>
                <w:sz w:val="20"/>
                <w:szCs w:val="18"/>
                <w:lang w:val="en-GB"/>
              </w:rPr>
              <w:t>‘</w:t>
            </w:r>
            <w:r w:rsidR="00FA6F5D">
              <w:rPr>
                <w:rFonts w:hint="eastAsia"/>
                <w:sz w:val="20"/>
                <w:szCs w:val="18"/>
                <w:lang w:val="en-GB"/>
              </w:rPr>
              <w:t>|</w:t>
            </w:r>
            <w:r w:rsidR="00FA6F5D">
              <w:rPr>
                <w:sz w:val="20"/>
                <w:szCs w:val="18"/>
                <w:lang w:val="en-GB"/>
              </w:rPr>
              <w:t>’</w:t>
            </w:r>
            <w:r w:rsidR="00FA6F5D"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 w:rsidR="00FA6F5D">
              <w:rPr>
                <w:rFonts w:hint="eastAsia"/>
                <w:sz w:val="20"/>
                <w:szCs w:val="18"/>
                <w:lang w:val="en-GB"/>
              </w:rPr>
              <w:t>sed</w:t>
            </w:r>
            <w:proofErr w:type="spellEnd"/>
            <w:r w:rsidR="00FA6F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FA6F5D">
              <w:rPr>
                <w:sz w:val="20"/>
                <w:szCs w:val="18"/>
                <w:lang w:val="en-GB"/>
              </w:rPr>
              <w:t>‘</w:t>
            </w:r>
            <w:r w:rsidR="00FA6F5D">
              <w:rPr>
                <w:rFonts w:hint="eastAsia"/>
                <w:sz w:val="20"/>
                <w:szCs w:val="18"/>
                <w:lang w:val="en-GB"/>
              </w:rPr>
              <w:t>s/|$//</w:t>
            </w:r>
            <w:r w:rsidR="00FA6F5D">
              <w:rPr>
                <w:sz w:val="20"/>
                <w:szCs w:val="18"/>
                <w:lang w:val="en-GB"/>
              </w:rPr>
              <w:t>’</w:t>
            </w:r>
            <w:r w:rsidR="00FA6F5D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764AB4E4" w14:textId="77777777" w:rsidR="00FA6F5D" w:rsidRDefault="00FA6F5D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50892F6A" w14:textId="77777777" w:rsidR="00FA6F5D" w:rsidRDefault="00FA6F5D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# 네임스페이스 조회</w:t>
            </w:r>
          </w:p>
          <w:p w14:paraId="2E2C569D" w14:textId="77777777" w:rsidR="00FA6F5D" w:rsidRDefault="00FA6F5D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Fetching namespaces</w:t>
            </w:r>
            <w:r>
              <w:rPr>
                <w:sz w:val="20"/>
                <w:szCs w:val="18"/>
                <w:lang w:val="en-GB"/>
              </w:rPr>
              <w:t>…”</w:t>
            </w:r>
          </w:p>
          <w:p w14:paraId="170E4688" w14:textId="77777777" w:rsidR="00FA6F5D" w:rsidRDefault="00FA6F5D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namesapces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=$(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namespaces -o name | grep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$EXCLUDED_NS_PATTERN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s|namespace</w:t>
            </w:r>
            <w:proofErr w:type="spellEnd"/>
            <w:r w:rsidR="00A10C8B">
              <w:rPr>
                <w:rFonts w:hint="eastAsia"/>
                <w:sz w:val="20"/>
                <w:szCs w:val="18"/>
                <w:lang w:val="en-GB"/>
              </w:rPr>
              <w:t>/||</w:t>
            </w:r>
            <w:r w:rsidR="00A10C8B">
              <w:rPr>
                <w:sz w:val="20"/>
                <w:szCs w:val="18"/>
                <w:lang w:val="en-GB"/>
              </w:rPr>
              <w:t>’</w:t>
            </w:r>
          </w:p>
          <w:p w14:paraId="76948634" w14:textId="77777777" w:rsidR="00A10C8B" w:rsidRDefault="00C160FB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Namespaces: $namespaces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430C2250" w14:textId="77777777" w:rsidR="009905F1" w:rsidRDefault="009905F1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0E38D816" w14:textId="77777777" w:rsidR="009905F1" w:rsidRDefault="009905F1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for node in $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not_ready_nodes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; do</w:t>
            </w:r>
          </w:p>
          <w:p w14:paraId="4C18BEEC" w14:textId="77777777" w:rsidR="009905F1" w:rsidRDefault="009905F1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Checking pods on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NotReady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node: $node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4777EAB" w14:textId="77777777" w:rsidR="009905F1" w:rsidRDefault="009905F1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for ns in</w:t>
            </w:r>
            <w:r w:rsidR="00383EB3">
              <w:rPr>
                <w:rFonts w:hint="eastAsia"/>
                <w:sz w:val="20"/>
                <w:szCs w:val="18"/>
                <w:lang w:val="en-GB"/>
              </w:rPr>
              <w:t xml:space="preserve"> $namespaces; do</w:t>
            </w:r>
          </w:p>
          <w:p w14:paraId="04A2E2CC" w14:textId="77777777" w:rsidR="00383EB3" w:rsidRDefault="00383EB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Checking</w:t>
            </w:r>
            <w:r w:rsidR="008A3DDE">
              <w:rPr>
                <w:rFonts w:hint="eastAsia"/>
                <w:sz w:val="20"/>
                <w:szCs w:val="18"/>
                <w:lang w:val="en-GB"/>
              </w:rPr>
              <w:t xml:space="preserve"> pods in namespace: $ns</w:t>
            </w:r>
            <w:r w:rsidR="008A3DDE">
              <w:rPr>
                <w:sz w:val="20"/>
                <w:szCs w:val="18"/>
                <w:lang w:val="en-GB"/>
              </w:rPr>
              <w:t>”</w:t>
            </w:r>
          </w:p>
          <w:p w14:paraId="12BAA8FB" w14:textId="77777777" w:rsidR="008A3DDE" w:rsidRDefault="008A3DDE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pod_list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=$(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pod</w:t>
            </w:r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-n $ns -o </w:t>
            </w:r>
            <w:proofErr w:type="spellStart"/>
            <w:r w:rsidR="000F5A47"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proofErr w:type="spellStart"/>
            <w:r w:rsidR="000F5A47">
              <w:rPr>
                <w:rFonts w:hint="eastAsia"/>
                <w:sz w:val="20"/>
                <w:szCs w:val="18"/>
                <w:lang w:val="en-GB"/>
              </w:rPr>
              <w:t>jq</w:t>
            </w:r>
            <w:proofErr w:type="spellEnd"/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-r --</w:t>
            </w:r>
            <w:proofErr w:type="spellStart"/>
            <w:r w:rsidR="000F5A47">
              <w:rPr>
                <w:rFonts w:hint="eastAsia"/>
                <w:sz w:val="20"/>
                <w:szCs w:val="18"/>
                <w:lang w:val="en-GB"/>
              </w:rPr>
              <w:t>arg</w:t>
            </w:r>
            <w:proofErr w:type="spellEnd"/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0F5A47">
              <w:rPr>
                <w:rFonts w:hint="eastAsia"/>
                <w:sz w:val="20"/>
                <w:szCs w:val="18"/>
                <w:lang w:val="en-GB"/>
              </w:rPr>
              <w:t>nodw</w:t>
            </w:r>
            <w:proofErr w:type="spellEnd"/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0F5A47">
              <w:rPr>
                <w:sz w:val="20"/>
                <w:szCs w:val="18"/>
                <w:lang w:val="en-GB"/>
              </w:rPr>
              <w:t>“</w:t>
            </w:r>
            <w:r w:rsidR="000F5A47">
              <w:rPr>
                <w:rFonts w:hint="eastAsia"/>
                <w:sz w:val="20"/>
                <w:szCs w:val="18"/>
                <w:lang w:val="en-GB"/>
              </w:rPr>
              <w:t>$node</w:t>
            </w:r>
            <w:r w:rsidR="000F5A47">
              <w:rPr>
                <w:sz w:val="20"/>
                <w:szCs w:val="18"/>
                <w:lang w:val="en-GB"/>
              </w:rPr>
              <w:t>”</w:t>
            </w:r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gramStart"/>
            <w:r w:rsidR="000F5A47">
              <w:rPr>
                <w:sz w:val="20"/>
                <w:szCs w:val="18"/>
                <w:lang w:val="en-GB"/>
              </w:rPr>
              <w:t>‘</w:t>
            </w:r>
            <w:r w:rsidR="000F5A47">
              <w:rPr>
                <w:rFonts w:hint="eastAsia"/>
                <w:sz w:val="20"/>
                <w:szCs w:val="18"/>
                <w:lang w:val="en-GB"/>
              </w:rPr>
              <w:t>.items</w:t>
            </w:r>
            <w:proofErr w:type="gramEnd"/>
            <w:r w:rsidR="000F5A47">
              <w:rPr>
                <w:rFonts w:hint="eastAsia"/>
                <w:sz w:val="20"/>
                <w:szCs w:val="18"/>
                <w:lang w:val="en-GB"/>
              </w:rPr>
              <w:t xml:space="preserve">[] | </w:t>
            </w:r>
            <w:proofErr w:type="gramStart"/>
            <w:r w:rsidR="000F5A47">
              <w:rPr>
                <w:rFonts w:hint="eastAsia"/>
                <w:sz w:val="20"/>
                <w:szCs w:val="18"/>
                <w:lang w:val="en-GB"/>
              </w:rPr>
              <w:t>select(</w:t>
            </w:r>
            <w:proofErr w:type="gramEnd"/>
            <w:r w:rsidR="000F5A47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spellStart"/>
            <w:proofErr w:type="gramStart"/>
            <w:r w:rsidR="000F5A47">
              <w:rPr>
                <w:rFonts w:hint="eastAsia"/>
                <w:sz w:val="20"/>
                <w:szCs w:val="18"/>
                <w:lang w:val="en-GB"/>
              </w:rPr>
              <w:t>spec</w:t>
            </w:r>
            <w:r w:rsidR="006D5FB5">
              <w:rPr>
                <w:rFonts w:hint="eastAsia"/>
                <w:sz w:val="20"/>
                <w:szCs w:val="18"/>
                <w:lang w:val="en-GB"/>
              </w:rPr>
              <w:t>.nodeName</w:t>
            </w:r>
            <w:proofErr w:type="spellEnd"/>
            <w:proofErr w:type="gramEnd"/>
            <w:r w:rsidR="006D5FB5">
              <w:rPr>
                <w:rFonts w:hint="eastAsia"/>
                <w:sz w:val="20"/>
                <w:szCs w:val="18"/>
                <w:lang w:val="en-GB"/>
              </w:rPr>
              <w:t xml:space="preserve">==$node and </w:t>
            </w:r>
            <w:proofErr w:type="gramStart"/>
            <w:r w:rsidR="006D5FB5">
              <w:rPr>
                <w:rFonts w:hint="eastAsia"/>
                <w:sz w:val="20"/>
                <w:szCs w:val="18"/>
                <w:lang w:val="en-GB"/>
              </w:rPr>
              <w:t>(.</w:t>
            </w:r>
            <w:proofErr w:type="spellStart"/>
            <w:r w:rsidR="006D5FB5">
              <w:rPr>
                <w:rFonts w:hint="eastAsia"/>
                <w:sz w:val="20"/>
                <w:szCs w:val="18"/>
                <w:lang w:val="en-GB"/>
              </w:rPr>
              <w:t>metadata</w:t>
            </w:r>
            <w:proofErr w:type="gramEnd"/>
            <w:r w:rsidR="004E0E1B">
              <w:rPr>
                <w:rFonts w:hint="eastAsia"/>
                <w:sz w:val="20"/>
                <w:szCs w:val="18"/>
                <w:lang w:val="en-GB"/>
              </w:rPr>
              <w:t>.ownerReferences</w:t>
            </w:r>
            <w:proofErr w:type="spellEnd"/>
            <w:r w:rsidR="004E0E1B">
              <w:rPr>
                <w:rFonts w:hint="eastAsia"/>
                <w:sz w:val="20"/>
                <w:szCs w:val="18"/>
                <w:lang w:val="en-GB"/>
              </w:rPr>
              <w:t xml:space="preserve"> // </w:t>
            </w:r>
            <w:r w:rsidR="00CE3A77">
              <w:rPr>
                <w:rFonts w:hint="eastAsia"/>
                <w:sz w:val="20"/>
                <w:szCs w:val="18"/>
                <w:lang w:val="en-GB"/>
              </w:rPr>
              <w:t>[] | any</w:t>
            </w:r>
            <w:proofErr w:type="gramStart"/>
            <w:r w:rsidR="00CE3A77">
              <w:rPr>
                <w:rFonts w:hint="eastAsia"/>
                <w:sz w:val="20"/>
                <w:szCs w:val="18"/>
                <w:lang w:val="en-GB"/>
              </w:rPr>
              <w:t>(.kind</w:t>
            </w:r>
            <w:proofErr w:type="gramEnd"/>
            <w:r w:rsidR="00F12046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gramStart"/>
            <w:r w:rsidR="00F12046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F12046">
              <w:rPr>
                <w:sz w:val="20"/>
                <w:szCs w:val="18"/>
                <w:lang w:val="en-GB"/>
              </w:rPr>
              <w:t>”</w:t>
            </w:r>
            <w:proofErr w:type="spellStart"/>
            <w:r w:rsidR="00F12046">
              <w:rPr>
                <w:rFonts w:hint="eastAsia"/>
                <w:sz w:val="20"/>
                <w:szCs w:val="18"/>
                <w:lang w:val="en-GB"/>
              </w:rPr>
              <w:t>StatefulSet</w:t>
            </w:r>
            <w:proofErr w:type="spellEnd"/>
            <w:proofErr w:type="gramEnd"/>
            <w:r w:rsidR="00F12046">
              <w:rPr>
                <w:sz w:val="20"/>
                <w:szCs w:val="18"/>
                <w:lang w:val="en-GB"/>
              </w:rPr>
              <w:t>”</w:t>
            </w:r>
            <w:r w:rsidR="00F12046">
              <w:rPr>
                <w:rFonts w:hint="eastAsia"/>
                <w:sz w:val="20"/>
                <w:szCs w:val="18"/>
                <w:lang w:val="en-GB"/>
              </w:rPr>
              <w:t xml:space="preserve">)) </w:t>
            </w:r>
            <w:proofErr w:type="gramStart"/>
            <w:r w:rsidR="00F12046">
              <w:rPr>
                <w:rFonts w:hint="eastAsia"/>
                <w:sz w:val="20"/>
                <w:szCs w:val="18"/>
                <w:lang w:val="en-GB"/>
              </w:rPr>
              <w:t>and .</w:t>
            </w:r>
            <w:proofErr w:type="spellStart"/>
            <w:r w:rsidR="00F12046">
              <w:rPr>
                <w:rFonts w:hint="eastAsia"/>
                <w:sz w:val="20"/>
                <w:szCs w:val="18"/>
                <w:lang w:val="en-GB"/>
              </w:rPr>
              <w:t>metadata</w:t>
            </w:r>
            <w:proofErr w:type="gramEnd"/>
            <w:r w:rsidR="00F12046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gramStart"/>
            <w:r w:rsidR="00F12046">
              <w:rPr>
                <w:rFonts w:hint="eastAsia"/>
                <w:sz w:val="20"/>
                <w:szCs w:val="18"/>
                <w:lang w:val="en-GB"/>
              </w:rPr>
              <w:t>deletion</w:t>
            </w:r>
            <w:r w:rsidR="007E1B77">
              <w:rPr>
                <w:rFonts w:hint="eastAsia"/>
                <w:sz w:val="20"/>
                <w:szCs w:val="18"/>
                <w:lang w:val="en-GB"/>
              </w:rPr>
              <w:t>Timestamp</w:t>
            </w:r>
            <w:proofErr w:type="spellEnd"/>
            <w:r w:rsidR="007E1B77">
              <w:rPr>
                <w:rFonts w:hint="eastAsia"/>
                <w:sz w:val="20"/>
                <w:szCs w:val="18"/>
                <w:lang w:val="en-GB"/>
              </w:rPr>
              <w:t>!=</w:t>
            </w:r>
            <w:proofErr w:type="gramEnd"/>
            <w:r w:rsidR="007E1B77">
              <w:rPr>
                <w:rFonts w:hint="eastAsia"/>
                <w:sz w:val="20"/>
                <w:szCs w:val="18"/>
                <w:lang w:val="en-GB"/>
              </w:rPr>
              <w:t>null</w:t>
            </w:r>
            <w:r w:rsidR="006E4EEE">
              <w:rPr>
                <w:rFonts w:hint="eastAsia"/>
                <w:sz w:val="20"/>
                <w:szCs w:val="18"/>
                <w:lang w:val="en-GB"/>
              </w:rPr>
              <w:t xml:space="preserve">) </w:t>
            </w:r>
            <w:proofErr w:type="gramStart"/>
            <w:r w:rsidR="006E4EEE">
              <w:rPr>
                <w:rFonts w:hint="eastAsia"/>
                <w:sz w:val="20"/>
                <w:szCs w:val="18"/>
                <w:lang w:val="en-GB"/>
              </w:rPr>
              <w:t>| .</w:t>
            </w:r>
            <w:proofErr w:type="gramEnd"/>
            <w:r w:rsidR="006E4EEE">
              <w:rPr>
                <w:rFonts w:hint="eastAsia"/>
                <w:sz w:val="20"/>
                <w:szCs w:val="18"/>
                <w:lang w:val="en-GB"/>
              </w:rPr>
              <w:t>metadata.name</w:t>
            </w:r>
            <w:r w:rsidR="006E4EEE">
              <w:rPr>
                <w:sz w:val="20"/>
                <w:szCs w:val="18"/>
                <w:lang w:val="en-GB"/>
              </w:rPr>
              <w:t>’</w:t>
            </w:r>
            <w:r w:rsidR="006E4EEE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20C1E1CB" w14:textId="14EE0BDC" w:rsidR="006E4EEE" w:rsidRDefault="005B37B5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</w:t>
            </w:r>
            <w:r w:rsidR="002045C6" w:rsidRPr="6AA03AF7">
              <w:rPr>
                <w:sz w:val="20"/>
                <w:lang w:val="en-GB"/>
              </w:rPr>
              <w:t xml:space="preserve"> if [ -n “$</w:t>
            </w:r>
            <w:proofErr w:type="spellStart"/>
            <w:r w:rsidR="002045C6" w:rsidRPr="6AA03AF7">
              <w:rPr>
                <w:sz w:val="20"/>
                <w:lang w:val="en-GB"/>
              </w:rPr>
              <w:t>pod_list</w:t>
            </w:r>
            <w:proofErr w:type="spellEnd"/>
            <w:proofErr w:type="gramStart"/>
            <w:r w:rsidR="002045C6" w:rsidRPr="6AA03AF7">
              <w:rPr>
                <w:sz w:val="20"/>
                <w:lang w:val="en-GB"/>
              </w:rPr>
              <w:t>” ]</w:t>
            </w:r>
            <w:proofErr w:type="gramEnd"/>
            <w:r w:rsidR="002045C6" w:rsidRPr="6AA03AF7">
              <w:rPr>
                <w:sz w:val="20"/>
                <w:lang w:val="en-GB"/>
              </w:rPr>
              <w:t>; then</w:t>
            </w:r>
          </w:p>
          <w:p w14:paraId="0D03F0C7" w14:textId="77777777" w:rsidR="002045C6" w:rsidRDefault="002045C6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r w:rsidR="00DB4289">
              <w:rPr>
                <w:rFonts w:hint="eastAsia"/>
                <w:sz w:val="20"/>
                <w:szCs w:val="18"/>
                <w:lang w:val="en-GB"/>
              </w:rPr>
              <w:t>for pod in $</w:t>
            </w:r>
            <w:proofErr w:type="spellStart"/>
            <w:r w:rsidR="00DB4289">
              <w:rPr>
                <w:rFonts w:hint="eastAsia"/>
                <w:sz w:val="20"/>
                <w:szCs w:val="18"/>
                <w:lang w:val="en-GB"/>
              </w:rPr>
              <w:t>pod_list</w:t>
            </w:r>
            <w:proofErr w:type="spellEnd"/>
            <w:r w:rsidR="00DB4289">
              <w:rPr>
                <w:rFonts w:hint="eastAsia"/>
                <w:sz w:val="20"/>
                <w:szCs w:val="18"/>
                <w:lang w:val="en-GB"/>
              </w:rPr>
              <w:t>; do</w:t>
            </w:r>
          </w:p>
          <w:p w14:paraId="5F2D3180" w14:textId="77777777" w:rsidR="00DB4289" w:rsidRDefault="00DB4289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 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Deleting Terminating</w:t>
            </w:r>
            <w:r w:rsidR="00960123">
              <w:rPr>
                <w:rFonts w:hint="eastAsia"/>
                <w:sz w:val="20"/>
                <w:szCs w:val="18"/>
                <w:lang w:val="en-GB"/>
              </w:rPr>
              <w:t xml:space="preserve"> pod: $pod in namespace: $ns on node: $node</w:t>
            </w:r>
            <w:r w:rsidR="00960123">
              <w:rPr>
                <w:sz w:val="20"/>
                <w:szCs w:val="18"/>
                <w:lang w:val="en-GB"/>
              </w:rPr>
              <w:t>”</w:t>
            </w:r>
          </w:p>
          <w:p w14:paraId="3D2A451C" w14:textId="77777777" w:rsidR="00960123" w:rsidRDefault="0096012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pod $pod -n -$ns --force ||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Failed to delete pod $pod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998B8B9" w14:textId="77777777" w:rsidR="00960123" w:rsidRDefault="00960123" w:rsidP="00482F45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r w:rsidR="00047A7D">
              <w:rPr>
                <w:rFonts w:hint="eastAsia"/>
                <w:sz w:val="20"/>
                <w:szCs w:val="18"/>
                <w:lang w:val="en-GB"/>
              </w:rPr>
              <w:t>done</w:t>
            </w:r>
          </w:p>
          <w:p w14:paraId="6CCA5AF5" w14:textId="19C7C656" w:rsidR="00047A7D" w:rsidRDefault="00047A7D" w:rsidP="6AA03AF7">
            <w:pPr>
              <w:ind w:firstLine="143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       if [ “$ns” = “</w:t>
            </w:r>
            <w:proofErr w:type="spellStart"/>
            <w:r w:rsidRPr="6AA03AF7">
              <w:rPr>
                <w:sz w:val="20"/>
                <w:lang w:val="en-GB"/>
              </w:rPr>
              <w:t>kubeflow</w:t>
            </w:r>
            <w:proofErr w:type="spellEnd"/>
            <w:proofErr w:type="gramStart"/>
            <w:r w:rsidRPr="6AA03AF7">
              <w:rPr>
                <w:sz w:val="20"/>
                <w:lang w:val="en-GB"/>
              </w:rPr>
              <w:t>” ]</w:t>
            </w:r>
            <w:proofErr w:type="gramEnd"/>
            <w:r w:rsidRPr="6AA03AF7">
              <w:rPr>
                <w:sz w:val="20"/>
                <w:lang w:val="en-GB"/>
              </w:rPr>
              <w:t>;</w:t>
            </w:r>
            <w:r w:rsidR="00426BE7" w:rsidRPr="6AA03AF7">
              <w:rPr>
                <w:sz w:val="20"/>
                <w:lang w:val="en-GB"/>
              </w:rPr>
              <w:t xml:space="preserve"> then</w:t>
            </w:r>
          </w:p>
          <w:p w14:paraId="6BF7B53B" w14:textId="77777777" w:rsidR="00426BE7" w:rsidRDefault="00426BE7" w:rsidP="00047A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Restarting deployments in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namespace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9A20589" w14:textId="77777777" w:rsidR="00426BE7" w:rsidRDefault="00426BE7" w:rsidP="00047A7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</w:t>
            </w:r>
            <w:proofErr w:type="spellStart"/>
            <w:r w:rsidR="00584FC9"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584FC9"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 w:rsidR="00584FC9"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 w:rsidR="00584FC9">
              <w:rPr>
                <w:rFonts w:hint="eastAsia"/>
                <w:sz w:val="20"/>
                <w:szCs w:val="18"/>
                <w:lang w:val="en-GB"/>
              </w:rPr>
              <w:t xml:space="preserve"> metadata</w:t>
            </w:r>
            <w:r w:rsidR="00996F52">
              <w:rPr>
                <w:rFonts w:hint="eastAsia"/>
                <w:sz w:val="20"/>
                <w:szCs w:val="18"/>
                <w:lang w:val="en-GB"/>
              </w:rPr>
              <w:t>-envoy-deployment || true</w:t>
            </w:r>
          </w:p>
          <w:p w14:paraId="1F27B4D6" w14:textId="77777777" w:rsidR="00996F52" w:rsidRDefault="00996F52" w:rsidP="00AB3CED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metadata-</w:t>
            </w:r>
            <w:proofErr w:type="spellStart"/>
            <w:r w:rsidR="00AB3CED">
              <w:rPr>
                <w:rFonts w:hint="eastAsia"/>
                <w:sz w:val="20"/>
                <w:szCs w:val="18"/>
                <w:lang w:val="en-GB"/>
              </w:rPr>
              <w:t>grpc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-deployment || true</w:t>
            </w:r>
          </w:p>
          <w:p w14:paraId="32407799" w14:textId="77777777" w:rsidR="00AB3CED" w:rsidRDefault="00AB3CED" w:rsidP="00AB3CED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metadata-</w:t>
            </w:r>
            <w:r w:rsidR="00AB2009">
              <w:rPr>
                <w:rFonts w:hint="eastAsia"/>
                <w:sz w:val="20"/>
                <w:szCs w:val="18"/>
                <w:lang w:val="en-GB"/>
              </w:rPr>
              <w:t>writer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|| true</w:t>
            </w:r>
          </w:p>
          <w:p w14:paraId="172C30D1" w14:textId="77777777" w:rsidR="00AB2009" w:rsidRDefault="00AB2009" w:rsidP="00AB3CED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fi</w:t>
            </w:r>
          </w:p>
          <w:p w14:paraId="3DF1DD37" w14:textId="0F94F6C7" w:rsidR="00AB2009" w:rsidRDefault="00AB2009" w:rsidP="6AA03AF7">
            <w:pPr>
              <w:ind w:firstLineChars="500" w:firstLine="1000"/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>if [ “$ns</w:t>
            </w:r>
            <w:r w:rsidR="00110531" w:rsidRPr="6AA03AF7">
              <w:rPr>
                <w:sz w:val="20"/>
                <w:lang w:val="en-GB"/>
              </w:rPr>
              <w:t>” = “</w:t>
            </w:r>
            <w:proofErr w:type="spellStart"/>
            <w:r w:rsidR="00110531" w:rsidRPr="6AA03AF7">
              <w:rPr>
                <w:sz w:val="20"/>
                <w:lang w:val="en-GB"/>
              </w:rPr>
              <w:t>redis</w:t>
            </w:r>
            <w:proofErr w:type="spellEnd"/>
            <w:proofErr w:type="gramStart"/>
            <w:r w:rsidR="00110531" w:rsidRPr="6AA03AF7">
              <w:rPr>
                <w:sz w:val="20"/>
                <w:lang w:val="en-GB"/>
              </w:rPr>
              <w:t>” ]</w:t>
            </w:r>
            <w:proofErr w:type="gramEnd"/>
            <w:r w:rsidR="00110531" w:rsidRPr="6AA03AF7">
              <w:rPr>
                <w:sz w:val="20"/>
                <w:lang w:val="en-GB"/>
              </w:rPr>
              <w:t>; then</w:t>
            </w:r>
          </w:p>
          <w:p w14:paraId="19A77E11" w14:textId="77777777" w:rsidR="00110531" w:rsidRDefault="00110531" w:rsidP="00AB3CED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echo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Restarting deployments in portal namespace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E3B536B" w14:textId="77777777" w:rsidR="00110531" w:rsidRDefault="00585CFF" w:rsidP="00AB3CED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 w:rsidR="004768E9">
              <w:rPr>
                <w:rFonts w:hint="eastAsia"/>
                <w:sz w:val="20"/>
                <w:szCs w:val="18"/>
                <w:lang w:val="en-GB"/>
              </w:rPr>
              <w:t>dbs</w:t>
            </w:r>
            <w:proofErr w:type="spellEnd"/>
            <w:r w:rsidR="004768E9">
              <w:rPr>
                <w:rFonts w:hint="eastAsia"/>
                <w:sz w:val="20"/>
                <w:szCs w:val="18"/>
                <w:lang w:val="en-GB"/>
              </w:rPr>
              <w:t xml:space="preserve"> || true</w:t>
            </w:r>
          </w:p>
          <w:p w14:paraId="10925615" w14:textId="51C600C9" w:rsidR="004768E9" w:rsidRDefault="004768E9" w:rsidP="004768E9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</w:t>
            </w:r>
            <w:r w:rsidR="00C32AA8">
              <w:rPr>
                <w:rFonts w:hint="eastAsia"/>
                <w:sz w:val="20"/>
                <w:szCs w:val="18"/>
                <w:lang w:val="en-GB"/>
              </w:rPr>
              <w:t>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|| true</w:t>
            </w:r>
          </w:p>
          <w:p w14:paraId="4A81C7C8" w14:textId="40265E08" w:rsidR="004768E9" w:rsidRDefault="004768E9" w:rsidP="004768E9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 w:rsidR="00C32AA8">
              <w:rPr>
                <w:rFonts w:hint="eastAsia"/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>bs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|| true</w:t>
            </w:r>
          </w:p>
          <w:p w14:paraId="20A21D2E" w14:textId="77777777" w:rsidR="004768E9" w:rsidRDefault="004768E9" w:rsidP="00C32AA8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 w:rsidR="00C32AA8">
              <w:rPr>
                <w:rFonts w:hint="eastAsia"/>
                <w:sz w:val="20"/>
                <w:szCs w:val="18"/>
                <w:lang w:val="en-GB"/>
              </w:rPr>
              <w:t>i</w:t>
            </w:r>
            <w:r>
              <w:rPr>
                <w:rFonts w:hint="eastAsia"/>
                <w:sz w:val="20"/>
                <w:szCs w:val="18"/>
                <w:lang w:val="en-GB"/>
              </w:rPr>
              <w:t>b</w:t>
            </w:r>
            <w:r w:rsidR="00C32AA8">
              <w:rPr>
                <w:rFonts w:hint="eastAsia"/>
                <w:sz w:val="20"/>
                <w:szCs w:val="18"/>
                <w:lang w:val="en-GB"/>
              </w:rPr>
              <w:t>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|| true</w:t>
            </w:r>
          </w:p>
          <w:p w14:paraId="0D62BC4E" w14:textId="77777777" w:rsidR="00C32AA8" w:rsidRDefault="00C32AA8" w:rsidP="00C32AA8">
            <w:pPr>
              <w:ind w:firstLineChars="500" w:firstLine="10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fi</w:t>
            </w:r>
          </w:p>
          <w:p w14:paraId="6EBDFFE6" w14:textId="77777777" w:rsidR="00C32AA8" w:rsidRDefault="00C32AA8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fi</w:t>
            </w:r>
          </w:p>
          <w:p w14:paraId="4FBEC733" w14:textId="77777777" w:rsidR="002B7534" w:rsidRDefault="002B753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 done</w:t>
            </w:r>
          </w:p>
          <w:p w14:paraId="44891E77" w14:textId="77777777" w:rsidR="002B7534" w:rsidRDefault="002B753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done</w:t>
            </w:r>
          </w:p>
          <w:p w14:paraId="3253AE4D" w14:textId="77777777" w:rsidR="002B7534" w:rsidRDefault="002B753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env:</w:t>
            </w:r>
          </w:p>
          <w:p w14:paraId="1E057A6A" w14:textId="77777777" w:rsidR="002B7534" w:rsidRDefault="002B753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- name: EXCLUDED_NAMESPACES</w:t>
            </w:r>
          </w:p>
          <w:p w14:paraId="6FF49D1B" w14:textId="77777777" w:rsidR="00396783" w:rsidRDefault="002B753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value: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nginx</w:t>
            </w:r>
            <w:r w:rsidR="003620D7">
              <w:rPr>
                <w:rFonts w:hint="eastAsia"/>
                <w:sz w:val="20"/>
                <w:szCs w:val="18"/>
                <w:lang w:val="en-GB"/>
              </w:rPr>
              <w:t>,istio</w:t>
            </w:r>
            <w:proofErr w:type="gramEnd"/>
            <w:r w:rsidR="003620D7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3620D7">
              <w:rPr>
                <w:rFonts w:hint="eastAsia"/>
                <w:sz w:val="20"/>
                <w:szCs w:val="18"/>
                <w:lang w:val="en-GB"/>
              </w:rPr>
              <w:t>system,kube</w:t>
            </w:r>
            <w:proofErr w:type="gramEnd"/>
            <w:r w:rsidR="003620D7">
              <w:rPr>
                <w:rFonts w:hint="eastAsia"/>
                <w:sz w:val="20"/>
                <w:szCs w:val="18"/>
                <w:lang w:val="en-GB"/>
              </w:rPr>
              <w:t>-node-</w:t>
            </w:r>
            <w:proofErr w:type="gramStart"/>
            <w:r w:rsidR="003620D7">
              <w:rPr>
                <w:rFonts w:hint="eastAsia"/>
                <w:sz w:val="20"/>
                <w:szCs w:val="18"/>
                <w:lang w:val="en-GB"/>
              </w:rPr>
              <w:t>lease,kube</w:t>
            </w:r>
            <w:proofErr w:type="gramEnd"/>
            <w:r w:rsidR="003620D7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3620D7">
              <w:rPr>
                <w:rFonts w:hint="eastAsia"/>
                <w:sz w:val="20"/>
                <w:szCs w:val="18"/>
                <w:lang w:val="en-GB"/>
              </w:rPr>
              <w:t>public,kube</w:t>
            </w:r>
            <w:proofErr w:type="gramEnd"/>
            <w:r w:rsidR="003620D7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3620D7">
              <w:rPr>
                <w:rFonts w:hint="eastAsia"/>
                <w:sz w:val="20"/>
                <w:szCs w:val="18"/>
                <w:lang w:val="en-GB"/>
              </w:rPr>
              <w:t>system,monitoring</w:t>
            </w:r>
            <w:r>
              <w:rPr>
                <w:sz w:val="20"/>
                <w:szCs w:val="18"/>
                <w:lang w:val="en-GB"/>
              </w:rPr>
              <w:t>”</w:t>
            </w:r>
            <w:r w:rsidR="00C7748D">
              <w:rPr>
                <w:rFonts w:hint="eastAsia"/>
                <w:sz w:val="20"/>
                <w:szCs w:val="18"/>
                <w:lang w:val="en-GB"/>
              </w:rPr>
              <w:t xml:space="preserve">  #</w:t>
            </w:r>
            <w:proofErr w:type="gramEnd"/>
            <w:r w:rsidR="00C7748D">
              <w:rPr>
                <w:rFonts w:hint="eastAsia"/>
                <w:sz w:val="20"/>
                <w:szCs w:val="18"/>
                <w:lang w:val="en-GB"/>
              </w:rPr>
              <w:t xml:space="preserve"> 운영: </w:t>
            </w:r>
            <w:r w:rsidR="00C7748D">
              <w:rPr>
                <w:sz w:val="20"/>
                <w:szCs w:val="18"/>
                <w:lang w:val="en-GB"/>
              </w:rPr>
              <w:t>“</w:t>
            </w:r>
            <w:r w:rsidR="00C7748D">
              <w:rPr>
                <w:rFonts w:hint="eastAsia"/>
                <w:sz w:val="20"/>
                <w:szCs w:val="18"/>
                <w:lang w:val="en-GB"/>
              </w:rPr>
              <w:t>dcgm-</w:t>
            </w:r>
            <w:proofErr w:type="gramStart"/>
            <w:r w:rsidR="00C7748D">
              <w:rPr>
                <w:rFonts w:hint="eastAsia"/>
                <w:sz w:val="20"/>
                <w:szCs w:val="18"/>
                <w:lang w:val="en-GB"/>
              </w:rPr>
              <w:t>exporter</w:t>
            </w:r>
            <w:r w:rsidR="00A04C62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70510B">
              <w:rPr>
                <w:rFonts w:hint="eastAsia"/>
                <w:sz w:val="20"/>
                <w:szCs w:val="18"/>
                <w:lang w:val="en-GB"/>
              </w:rPr>
              <w:t>flux</w:t>
            </w:r>
            <w:proofErr w:type="gramEnd"/>
            <w:r w:rsidR="0070510B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8D707F">
              <w:rPr>
                <w:rFonts w:hint="eastAsia"/>
                <w:sz w:val="20"/>
                <w:szCs w:val="18"/>
                <w:lang w:val="en-GB"/>
              </w:rPr>
              <w:t>ingress-</w:t>
            </w:r>
            <w:proofErr w:type="gramStart"/>
            <w:r w:rsidR="008D707F">
              <w:rPr>
                <w:rFonts w:hint="eastAsia"/>
                <w:sz w:val="20"/>
                <w:szCs w:val="18"/>
                <w:lang w:val="en-GB"/>
              </w:rPr>
              <w:t>nginx,istio</w:t>
            </w:r>
            <w:proofErr w:type="gramEnd"/>
            <w:r w:rsidR="008D707F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8D707F">
              <w:rPr>
                <w:rFonts w:hint="eastAsia"/>
                <w:sz w:val="20"/>
                <w:szCs w:val="18"/>
                <w:lang w:val="en-GB"/>
              </w:rPr>
              <w:t>system,kube</w:t>
            </w:r>
            <w:proofErr w:type="gramEnd"/>
            <w:r w:rsidR="008D707F">
              <w:rPr>
                <w:rFonts w:hint="eastAsia"/>
                <w:sz w:val="20"/>
                <w:szCs w:val="18"/>
                <w:lang w:val="en-GB"/>
              </w:rPr>
              <w:t>-node-</w:t>
            </w:r>
            <w:proofErr w:type="gramStart"/>
            <w:r w:rsidR="008D707F">
              <w:rPr>
                <w:rFonts w:hint="eastAsia"/>
                <w:sz w:val="20"/>
                <w:szCs w:val="18"/>
                <w:lang w:val="en-GB"/>
              </w:rPr>
              <w:t>lease,kube</w:t>
            </w:r>
            <w:proofErr w:type="gramEnd"/>
            <w:r w:rsidR="008D707F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8D707F">
              <w:rPr>
                <w:rFonts w:hint="eastAsia"/>
                <w:sz w:val="20"/>
                <w:szCs w:val="18"/>
                <w:lang w:val="en-GB"/>
              </w:rPr>
              <w:t>public,</w:t>
            </w:r>
            <w:r w:rsidR="00396783">
              <w:rPr>
                <w:rFonts w:hint="eastAsia"/>
                <w:sz w:val="20"/>
                <w:szCs w:val="18"/>
                <w:lang w:val="en-GB"/>
              </w:rPr>
              <w:t>kube</w:t>
            </w:r>
            <w:proofErr w:type="gramEnd"/>
            <w:r w:rsidR="00396783"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gramStart"/>
            <w:r w:rsidR="00396783">
              <w:rPr>
                <w:rFonts w:hint="eastAsia"/>
                <w:sz w:val="20"/>
                <w:szCs w:val="18"/>
                <w:lang w:val="en-GB"/>
              </w:rPr>
              <w:t>system,monitoring</w:t>
            </w:r>
            <w:proofErr w:type="gramEnd"/>
            <w:r w:rsidR="00396783">
              <w:rPr>
                <w:rFonts w:hint="eastAsia"/>
                <w:sz w:val="20"/>
                <w:szCs w:val="18"/>
                <w:lang w:val="en-GB"/>
              </w:rPr>
              <w:t>,ndivia-device-plugin</w:t>
            </w:r>
            <w:r w:rsidR="00396783">
              <w:rPr>
                <w:sz w:val="20"/>
                <w:szCs w:val="18"/>
                <w:lang w:val="en-GB"/>
              </w:rPr>
              <w:t>”</w:t>
            </w:r>
          </w:p>
          <w:p w14:paraId="057F1042" w14:textId="77777777" w:rsidR="00D7280B" w:rsidRDefault="00D7280B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resources</w:t>
            </w:r>
            <w:r w:rsidR="00933F29"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01317B2" w14:textId="77777777" w:rsidR="00933F29" w:rsidRDefault="00933F29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limits:</w:t>
            </w:r>
          </w:p>
          <w:p w14:paraId="7187A4BF" w14:textId="77777777" w:rsidR="00933F29" w:rsidRDefault="00933F29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500m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872FA18" w14:textId="77777777" w:rsidR="00933F29" w:rsidRDefault="00933F29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r>
              <w:rPr>
                <w:sz w:val="20"/>
                <w:szCs w:val="18"/>
                <w:lang w:val="en-GB"/>
              </w:rPr>
              <w:t>memor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y: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512Mi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78D578B" w14:textId="7B28A4B6" w:rsidR="001B3031" w:rsidRDefault="001B3031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requests:</w:t>
            </w:r>
          </w:p>
          <w:p w14:paraId="1458D791" w14:textId="77777777" w:rsidR="001B3031" w:rsidRDefault="001B3031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200m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FCA445A" w14:textId="77777777" w:rsidR="001B3031" w:rsidRDefault="001B3031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  memory: </w:t>
            </w:r>
            <w:r>
              <w:rPr>
                <w:sz w:val="20"/>
                <w:szCs w:val="18"/>
                <w:lang w:val="en-GB"/>
              </w:rPr>
              <w:t>“</w:t>
            </w:r>
            <w:r w:rsidR="00727B54">
              <w:rPr>
                <w:rFonts w:hint="eastAsia"/>
                <w:sz w:val="20"/>
                <w:szCs w:val="18"/>
                <w:lang w:val="en-GB"/>
              </w:rPr>
              <w:t>256Mi</w:t>
            </w:r>
            <w:r w:rsidR="00727B54">
              <w:rPr>
                <w:sz w:val="20"/>
                <w:szCs w:val="18"/>
                <w:lang w:val="en-GB"/>
              </w:rPr>
              <w:t>”</w:t>
            </w:r>
          </w:p>
          <w:p w14:paraId="32B66D90" w14:textId="77777777" w:rsidR="00727B54" w:rsidRDefault="00727B5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restartPolicy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OnFailure</w:t>
            </w:r>
            <w:proofErr w:type="spellEnd"/>
          </w:p>
          <w:p w14:paraId="432C6351" w14:textId="34A3B595" w:rsidR="00727B54" w:rsidRPr="001B3031" w:rsidRDefault="00727B54" w:rsidP="00C32AA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pod-clean</w:t>
            </w:r>
            <w:r w:rsidR="00F411E4">
              <w:rPr>
                <w:rFonts w:hint="eastAsia"/>
                <w:sz w:val="20"/>
                <w:szCs w:val="18"/>
                <w:lang w:val="en-GB"/>
              </w:rPr>
              <w:t>up-</w:t>
            </w:r>
            <w:proofErr w:type="spellStart"/>
            <w:r w:rsidR="00F411E4"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</w:p>
        </w:tc>
      </w:tr>
    </w:tbl>
    <w:p w14:paraId="2C747D1C" w14:textId="77777777" w:rsidR="000518EC" w:rsidRDefault="000518EC" w:rsidP="002F4715">
      <w:pPr>
        <w:jc w:val="left"/>
        <w:rPr>
          <w:b/>
          <w:bCs/>
          <w:color w:val="0000CC"/>
        </w:rPr>
      </w:pPr>
    </w:p>
    <w:p w14:paraId="045127BA" w14:textId="62E5F93F" w:rsidR="00F411E4" w:rsidRDefault="00F411E4" w:rsidP="00F411E4">
      <w:pPr>
        <w:pStyle w:val="20"/>
        <w:numPr>
          <w:ilvl w:val="1"/>
          <w:numId w:val="13"/>
        </w:numPr>
        <w:jc w:val="left"/>
      </w:pPr>
      <w:bookmarkStart w:id="66" w:name="_Toc207787364"/>
      <w:r>
        <w:rPr>
          <w:rFonts w:hint="eastAsia"/>
        </w:rPr>
        <w:t xml:space="preserve">Node 장애 시 </w:t>
      </w:r>
      <w:proofErr w:type="spellStart"/>
      <w:r>
        <w:rPr>
          <w:rFonts w:hint="eastAsia"/>
        </w:rPr>
        <w:t>CronJob</w:t>
      </w:r>
      <w:proofErr w:type="spellEnd"/>
      <w:r>
        <w:rPr>
          <w:rFonts w:hint="eastAsia"/>
        </w:rPr>
        <w:t xml:space="preserve"> 로그 예시</w:t>
      </w:r>
      <w:bookmarkEnd w:id="66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F411E4" w:rsidRPr="00707B9F" w14:paraId="2183DE15" w14:textId="77777777" w:rsidTr="6AA03AF7">
        <w:tc>
          <w:tcPr>
            <w:tcW w:w="9962" w:type="dxa"/>
            <w:shd w:val="clear" w:color="auto" w:fill="D0CECE"/>
          </w:tcPr>
          <w:p w14:paraId="3F06BF20" w14:textId="77777777" w:rsidR="00F411E4" w:rsidRDefault="00F411E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Redis가 삭제되고 포탈 서비스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재시작되는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로그</w:t>
            </w:r>
          </w:p>
          <w:p w14:paraId="0993750A" w14:textId="77777777" w:rsidR="00F411E4" w:rsidRDefault="00F411E4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05D8390" w14:textId="77777777" w:rsidR="00F411E4" w:rsidRDefault="00F411E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Checking pods in 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</w:p>
          <w:p w14:paraId="42F6DF31" w14:textId="77777777" w:rsidR="00F411E4" w:rsidRDefault="00F411E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pod_list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</w:p>
          <w:p w14:paraId="58EE5C95" w14:textId="4572E92E" w:rsidR="00F411E4" w:rsidRDefault="00F411E4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| + </w:t>
            </w:r>
            <w:r w:rsidR="00657C17" w:rsidRPr="6AA03AF7">
              <w:rPr>
                <w:sz w:val="20"/>
                <w:lang w:val="en-GB"/>
              </w:rPr>
              <w:t>‘</w:t>
            </w:r>
            <w:proofErr w:type="gramStart"/>
            <w:r w:rsidR="00657C17" w:rsidRPr="6AA03AF7">
              <w:rPr>
                <w:sz w:val="20"/>
                <w:lang w:val="en-GB"/>
              </w:rPr>
              <w:t>[‘ -</w:t>
            </w:r>
            <w:proofErr w:type="gramEnd"/>
            <w:r w:rsidR="00657C17" w:rsidRPr="6AA03AF7">
              <w:rPr>
                <w:sz w:val="20"/>
                <w:lang w:val="en-GB"/>
              </w:rPr>
              <w:t>n ‘’ ‘]’</w:t>
            </w:r>
          </w:p>
          <w:p w14:paraId="29BDA736" w14:textId="77777777" w:rsidR="00657C17" w:rsidRDefault="00657C1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+ for ns in $namespaces</w:t>
            </w:r>
          </w:p>
          <w:p w14:paraId="065948B0" w14:textId="77777777" w:rsidR="00657C17" w:rsidRDefault="00657C1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echo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Checking pods in namespace: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</w:p>
          <w:p w14:paraId="52979B06" w14:textId="77777777" w:rsidR="003B0048" w:rsidRDefault="00657C1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pod </w:t>
            </w:r>
            <w:r w:rsidR="003B0048">
              <w:rPr>
                <w:rFonts w:hint="eastAsia"/>
                <w:sz w:val="20"/>
                <w:szCs w:val="18"/>
                <w:lang w:val="en-GB"/>
              </w:rPr>
              <w:t xml:space="preserve">-n </w:t>
            </w:r>
            <w:proofErr w:type="spellStart"/>
            <w:r w:rsidR="003B0048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3B0048">
              <w:rPr>
                <w:rFonts w:hint="eastAsia"/>
                <w:sz w:val="20"/>
                <w:szCs w:val="18"/>
                <w:lang w:val="en-GB"/>
              </w:rPr>
              <w:t xml:space="preserve"> -o </w:t>
            </w:r>
            <w:proofErr w:type="spellStart"/>
            <w:r w:rsidR="003B0048"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</w:p>
          <w:p w14:paraId="43C33BD7" w14:textId="77777777" w:rsidR="003B0048" w:rsidRDefault="003B004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jq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-r --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arg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node piae</w:t>
            </w:r>
            <w:r w:rsidR="00026ADC">
              <w:rPr>
                <w:rFonts w:hint="eastAsia"/>
                <w:sz w:val="20"/>
                <w:szCs w:val="18"/>
                <w:lang w:val="en-GB"/>
              </w:rPr>
              <w:t xml:space="preserve">kwvl04 </w:t>
            </w:r>
            <w:proofErr w:type="gramStart"/>
            <w:r w:rsidR="00026ADC">
              <w:rPr>
                <w:sz w:val="20"/>
                <w:szCs w:val="18"/>
                <w:lang w:val="en-GB"/>
              </w:rPr>
              <w:t>‘</w:t>
            </w:r>
            <w:r w:rsidR="00026ADC">
              <w:rPr>
                <w:rFonts w:hint="eastAsia"/>
                <w:sz w:val="20"/>
                <w:szCs w:val="18"/>
                <w:lang w:val="en-GB"/>
              </w:rPr>
              <w:t>.item</w:t>
            </w:r>
            <w:proofErr w:type="gramEnd"/>
            <w:r w:rsidR="00026ADC">
              <w:rPr>
                <w:rFonts w:hint="eastAsia"/>
                <w:sz w:val="20"/>
                <w:szCs w:val="18"/>
                <w:lang w:val="en-GB"/>
              </w:rPr>
              <w:t xml:space="preserve">[] | </w:t>
            </w:r>
            <w:proofErr w:type="gramStart"/>
            <w:r w:rsidR="00026ADC">
              <w:rPr>
                <w:rFonts w:hint="eastAsia"/>
                <w:sz w:val="20"/>
                <w:szCs w:val="18"/>
                <w:lang w:val="en-GB"/>
              </w:rPr>
              <w:t>select(</w:t>
            </w:r>
            <w:proofErr w:type="gramEnd"/>
            <w:r w:rsidR="00026ADC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spellStart"/>
            <w:proofErr w:type="gramStart"/>
            <w:r w:rsidR="00026ADC">
              <w:rPr>
                <w:rFonts w:hint="eastAsia"/>
                <w:sz w:val="20"/>
                <w:szCs w:val="18"/>
                <w:lang w:val="en-GB"/>
              </w:rPr>
              <w:t>spec.nodeName</w:t>
            </w:r>
            <w:proofErr w:type="spellEnd"/>
            <w:proofErr w:type="gramEnd"/>
            <w:r w:rsidR="00026ADC">
              <w:rPr>
                <w:rFonts w:hint="eastAsia"/>
                <w:sz w:val="20"/>
                <w:szCs w:val="18"/>
                <w:lang w:val="en-GB"/>
              </w:rPr>
              <w:t>==$node</w:t>
            </w:r>
            <w:r w:rsidR="00583BDC">
              <w:rPr>
                <w:rFonts w:hint="eastAsia"/>
                <w:sz w:val="20"/>
                <w:szCs w:val="18"/>
                <w:lang w:val="en-GB"/>
              </w:rPr>
              <w:t xml:space="preserve"> and </w:t>
            </w:r>
            <w:proofErr w:type="gramStart"/>
            <w:r w:rsidR="00583BDC">
              <w:rPr>
                <w:rFonts w:hint="eastAsia"/>
                <w:sz w:val="20"/>
                <w:szCs w:val="18"/>
                <w:lang w:val="en-GB"/>
              </w:rPr>
              <w:t>(.</w:t>
            </w:r>
            <w:proofErr w:type="spellStart"/>
            <w:r w:rsidR="00583BDC">
              <w:rPr>
                <w:rFonts w:hint="eastAsia"/>
                <w:sz w:val="20"/>
                <w:szCs w:val="18"/>
                <w:lang w:val="en-GB"/>
              </w:rPr>
              <w:t>metadata</w:t>
            </w:r>
            <w:proofErr w:type="gramEnd"/>
            <w:r w:rsidR="00583BDC">
              <w:rPr>
                <w:rFonts w:hint="eastAsia"/>
                <w:sz w:val="20"/>
                <w:szCs w:val="18"/>
                <w:lang w:val="en-GB"/>
              </w:rPr>
              <w:t>.ownerReferences</w:t>
            </w:r>
            <w:proofErr w:type="spellEnd"/>
            <w:r w:rsidR="00583BDC">
              <w:rPr>
                <w:rFonts w:hint="eastAsia"/>
                <w:sz w:val="20"/>
                <w:szCs w:val="18"/>
                <w:lang w:val="en-GB"/>
              </w:rPr>
              <w:t xml:space="preserve"> // [] |</w:t>
            </w:r>
            <w:r w:rsidR="00D05701">
              <w:rPr>
                <w:rFonts w:hint="eastAsia"/>
                <w:sz w:val="20"/>
                <w:szCs w:val="18"/>
                <w:lang w:val="en-GB"/>
              </w:rPr>
              <w:t xml:space="preserve"> any</w:t>
            </w:r>
            <w:proofErr w:type="gramStart"/>
            <w:r w:rsidR="00D05701">
              <w:rPr>
                <w:rFonts w:hint="eastAsia"/>
                <w:sz w:val="20"/>
                <w:szCs w:val="18"/>
                <w:lang w:val="en-GB"/>
              </w:rPr>
              <w:t>(.kind</w:t>
            </w:r>
            <w:proofErr w:type="gramEnd"/>
            <w:r w:rsidR="00D05701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gramStart"/>
            <w:r w:rsidR="00D05701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D05701">
              <w:rPr>
                <w:sz w:val="20"/>
                <w:szCs w:val="18"/>
                <w:lang w:val="en-GB"/>
              </w:rPr>
              <w:t>”</w:t>
            </w:r>
            <w:proofErr w:type="spellStart"/>
            <w:r w:rsidR="00D05701">
              <w:rPr>
                <w:rFonts w:hint="eastAsia"/>
                <w:sz w:val="20"/>
                <w:szCs w:val="18"/>
                <w:lang w:val="en-GB"/>
              </w:rPr>
              <w:t>StatefulSet</w:t>
            </w:r>
            <w:proofErr w:type="spellEnd"/>
            <w:proofErr w:type="gramEnd"/>
            <w:r w:rsidR="00D05701">
              <w:rPr>
                <w:sz w:val="20"/>
                <w:szCs w:val="18"/>
                <w:lang w:val="en-GB"/>
              </w:rPr>
              <w:t>”</w:t>
            </w:r>
            <w:r w:rsidR="0077066A">
              <w:rPr>
                <w:rFonts w:hint="eastAsia"/>
                <w:sz w:val="20"/>
                <w:szCs w:val="18"/>
                <w:lang w:val="en-GB"/>
              </w:rPr>
              <w:t>)</w:t>
            </w:r>
            <w:r w:rsidR="00026ADC">
              <w:rPr>
                <w:rFonts w:hint="eastAsia"/>
                <w:sz w:val="20"/>
                <w:szCs w:val="18"/>
                <w:lang w:val="en-GB"/>
              </w:rPr>
              <w:t>)</w:t>
            </w:r>
            <w:r w:rsidR="0077066A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gramStart"/>
            <w:r w:rsidR="0077066A">
              <w:rPr>
                <w:rFonts w:hint="eastAsia"/>
                <w:sz w:val="20"/>
                <w:szCs w:val="18"/>
                <w:lang w:val="en-GB"/>
              </w:rPr>
              <w:t>and .</w:t>
            </w:r>
            <w:proofErr w:type="spellStart"/>
            <w:r w:rsidR="0077066A">
              <w:rPr>
                <w:rFonts w:hint="eastAsia"/>
                <w:sz w:val="20"/>
                <w:szCs w:val="18"/>
                <w:lang w:val="en-GB"/>
              </w:rPr>
              <w:t>metadata</w:t>
            </w:r>
            <w:proofErr w:type="gramEnd"/>
            <w:r w:rsidR="0077066A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gramStart"/>
            <w:r w:rsidR="0077066A">
              <w:rPr>
                <w:rFonts w:hint="eastAsia"/>
                <w:sz w:val="20"/>
                <w:szCs w:val="18"/>
                <w:lang w:val="en-GB"/>
              </w:rPr>
              <w:t>deletionTime</w:t>
            </w:r>
            <w:r w:rsidR="00F20804">
              <w:rPr>
                <w:rFonts w:hint="eastAsia"/>
                <w:sz w:val="20"/>
                <w:szCs w:val="18"/>
                <w:lang w:val="en-GB"/>
              </w:rPr>
              <w:t>stamp</w:t>
            </w:r>
            <w:proofErr w:type="spellEnd"/>
            <w:r w:rsidR="0079208C">
              <w:rPr>
                <w:rFonts w:hint="eastAsia"/>
                <w:sz w:val="20"/>
                <w:szCs w:val="18"/>
                <w:lang w:val="en-GB"/>
              </w:rPr>
              <w:t>!=</w:t>
            </w:r>
            <w:proofErr w:type="gramEnd"/>
            <w:r w:rsidR="0079208C">
              <w:rPr>
                <w:rFonts w:hint="eastAsia"/>
                <w:sz w:val="20"/>
                <w:szCs w:val="18"/>
                <w:lang w:val="en-GB"/>
              </w:rPr>
              <w:t xml:space="preserve">null) </w:t>
            </w:r>
            <w:proofErr w:type="gramStart"/>
            <w:r w:rsidR="0079208C">
              <w:rPr>
                <w:rFonts w:hint="eastAsia"/>
                <w:sz w:val="20"/>
                <w:szCs w:val="18"/>
                <w:lang w:val="en-GB"/>
              </w:rPr>
              <w:t>| .</w:t>
            </w:r>
            <w:proofErr w:type="gramEnd"/>
            <w:r w:rsidR="0079208C">
              <w:rPr>
                <w:rFonts w:hint="eastAsia"/>
                <w:sz w:val="20"/>
                <w:szCs w:val="18"/>
                <w:lang w:val="en-GB"/>
              </w:rPr>
              <w:t>m</w:t>
            </w:r>
            <w:r w:rsidR="00AE45B6">
              <w:rPr>
                <w:rFonts w:hint="eastAsia"/>
                <w:sz w:val="20"/>
                <w:szCs w:val="18"/>
                <w:lang w:val="en-GB"/>
              </w:rPr>
              <w:t>etadata.name</w:t>
            </w:r>
            <w:r w:rsidR="002925B2">
              <w:rPr>
                <w:sz w:val="20"/>
                <w:szCs w:val="18"/>
                <w:lang w:val="en-GB"/>
              </w:rPr>
              <w:t>’</w:t>
            </w:r>
          </w:p>
          <w:p w14:paraId="0297B267" w14:textId="77777777" w:rsidR="002925B2" w:rsidRDefault="002925B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</w:t>
            </w:r>
            <w:r w:rsidR="00497192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6D7F6B">
              <w:rPr>
                <w:rFonts w:hint="eastAsia"/>
                <w:sz w:val="20"/>
                <w:szCs w:val="18"/>
                <w:lang w:val="en-GB"/>
              </w:rPr>
              <w:t>+</w:t>
            </w:r>
            <w:r w:rsidR="004C3CF1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4C3CF1">
              <w:rPr>
                <w:rFonts w:hint="eastAsia"/>
                <w:sz w:val="20"/>
                <w:szCs w:val="18"/>
                <w:lang w:val="en-GB"/>
              </w:rPr>
              <w:t>pod</w:t>
            </w:r>
            <w:r w:rsidR="005D6B2A">
              <w:rPr>
                <w:rFonts w:hint="eastAsia"/>
                <w:sz w:val="20"/>
                <w:szCs w:val="18"/>
                <w:lang w:val="en-GB"/>
              </w:rPr>
              <w:t>_list</w:t>
            </w:r>
            <w:proofErr w:type="spellEnd"/>
            <w:r w:rsidR="00745459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745459">
              <w:rPr>
                <w:sz w:val="20"/>
                <w:szCs w:val="18"/>
                <w:lang w:val="en-GB"/>
              </w:rPr>
              <w:t>’</w:t>
            </w:r>
            <w:r w:rsidR="00745459">
              <w:rPr>
                <w:rFonts w:hint="eastAsia"/>
                <w:sz w:val="20"/>
                <w:szCs w:val="18"/>
                <w:lang w:val="en-GB"/>
              </w:rPr>
              <w:t>redis-master-0</w:t>
            </w:r>
          </w:p>
          <w:p w14:paraId="13323F6E" w14:textId="77777777" w:rsidR="00745459" w:rsidRDefault="0074545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redis-replicas-0</w:t>
            </w:r>
            <w:r w:rsidR="00836C7E">
              <w:rPr>
                <w:sz w:val="20"/>
                <w:szCs w:val="18"/>
                <w:lang w:val="en-GB"/>
              </w:rPr>
              <w:t>’</w:t>
            </w:r>
          </w:p>
          <w:p w14:paraId="192CBA2D" w14:textId="77777777" w:rsidR="00836C7E" w:rsidRDefault="00836C7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[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-n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red</w:t>
            </w:r>
            <w:r w:rsidR="00B14901">
              <w:rPr>
                <w:rFonts w:hint="eastAsia"/>
                <w:sz w:val="20"/>
                <w:szCs w:val="18"/>
                <w:lang w:val="en-GB"/>
              </w:rPr>
              <w:t>is-mastet-0</w:t>
            </w:r>
          </w:p>
          <w:p w14:paraId="2DC4295B" w14:textId="77777777" w:rsidR="00B14901" w:rsidRDefault="00B1490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redis-replicas-0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4873DB70" w14:textId="77777777" w:rsidR="001F5D71" w:rsidRDefault="001F5D7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for pod in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pod_list</w:t>
            </w:r>
            <w:proofErr w:type="spellEnd"/>
          </w:p>
          <w:p w14:paraId="40D8F175" w14:textId="77777777" w:rsidR="001F5D71" w:rsidRDefault="001F5D7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 w:rsidR="007921E9">
              <w:rPr>
                <w:rFonts w:hint="eastAsia"/>
                <w:sz w:val="20"/>
                <w:szCs w:val="18"/>
                <w:lang w:val="en-GB"/>
              </w:rPr>
              <w:t xml:space="preserve">echo </w:t>
            </w:r>
            <w:r w:rsidR="007921E9">
              <w:rPr>
                <w:sz w:val="20"/>
                <w:szCs w:val="18"/>
                <w:lang w:val="en-GB"/>
              </w:rPr>
              <w:t>‘</w:t>
            </w:r>
            <w:r w:rsidR="007921E9">
              <w:rPr>
                <w:rFonts w:hint="eastAsia"/>
                <w:sz w:val="20"/>
                <w:szCs w:val="18"/>
                <w:lang w:val="en-GB"/>
              </w:rPr>
              <w:t>Deleting Terminating</w:t>
            </w:r>
            <w:r w:rsidR="006D46BB">
              <w:rPr>
                <w:rFonts w:hint="eastAsia"/>
                <w:sz w:val="20"/>
                <w:szCs w:val="18"/>
                <w:lang w:val="en-GB"/>
              </w:rPr>
              <w:t xml:space="preserve"> pod</w:t>
            </w:r>
            <w:r w:rsidR="00F35838">
              <w:rPr>
                <w:rFonts w:hint="eastAsia"/>
                <w:sz w:val="20"/>
                <w:szCs w:val="18"/>
                <w:lang w:val="en-GB"/>
              </w:rPr>
              <w:t>: redis-master</w:t>
            </w:r>
            <w:r w:rsidR="00E119AC">
              <w:rPr>
                <w:rFonts w:hint="eastAsia"/>
                <w:sz w:val="20"/>
                <w:szCs w:val="18"/>
                <w:lang w:val="en-GB"/>
              </w:rPr>
              <w:t xml:space="preserve">-0 in namespace: </w:t>
            </w:r>
            <w:proofErr w:type="spellStart"/>
            <w:r w:rsidR="00E119AC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E119AC">
              <w:rPr>
                <w:rFonts w:hint="eastAsia"/>
                <w:sz w:val="20"/>
                <w:szCs w:val="18"/>
                <w:lang w:val="en-GB"/>
              </w:rPr>
              <w:t xml:space="preserve"> on node: piaekwvl04</w:t>
            </w:r>
            <w:r w:rsidR="00F57BCF">
              <w:rPr>
                <w:sz w:val="20"/>
                <w:szCs w:val="18"/>
                <w:lang w:val="en-GB"/>
              </w:rPr>
              <w:t>’</w:t>
            </w:r>
          </w:p>
          <w:p w14:paraId="1BF2F7B6" w14:textId="77777777" w:rsidR="00126A6C" w:rsidRDefault="00F57BC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pod redis-master-0</w:t>
            </w:r>
            <w:r w:rsidR="00F70E93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126A6C">
              <w:rPr>
                <w:rFonts w:hint="eastAsia"/>
                <w:sz w:val="20"/>
                <w:szCs w:val="18"/>
                <w:lang w:val="en-GB"/>
              </w:rPr>
              <w:t xml:space="preserve">-n </w:t>
            </w:r>
            <w:proofErr w:type="spellStart"/>
            <w:r w:rsidR="00126A6C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126A6C">
              <w:rPr>
                <w:rFonts w:hint="eastAsia"/>
                <w:sz w:val="20"/>
                <w:szCs w:val="18"/>
                <w:lang w:val="en-GB"/>
              </w:rPr>
              <w:t xml:space="preserve"> --force</w:t>
            </w:r>
          </w:p>
          <w:p w14:paraId="673C1469" w14:textId="77777777" w:rsidR="00F57BCF" w:rsidRDefault="00126A6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+ Deleting Terminating</w:t>
            </w:r>
            <w:r w:rsidR="005363DF">
              <w:rPr>
                <w:rFonts w:hint="eastAsia"/>
                <w:sz w:val="20"/>
                <w:szCs w:val="18"/>
                <w:lang w:val="en-GB"/>
              </w:rPr>
              <w:t xml:space="preserve"> pod: redis-master-0 </w:t>
            </w:r>
            <w:r w:rsidR="00F70E93">
              <w:rPr>
                <w:rFonts w:hint="eastAsia"/>
                <w:sz w:val="20"/>
                <w:szCs w:val="18"/>
                <w:lang w:val="en-GB"/>
              </w:rPr>
              <w:t xml:space="preserve">in namespace: </w:t>
            </w:r>
            <w:proofErr w:type="spellStart"/>
            <w:r w:rsidR="00F70E93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F70E93">
              <w:rPr>
                <w:rFonts w:hint="eastAsia"/>
                <w:sz w:val="20"/>
                <w:szCs w:val="18"/>
                <w:lang w:val="en-GB"/>
              </w:rPr>
              <w:t xml:space="preserve"> on node: piaekwvl04</w:t>
            </w:r>
          </w:p>
          <w:p w14:paraId="591A3D63" w14:textId="77777777" w:rsidR="003C4610" w:rsidRDefault="003C461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 w:rsidR="00722AD2">
              <w:rPr>
                <w:rFonts w:hint="eastAsia"/>
                <w:sz w:val="20"/>
                <w:szCs w:val="18"/>
                <w:lang w:val="en-GB"/>
              </w:rPr>
              <w:t>Warning: Immediate deletion does not wait for confirmation that the running resource</w:t>
            </w:r>
            <w:r w:rsidR="00442D36">
              <w:rPr>
                <w:rFonts w:hint="eastAsia"/>
                <w:sz w:val="20"/>
                <w:szCs w:val="18"/>
                <w:lang w:val="en-GB"/>
              </w:rPr>
              <w:t xml:space="preserve"> has been terminated. The resource may continue to run on the cluster indefinitely</w:t>
            </w:r>
            <w:r w:rsidR="00A84B14">
              <w:rPr>
                <w:rFonts w:hint="eastAsia"/>
                <w:sz w:val="20"/>
                <w:szCs w:val="18"/>
                <w:lang w:val="en-GB"/>
              </w:rPr>
              <w:t>.</w:t>
            </w:r>
          </w:p>
          <w:p w14:paraId="49C4630E" w14:textId="77777777" w:rsidR="00A84B14" w:rsidRDefault="00A84B1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pod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redis-master-0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force deleted</w:t>
            </w:r>
          </w:p>
          <w:p w14:paraId="7E30CE48" w14:textId="77777777" w:rsidR="00A84B14" w:rsidRDefault="00A84B1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+ for pod in $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pod_list</w:t>
            </w:r>
            <w:proofErr w:type="spellEnd"/>
          </w:p>
          <w:p w14:paraId="36DEB9C8" w14:textId="77777777" w:rsidR="00A84B14" w:rsidRDefault="00A84B1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 w:rsidR="002E0674">
              <w:rPr>
                <w:rFonts w:hint="eastAsia"/>
                <w:sz w:val="20"/>
                <w:szCs w:val="18"/>
                <w:lang w:val="en-GB"/>
              </w:rPr>
              <w:t xml:space="preserve">echo </w:t>
            </w:r>
            <w:r w:rsidR="002E0674">
              <w:rPr>
                <w:sz w:val="20"/>
                <w:szCs w:val="18"/>
                <w:lang w:val="en-GB"/>
              </w:rPr>
              <w:t>‘</w:t>
            </w:r>
            <w:r w:rsidR="002E0674">
              <w:rPr>
                <w:rFonts w:hint="eastAsia"/>
                <w:sz w:val="20"/>
                <w:szCs w:val="18"/>
                <w:lang w:val="en-GB"/>
              </w:rPr>
              <w:t xml:space="preserve">Deleting Terminating pod: redis-replicas-0 in namespace: </w:t>
            </w:r>
            <w:proofErr w:type="spellStart"/>
            <w:r w:rsidR="002E0674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2E0674">
              <w:rPr>
                <w:rFonts w:hint="eastAsia"/>
                <w:sz w:val="20"/>
                <w:szCs w:val="18"/>
                <w:lang w:val="en-GB"/>
              </w:rPr>
              <w:t xml:space="preserve"> on node: piaekwvl</w:t>
            </w:r>
            <w:r w:rsidR="00BD3E24">
              <w:rPr>
                <w:rFonts w:hint="eastAsia"/>
                <w:sz w:val="20"/>
                <w:szCs w:val="18"/>
                <w:lang w:val="en-GB"/>
              </w:rPr>
              <w:t>04</w:t>
            </w:r>
            <w:r w:rsidR="00BD3E24">
              <w:rPr>
                <w:sz w:val="20"/>
                <w:szCs w:val="18"/>
                <w:lang w:val="en-GB"/>
              </w:rPr>
              <w:t>’</w:t>
            </w:r>
          </w:p>
          <w:p w14:paraId="1D4A385B" w14:textId="77777777" w:rsidR="00BD3E24" w:rsidRDefault="00BD3E2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delet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pod redis-replicas-0</w:t>
            </w:r>
            <w:r w:rsidR="00D72056">
              <w:rPr>
                <w:rFonts w:hint="eastAsia"/>
                <w:sz w:val="20"/>
                <w:szCs w:val="18"/>
                <w:lang w:val="en-GB"/>
              </w:rPr>
              <w:t xml:space="preserve"> -n </w:t>
            </w:r>
            <w:proofErr w:type="spellStart"/>
            <w:r w:rsidR="00D72056"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 w:rsidR="00D72056">
              <w:rPr>
                <w:rFonts w:hint="eastAsia"/>
                <w:sz w:val="20"/>
                <w:szCs w:val="18"/>
                <w:lang w:val="en-GB"/>
              </w:rPr>
              <w:t xml:space="preserve"> --force</w:t>
            </w:r>
          </w:p>
          <w:p w14:paraId="6D6F28C4" w14:textId="77777777" w:rsidR="00D72056" w:rsidRDefault="00D7205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Deleting Terminating pod: redis-replicas-0 in 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on node: piae</w:t>
            </w:r>
            <w:r w:rsidR="006B6F37">
              <w:rPr>
                <w:rFonts w:hint="eastAsia"/>
                <w:sz w:val="20"/>
                <w:szCs w:val="18"/>
                <w:lang w:val="en-GB"/>
              </w:rPr>
              <w:t>kwvl04</w:t>
            </w:r>
          </w:p>
          <w:p w14:paraId="20D33CCF" w14:textId="77777777" w:rsidR="006B6F37" w:rsidRDefault="006B6F3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Warning: Immediate deletion does not wait for confirm</w:t>
            </w:r>
            <w:r w:rsidR="00393C4D">
              <w:rPr>
                <w:rFonts w:hint="eastAsia"/>
                <w:sz w:val="20"/>
                <w:szCs w:val="18"/>
                <w:lang w:val="en-GB"/>
              </w:rPr>
              <w:t>ation that the running resource has been terminated. The resource may continue</w:t>
            </w:r>
            <w:r w:rsidR="00CF4EA1">
              <w:rPr>
                <w:rFonts w:hint="eastAsia"/>
                <w:sz w:val="20"/>
                <w:szCs w:val="18"/>
                <w:lang w:val="en-GB"/>
              </w:rPr>
              <w:t xml:space="preserve"> to run on the cluster indefinitely.</w:t>
            </w:r>
          </w:p>
          <w:p w14:paraId="7097647D" w14:textId="77777777" w:rsidR="00CF4EA1" w:rsidRDefault="00CF4EA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pod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redis-replicas</w:t>
            </w:r>
            <w:r w:rsidR="0024476B">
              <w:rPr>
                <w:rFonts w:hint="eastAsia"/>
                <w:sz w:val="20"/>
                <w:szCs w:val="18"/>
                <w:lang w:val="en-GB"/>
              </w:rPr>
              <w:t>-0</w:t>
            </w:r>
            <w:r w:rsidR="0024476B">
              <w:rPr>
                <w:sz w:val="20"/>
                <w:szCs w:val="18"/>
                <w:lang w:val="en-GB"/>
              </w:rPr>
              <w:t>”</w:t>
            </w:r>
            <w:r w:rsidR="0024476B">
              <w:rPr>
                <w:rFonts w:hint="eastAsia"/>
                <w:sz w:val="20"/>
                <w:szCs w:val="18"/>
                <w:lang w:val="en-GB"/>
              </w:rPr>
              <w:t xml:space="preserve"> force deleted</w:t>
            </w:r>
          </w:p>
          <w:p w14:paraId="74852CC9" w14:textId="77777777" w:rsidR="0024476B" w:rsidRDefault="0024476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[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EE3D8C">
              <w:rPr>
                <w:sz w:val="20"/>
                <w:szCs w:val="18"/>
                <w:lang w:val="en-GB"/>
              </w:rPr>
              <w:t>‘</w:t>
            </w:r>
            <w:r w:rsidR="00EE3D8C">
              <w:rPr>
                <w:rFonts w:hint="eastAsia"/>
                <w:sz w:val="20"/>
                <w:szCs w:val="18"/>
                <w:lang w:val="en-GB"/>
              </w:rPr>
              <w:t>]</w:t>
            </w:r>
            <w:r w:rsidR="00EE3D8C">
              <w:rPr>
                <w:sz w:val="20"/>
                <w:szCs w:val="18"/>
                <w:lang w:val="en-GB"/>
              </w:rPr>
              <w:t>’</w:t>
            </w:r>
          </w:p>
          <w:p w14:paraId="0A267C9A" w14:textId="77777777" w:rsidR="00EE3D8C" w:rsidRDefault="00EE3D8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[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]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44E99763" w14:textId="77777777" w:rsidR="00EE3D8C" w:rsidRDefault="00EE3D8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echo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Restarting</w:t>
            </w:r>
            <w:r w:rsidR="00C65A39">
              <w:rPr>
                <w:rFonts w:hint="eastAsia"/>
                <w:sz w:val="20"/>
                <w:szCs w:val="18"/>
                <w:lang w:val="en-GB"/>
              </w:rPr>
              <w:t xml:space="preserve"> deployments in portal namespace</w:t>
            </w:r>
            <w:r w:rsidR="00C65A39">
              <w:rPr>
                <w:sz w:val="20"/>
                <w:szCs w:val="18"/>
                <w:lang w:val="en-GB"/>
              </w:rPr>
              <w:t>’</w:t>
            </w:r>
          </w:p>
          <w:p w14:paraId="341577FE" w14:textId="77777777" w:rsidR="00C65A39" w:rsidRDefault="00C65A3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dbs</w:t>
            </w:r>
            <w:proofErr w:type="spellEnd"/>
            <w:r w:rsidR="00AF09D6">
              <w:rPr>
                <w:sz w:val="20"/>
                <w:szCs w:val="18"/>
                <w:lang w:val="en-GB"/>
              </w:rPr>
              <w:br/>
            </w:r>
            <w:r w:rsidR="00AF09D6">
              <w:rPr>
                <w:rFonts w:hint="eastAsia"/>
                <w:sz w:val="20"/>
                <w:szCs w:val="18"/>
                <w:lang w:val="en-GB"/>
              </w:rPr>
              <w:t>| + true</w:t>
            </w:r>
          </w:p>
          <w:p w14:paraId="3207CE16" w14:textId="30164953" w:rsidR="00AF09D6" w:rsidRDefault="00AF09D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dbc</w:t>
            </w:r>
            <w:proofErr w:type="spellEnd"/>
            <w:r>
              <w:rPr>
                <w:sz w:val="20"/>
                <w:szCs w:val="18"/>
                <w:lang w:val="en-GB"/>
              </w:rPr>
              <w:br/>
            </w:r>
            <w:r>
              <w:rPr>
                <w:rFonts w:hint="eastAsia"/>
                <w:sz w:val="20"/>
                <w:szCs w:val="18"/>
                <w:lang w:val="en-GB"/>
              </w:rPr>
              <w:t>| + true</w:t>
            </w:r>
          </w:p>
          <w:p w14:paraId="7134377A" w14:textId="77777777" w:rsidR="00AF09D6" w:rsidRDefault="00AF09D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ibs</w:t>
            </w:r>
            <w:proofErr w:type="spellEnd"/>
            <w:r>
              <w:rPr>
                <w:sz w:val="20"/>
                <w:szCs w:val="18"/>
                <w:lang w:val="en-GB"/>
              </w:rPr>
              <w:br/>
            </w:r>
            <w:r>
              <w:rPr>
                <w:rFonts w:hint="eastAsia"/>
                <w:sz w:val="20"/>
                <w:szCs w:val="18"/>
                <w:lang w:val="en-GB"/>
              </w:rPr>
              <w:t>| + true</w:t>
            </w:r>
          </w:p>
          <w:p w14:paraId="6ECF4B2D" w14:textId="570442DB" w:rsidR="00AF09D6" w:rsidRPr="00C65A39" w:rsidRDefault="00AF09D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+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rollout restart deployment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ibc</w:t>
            </w:r>
            <w:proofErr w:type="spellEnd"/>
          </w:p>
        </w:tc>
      </w:tr>
    </w:tbl>
    <w:p w14:paraId="7775FBFE" w14:textId="77777777" w:rsidR="00F411E4" w:rsidRDefault="00F411E4" w:rsidP="002F4715">
      <w:pPr>
        <w:jc w:val="left"/>
        <w:rPr>
          <w:b/>
          <w:bCs/>
          <w:color w:val="0000CC"/>
        </w:rPr>
      </w:pPr>
    </w:p>
    <w:p w14:paraId="1871579C" w14:textId="57846C09" w:rsidR="00A916A0" w:rsidRPr="002F4715" w:rsidRDefault="00A916A0" w:rsidP="00A916A0">
      <w:pPr>
        <w:pStyle w:val="11"/>
        <w:numPr>
          <w:ilvl w:val="0"/>
          <w:numId w:val="13"/>
        </w:numPr>
        <w:jc w:val="left"/>
      </w:pPr>
      <w:bookmarkStart w:id="67" w:name="_Toc207787365"/>
      <w:r>
        <w:rPr>
          <w:rFonts w:hint="eastAsia"/>
        </w:rPr>
        <w:lastRenderedPageBreak/>
        <w:t>향후 운영 시 고려할 사항</w:t>
      </w:r>
      <w:bookmarkEnd w:id="67"/>
    </w:p>
    <w:p w14:paraId="4F3AAED9" w14:textId="0DB3E683" w:rsidR="00A916A0" w:rsidRDefault="00A916A0" w:rsidP="00A916A0">
      <w:pPr>
        <w:pStyle w:val="20"/>
        <w:numPr>
          <w:ilvl w:val="1"/>
          <w:numId w:val="13"/>
        </w:numPr>
        <w:jc w:val="left"/>
      </w:pPr>
      <w:bookmarkStart w:id="68" w:name="_Toc207787366"/>
      <w:r>
        <w:rPr>
          <w:rFonts w:hint="eastAsia"/>
        </w:rPr>
        <w:t>주요 컴포넌트 버전 업그레이드 절차</w:t>
      </w:r>
      <w:bookmarkEnd w:id="68"/>
    </w:p>
    <w:p w14:paraId="195296FF" w14:textId="21AFE7CE" w:rsidR="00A916A0" w:rsidRDefault="00A916A0" w:rsidP="00A916A0">
      <w:pPr>
        <w:pStyle w:val="3"/>
        <w:numPr>
          <w:ilvl w:val="2"/>
          <w:numId w:val="13"/>
        </w:numPr>
        <w:jc w:val="left"/>
      </w:pPr>
      <w:bookmarkStart w:id="69" w:name="_Toc207787367"/>
      <w:r>
        <w:rPr>
          <w:rFonts w:hint="eastAsia"/>
        </w:rPr>
        <w:t>Process</w:t>
      </w:r>
      <w:bookmarkEnd w:id="69"/>
    </w:p>
    <w:p w14:paraId="52491688" w14:textId="03CBB85A" w:rsidR="00A916A0" w:rsidRDefault="00DB610E" w:rsidP="00A916A0">
      <w:pPr>
        <w:jc w:val="left"/>
        <w:rPr>
          <w:lang w:val="en-GB"/>
        </w:rPr>
      </w:pPr>
      <w:r>
        <w:rPr>
          <w:rFonts w:hint="eastAsia"/>
          <w:lang w:val="en-GB"/>
        </w:rPr>
        <w:t>- 외부 Mirror 환경 구성 후 영향도 테스트</w:t>
      </w:r>
    </w:p>
    <w:p w14:paraId="02094012" w14:textId="51BE6ECD" w:rsidR="00DB610E" w:rsidRDefault="00DB610E" w:rsidP="00A916A0">
      <w:pPr>
        <w:jc w:val="left"/>
        <w:rPr>
          <w:lang w:val="en-GB"/>
        </w:rPr>
      </w:pPr>
      <w:r>
        <w:rPr>
          <w:rFonts w:hint="eastAsia"/>
          <w:lang w:val="en-GB"/>
        </w:rPr>
        <w:t>- 설치 파일 분석 (manifest 파일 or helm 차트)</w:t>
      </w:r>
    </w:p>
    <w:p w14:paraId="4C4CF476" w14:textId="19A819A5" w:rsidR="00DB610E" w:rsidRDefault="00DB610E" w:rsidP="00A916A0">
      <w:pPr>
        <w:jc w:val="left"/>
        <w:rPr>
          <w:lang w:val="en-GB"/>
        </w:rPr>
      </w:pPr>
      <w:r>
        <w:rPr>
          <w:rFonts w:hint="eastAsia"/>
          <w:lang w:val="en-GB"/>
        </w:rPr>
        <w:t>- 설치에 필요한 이미지 모두 파일로 추출</w:t>
      </w:r>
    </w:p>
    <w:p w14:paraId="6D230B3B" w14:textId="5B19DB4C" w:rsidR="00DB610E" w:rsidRDefault="00DB610E" w:rsidP="00A916A0">
      <w:pPr>
        <w:jc w:val="left"/>
        <w:rPr>
          <w:lang w:val="en-GB"/>
        </w:rPr>
      </w:pPr>
      <w:r>
        <w:rPr>
          <w:rFonts w:hint="eastAsia"/>
          <w:lang w:val="en-GB"/>
        </w:rPr>
        <w:t>- 설치 파일과 이미지 내부 반입</w:t>
      </w:r>
    </w:p>
    <w:p w14:paraId="13B612BF" w14:textId="1D9C8BE9" w:rsidR="00DB610E" w:rsidRDefault="00DB610E" w:rsidP="00A916A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r w:rsidR="003549E9">
        <w:rPr>
          <w:rFonts w:hint="eastAsia"/>
          <w:lang w:val="en-GB"/>
        </w:rPr>
        <w:t>개발/운영 Harbor에 이미지 업로드</w:t>
      </w:r>
    </w:p>
    <w:p w14:paraId="151A9746" w14:textId="5274B373" w:rsidR="003549E9" w:rsidRDefault="003549E9" w:rsidP="00A916A0">
      <w:pPr>
        <w:jc w:val="left"/>
        <w:rPr>
          <w:lang w:val="en-GB"/>
        </w:rPr>
      </w:pPr>
      <w:r>
        <w:rPr>
          <w:rFonts w:hint="eastAsia"/>
          <w:lang w:val="en-GB"/>
        </w:rPr>
        <w:t>- 개발 클러스터 적용 후 운영 클러스터 적용</w:t>
      </w:r>
    </w:p>
    <w:p w14:paraId="61C08AFF" w14:textId="77777777" w:rsidR="003549E9" w:rsidRDefault="003549E9" w:rsidP="00A916A0">
      <w:pPr>
        <w:jc w:val="left"/>
        <w:rPr>
          <w:lang w:val="en-GB"/>
        </w:rPr>
      </w:pPr>
    </w:p>
    <w:p w14:paraId="1FB001DC" w14:textId="409D1CE7" w:rsidR="003549E9" w:rsidRDefault="003549E9" w:rsidP="003549E9">
      <w:pPr>
        <w:pStyle w:val="3"/>
        <w:numPr>
          <w:ilvl w:val="2"/>
          <w:numId w:val="13"/>
        </w:numPr>
        <w:jc w:val="left"/>
      </w:pPr>
      <w:bookmarkStart w:id="70" w:name="_Toc207787368"/>
      <w:r>
        <w:rPr>
          <w:rFonts w:hint="eastAsia"/>
        </w:rPr>
        <w:t>Nginx Ingress Controller 버전 업그레이드 예시</w:t>
      </w:r>
      <w:bookmarkEnd w:id="70"/>
    </w:p>
    <w:p w14:paraId="3E440B18" w14:textId="77BE3752" w:rsidR="003549E9" w:rsidRDefault="003549E9" w:rsidP="003549E9">
      <w:pPr>
        <w:jc w:val="left"/>
        <w:rPr>
          <w:lang w:val="en-GB"/>
        </w:rPr>
      </w:pPr>
      <w:r>
        <w:rPr>
          <w:rFonts w:hint="eastAsia"/>
          <w:lang w:val="en-GB"/>
        </w:rPr>
        <w:t>- 내부에 파일 반입한 상태를 전제로 스크립트 작성됨</w:t>
      </w:r>
    </w:p>
    <w:p w14:paraId="6F19ECF8" w14:textId="6A6B1B45" w:rsidR="003549E9" w:rsidRDefault="003549E9" w:rsidP="00A916A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개발 </w:t>
      </w:r>
      <w:proofErr w:type="spellStart"/>
      <w:r>
        <w:rPr>
          <w:rFonts w:hint="eastAsia"/>
          <w:lang w:val="en-GB"/>
        </w:rPr>
        <w:t>harbor</w:t>
      </w:r>
      <w:proofErr w:type="spellEnd"/>
      <w:r>
        <w:rPr>
          <w:rFonts w:hint="eastAsia"/>
          <w:lang w:val="en-GB"/>
        </w:rPr>
        <w:t>에 이미지 Push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A916A0" w:rsidRPr="00707B9F" w14:paraId="71480256" w14:textId="77777777" w:rsidTr="00517BB9">
        <w:tc>
          <w:tcPr>
            <w:tcW w:w="9962" w:type="dxa"/>
            <w:shd w:val="clear" w:color="auto" w:fill="D0CECE"/>
          </w:tcPr>
          <w:p w14:paraId="58F2393E" w14:textId="34C9ECF6" w:rsidR="00A916A0" w:rsidRDefault="00A916A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 w:rsidR="005A4AF7">
              <w:rPr>
                <w:rFonts w:hint="eastAsia"/>
                <w:sz w:val="20"/>
                <w:szCs w:val="18"/>
                <w:lang w:val="en-GB"/>
              </w:rPr>
              <w:t>wooyoung</w:t>
            </w:r>
            <w:proofErr w:type="spellEnd"/>
          </w:p>
          <w:p w14:paraId="2CD3F4AA" w14:textId="77777777" w:rsidR="00A916A0" w:rsidRDefault="005A4AF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registry.k8s.io/ingress</w:t>
            </w:r>
            <w:r w:rsidR="00A31312">
              <w:rPr>
                <w:rFonts w:hint="eastAsia"/>
                <w:sz w:val="20"/>
                <w:szCs w:val="18"/>
                <w:lang w:val="en-GB"/>
              </w:rPr>
              <w:t>-nginx/</w:t>
            </w:r>
            <w:proofErr w:type="gramStart"/>
            <w:r w:rsidR="00A31312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A31312">
              <w:rPr>
                <w:rFonts w:hint="eastAsia"/>
                <w:sz w:val="20"/>
                <w:szCs w:val="18"/>
                <w:lang w:val="en-GB"/>
              </w:rPr>
              <w:t>1.11.5 devkbops-reg-wizmore.co.kr/datalab/registry</w:t>
            </w:r>
            <w:r w:rsidR="008A6338">
              <w:rPr>
                <w:rFonts w:hint="eastAsia"/>
                <w:sz w:val="20"/>
                <w:szCs w:val="18"/>
                <w:lang w:val="en-GB"/>
              </w:rPr>
              <w:t>.k8s.io/ingress-nginx/</w:t>
            </w:r>
            <w:proofErr w:type="gramStart"/>
            <w:r w:rsidR="008A6338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8A6338">
              <w:rPr>
                <w:rFonts w:hint="eastAsia"/>
                <w:sz w:val="20"/>
                <w:szCs w:val="18"/>
                <w:lang w:val="en-GB"/>
              </w:rPr>
              <w:t>1.11.5</w:t>
            </w:r>
          </w:p>
          <w:p w14:paraId="5D029307" w14:textId="77777777" w:rsidR="008A6338" w:rsidRDefault="008A6338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F8AF78F" w14:textId="6C6810E9" w:rsidR="00D274AF" w:rsidRPr="00707B9F" w:rsidRDefault="008A63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registry</w:t>
            </w:r>
            <w:r w:rsidR="008500A3">
              <w:rPr>
                <w:rFonts w:hint="eastAsia"/>
                <w:sz w:val="20"/>
                <w:szCs w:val="18"/>
                <w:lang w:val="en-GB"/>
              </w:rPr>
              <w:t>.k8s.io/ingress-nginx/kube-webhook-</w:t>
            </w:r>
            <w:proofErr w:type="gramStart"/>
            <w:r w:rsidR="008500A3">
              <w:rPr>
                <w:rFonts w:hint="eastAsia"/>
                <w:sz w:val="20"/>
                <w:szCs w:val="18"/>
                <w:lang w:val="en-GB"/>
              </w:rPr>
              <w:t>certgen</w:t>
            </w:r>
            <w:r w:rsidR="00797531">
              <w:rPr>
                <w:rFonts w:hint="eastAsia"/>
                <w:sz w:val="20"/>
                <w:szCs w:val="18"/>
                <w:lang w:val="en-GB"/>
              </w:rPr>
              <w:t>:v</w:t>
            </w:r>
            <w:proofErr w:type="gramEnd"/>
            <w:r w:rsidR="00797531">
              <w:rPr>
                <w:rFonts w:hint="eastAsia"/>
                <w:sz w:val="20"/>
                <w:szCs w:val="18"/>
                <w:lang w:val="en-GB"/>
              </w:rPr>
              <w:t>1.5.2 devkbops-reg.wizmore.co.kr/datalab/registry.k8s.io</w:t>
            </w:r>
            <w:r w:rsidR="00BC0411">
              <w:rPr>
                <w:rFonts w:hint="eastAsia"/>
                <w:sz w:val="20"/>
                <w:szCs w:val="18"/>
                <w:lang w:val="en-GB"/>
              </w:rPr>
              <w:t>/ingress-nginx/kube-webhook-</w:t>
            </w:r>
            <w:proofErr w:type="gramStart"/>
            <w:r w:rsidR="00BC0411">
              <w:rPr>
                <w:rFonts w:hint="eastAsia"/>
                <w:sz w:val="20"/>
                <w:szCs w:val="18"/>
                <w:lang w:val="en-GB"/>
              </w:rPr>
              <w:t>certgen:v</w:t>
            </w:r>
            <w:proofErr w:type="gramEnd"/>
            <w:r w:rsidR="00BC0411">
              <w:rPr>
                <w:rFonts w:hint="eastAsia"/>
                <w:sz w:val="20"/>
                <w:szCs w:val="18"/>
                <w:lang w:val="en-GB"/>
              </w:rPr>
              <w:t>1.5.2</w:t>
            </w:r>
          </w:p>
        </w:tc>
      </w:tr>
    </w:tbl>
    <w:p w14:paraId="728E91D4" w14:textId="37E11E31" w:rsidR="00A916A0" w:rsidRDefault="00491E9D" w:rsidP="00A916A0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Manifest </w:t>
      </w:r>
      <w:proofErr w:type="spellStart"/>
      <w:r>
        <w:rPr>
          <w:rFonts w:hint="eastAsia"/>
          <w:lang w:val="en-GB"/>
        </w:rPr>
        <w:t>yaml</w:t>
      </w:r>
      <w:proofErr w:type="spellEnd"/>
      <w:r>
        <w:rPr>
          <w:rFonts w:hint="eastAsia"/>
          <w:lang w:val="en-GB"/>
        </w:rPr>
        <w:t xml:space="preserve"> 파일 확인 (기존 설정 백업 필수)</w:t>
      </w:r>
    </w:p>
    <w:p w14:paraId="797CE381" w14:textId="45FFD098" w:rsidR="003A1929" w:rsidRDefault="003A1929" w:rsidP="003A1929">
      <w:pPr>
        <w:ind w:leftChars="100" w:left="220"/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>
        <w:rPr>
          <w:rFonts w:hint="eastAsia"/>
          <w:lang w:val="en-GB"/>
        </w:rPr>
        <w:t>nodePort</w:t>
      </w:r>
      <w:proofErr w:type="spellEnd"/>
      <w:r>
        <w:rPr>
          <w:rFonts w:hint="eastAsia"/>
          <w:lang w:val="en-GB"/>
        </w:rPr>
        <w:t>로 설정되었는지 확인 필수</w:t>
      </w:r>
    </w:p>
    <w:p w14:paraId="45CF0169" w14:textId="3790B1DC" w:rsidR="003A1929" w:rsidRDefault="003A1929" w:rsidP="003A1929">
      <w:pPr>
        <w:ind w:leftChars="100" w:left="220"/>
        <w:jc w:val="left"/>
        <w:rPr>
          <w:lang w:val="en-GB"/>
        </w:rPr>
      </w:pPr>
      <w:r>
        <w:rPr>
          <w:rFonts w:hint="eastAsia"/>
          <w:lang w:val="en-GB"/>
        </w:rPr>
        <w:t>- 이미지 경로 확인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3A1929" w:rsidRPr="00707B9F" w14:paraId="7A51C782" w14:textId="77777777" w:rsidTr="00517BB9">
        <w:tc>
          <w:tcPr>
            <w:tcW w:w="9962" w:type="dxa"/>
            <w:shd w:val="clear" w:color="auto" w:fill="D0CECE"/>
          </w:tcPr>
          <w:p w14:paraId="0E98F81F" w14:textId="77777777" w:rsidR="003A1929" w:rsidRDefault="003A192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cat </w:t>
            </w:r>
            <w:r>
              <w:rPr>
                <w:sz w:val="20"/>
                <w:szCs w:val="18"/>
                <w:lang w:val="en-GB"/>
              </w:rPr>
              <w:t>ingress</w:t>
            </w:r>
            <w:r>
              <w:rPr>
                <w:rFonts w:hint="eastAsia"/>
                <w:sz w:val="20"/>
                <w:szCs w:val="18"/>
                <w:lang w:val="en-GB"/>
              </w:rPr>
              <w:t>-nginx</w:t>
            </w:r>
            <w:r w:rsidR="00610F42">
              <w:rPr>
                <w:rFonts w:hint="eastAsia"/>
                <w:sz w:val="20"/>
                <w:szCs w:val="18"/>
                <w:lang w:val="en-GB"/>
              </w:rPr>
              <w:t>-baremetal-deploy-1.11.</w:t>
            </w:r>
            <w:proofErr w:type="gramStart"/>
            <w:r w:rsidR="00610F42"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  <w:r w:rsidR="00610F42">
              <w:rPr>
                <w:rFonts w:hint="eastAsia"/>
                <w:sz w:val="20"/>
                <w:szCs w:val="18"/>
                <w:lang w:val="en-GB"/>
              </w:rPr>
              <w:t xml:space="preserve"> | grep -</w:t>
            </w:r>
            <w:proofErr w:type="spellStart"/>
            <w:r w:rsidR="00610F42"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 w:rsidR="00610F42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610F42">
              <w:rPr>
                <w:sz w:val="20"/>
                <w:szCs w:val="18"/>
                <w:lang w:val="en-GB"/>
              </w:rPr>
              <w:t>“</w:t>
            </w:r>
            <w:proofErr w:type="spellStart"/>
            <w:r w:rsidR="00610F42"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 w:rsidR="00610F42">
              <w:rPr>
                <w:sz w:val="20"/>
                <w:szCs w:val="18"/>
                <w:lang w:val="en-GB"/>
              </w:rPr>
              <w:t>”</w:t>
            </w:r>
          </w:p>
          <w:p w14:paraId="1B807EBF" w14:textId="77777777" w:rsidR="00610F42" w:rsidRDefault="00610F4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31001</w:t>
            </w:r>
          </w:p>
          <w:p w14:paraId="2B39CC29" w14:textId="77777777" w:rsidR="00610F42" w:rsidRDefault="00610F4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31002</w:t>
            </w:r>
          </w:p>
          <w:p w14:paraId="664F1FA3" w14:textId="047DAEB3" w:rsidR="00610F42" w:rsidRDefault="00610F42" w:rsidP="00610F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type: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</w:p>
          <w:p w14:paraId="76448C66" w14:textId="77777777" w:rsidR="00610F42" w:rsidRDefault="00610F42" w:rsidP="00610F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4F35A5EC" w14:textId="77777777" w:rsidR="00610F42" w:rsidRDefault="00610F42" w:rsidP="00610F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$&gt; cat ingress-nginx-baremetal-deploy-1.11.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  <w:r w:rsidR="000E2165">
              <w:rPr>
                <w:rFonts w:hint="eastAsia"/>
                <w:sz w:val="20"/>
                <w:szCs w:val="18"/>
                <w:lang w:val="en-GB"/>
              </w:rPr>
              <w:t xml:space="preserve"> | grep -</w:t>
            </w:r>
            <w:proofErr w:type="spellStart"/>
            <w:r w:rsidR="000E2165"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 w:rsidR="000E2165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0E2165">
              <w:rPr>
                <w:sz w:val="20"/>
                <w:szCs w:val="18"/>
                <w:lang w:val="en-GB"/>
              </w:rPr>
              <w:t>“</w:t>
            </w:r>
            <w:r w:rsidR="000E2165">
              <w:rPr>
                <w:rFonts w:hint="eastAsia"/>
                <w:sz w:val="20"/>
                <w:szCs w:val="18"/>
                <w:lang w:val="en-GB"/>
              </w:rPr>
              <w:t>image:</w:t>
            </w:r>
            <w:r w:rsidR="000E2165">
              <w:rPr>
                <w:sz w:val="20"/>
                <w:szCs w:val="18"/>
                <w:lang w:val="en-GB"/>
              </w:rPr>
              <w:t>”</w:t>
            </w:r>
          </w:p>
          <w:p w14:paraId="18500BA2" w14:textId="1969DCC7" w:rsidR="000E2165" w:rsidRDefault="000E2165" w:rsidP="00610F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image: devkbops-reg.wizmore.co.kr</w:t>
            </w:r>
            <w:r w:rsidR="009C0CAF">
              <w:rPr>
                <w:rFonts w:hint="eastAsia"/>
                <w:sz w:val="20"/>
                <w:szCs w:val="18"/>
                <w:lang w:val="en-GB"/>
              </w:rPr>
              <w:t>/datalab/registry.k8s.io/ingress-nginx/</w:t>
            </w:r>
            <w:proofErr w:type="gramStart"/>
            <w:r w:rsidR="009C0CAF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9C0CAF">
              <w:rPr>
                <w:rFonts w:hint="eastAsia"/>
                <w:sz w:val="20"/>
                <w:szCs w:val="18"/>
                <w:lang w:val="en-GB"/>
              </w:rPr>
              <w:t>1.11.5</w:t>
            </w:r>
          </w:p>
          <w:p w14:paraId="2200B3AD" w14:textId="13409245" w:rsidR="002A7411" w:rsidRDefault="002A7411" w:rsidP="002A741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image: devkbops-reg.wizmore.co.kr/datalab/registry.k8s.io/ingress-nginx/</w:t>
            </w:r>
            <w:r w:rsidR="00FE31CE">
              <w:rPr>
                <w:rFonts w:hint="eastAsia"/>
                <w:sz w:val="20"/>
                <w:szCs w:val="18"/>
                <w:lang w:val="en-GB"/>
              </w:rPr>
              <w:t>kube-webhook-</w:t>
            </w:r>
            <w:proofErr w:type="gramStart"/>
            <w:r w:rsidR="00FE31CE">
              <w:rPr>
                <w:rFonts w:hint="eastAsia"/>
                <w:sz w:val="20"/>
                <w:szCs w:val="18"/>
                <w:lang w:val="en-GB"/>
              </w:rPr>
              <w:t>certgen</w:t>
            </w:r>
            <w:r>
              <w:rPr>
                <w:rFonts w:hint="eastAsia"/>
                <w:sz w:val="20"/>
                <w:szCs w:val="18"/>
                <w:lang w:val="en-GB"/>
              </w:rPr>
              <w:t>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1.5</w:t>
            </w:r>
            <w:r w:rsidR="0053358F">
              <w:rPr>
                <w:rFonts w:hint="eastAsia"/>
                <w:sz w:val="20"/>
                <w:szCs w:val="18"/>
                <w:lang w:val="en-GB"/>
              </w:rPr>
              <w:t>.2</w:t>
            </w:r>
          </w:p>
          <w:p w14:paraId="3A62C5F9" w14:textId="01BF7A39" w:rsidR="002A7411" w:rsidRPr="002A7411" w:rsidRDefault="002A7411" w:rsidP="002A741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image: devkbops-reg.wizmore.co.kr/datalab/registry.k8s.io/ingress-nginx/</w:t>
            </w:r>
            <w:r w:rsidR="0053358F">
              <w:rPr>
                <w:rFonts w:hint="eastAsia"/>
                <w:sz w:val="20"/>
                <w:szCs w:val="18"/>
                <w:lang w:val="en-GB"/>
              </w:rPr>
              <w:t>kube-webhook-</w:t>
            </w:r>
            <w:proofErr w:type="gramStart"/>
            <w:r w:rsidR="0053358F">
              <w:rPr>
                <w:rFonts w:hint="eastAsia"/>
                <w:sz w:val="20"/>
                <w:szCs w:val="18"/>
                <w:lang w:val="en-GB"/>
              </w:rPr>
              <w:t>certgen</w:t>
            </w:r>
            <w:r>
              <w:rPr>
                <w:rFonts w:hint="eastAsia"/>
                <w:sz w:val="20"/>
                <w:szCs w:val="18"/>
                <w:lang w:val="en-GB"/>
              </w:rPr>
              <w:t>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1.5</w:t>
            </w:r>
            <w:r w:rsidR="0053358F">
              <w:rPr>
                <w:rFonts w:hint="eastAsia"/>
                <w:sz w:val="20"/>
                <w:szCs w:val="18"/>
                <w:lang w:val="en-GB"/>
              </w:rPr>
              <w:t>.2</w:t>
            </w:r>
          </w:p>
        </w:tc>
      </w:tr>
    </w:tbl>
    <w:p w14:paraId="16AE6277" w14:textId="77777777" w:rsidR="003A1929" w:rsidRDefault="003A1929" w:rsidP="003A1929">
      <w:pPr>
        <w:ind w:leftChars="100" w:left="220"/>
        <w:jc w:val="left"/>
      </w:pPr>
    </w:p>
    <w:p w14:paraId="5CDBB733" w14:textId="00AADE1C" w:rsidR="00E74308" w:rsidRDefault="00E74308" w:rsidP="00822615">
      <w:pPr>
        <w:jc w:val="left"/>
        <w:rPr>
          <w:lang w:val="en-GB"/>
        </w:rPr>
      </w:pPr>
      <w:r>
        <w:rPr>
          <w:rFonts w:hint="eastAsia"/>
          <w:lang w:val="en-GB"/>
        </w:rPr>
        <w:t>- 개발 클러스터 Nginx Ingress Controller 삭제 &amp; 배포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74308" w:rsidRPr="00707B9F" w14:paraId="45F1D720" w14:textId="77777777" w:rsidTr="00517BB9">
        <w:tc>
          <w:tcPr>
            <w:tcW w:w="9962" w:type="dxa"/>
            <w:shd w:val="clear" w:color="auto" w:fill="D0CECE"/>
          </w:tcPr>
          <w:p w14:paraId="136F7C9F" w14:textId="77777777" w:rsidR="00E74308" w:rsidRDefault="00E7430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open_source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</w:p>
          <w:p w14:paraId="6C81BA03" w14:textId="77777777" w:rsidR="00E74308" w:rsidRDefault="00E7430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ingress-nginx-baremetal-deploy</w:t>
            </w:r>
            <w:r w:rsidR="001C66D9">
              <w:rPr>
                <w:rFonts w:hint="eastAsia"/>
                <w:sz w:val="20"/>
                <w:szCs w:val="18"/>
                <w:lang w:val="en-GB"/>
              </w:rPr>
              <w:t>-4.11.</w:t>
            </w:r>
            <w:proofErr w:type="gramStart"/>
            <w:r w:rsidR="001C66D9">
              <w:rPr>
                <w:rFonts w:hint="eastAsia"/>
                <w:sz w:val="20"/>
                <w:szCs w:val="18"/>
                <w:lang w:val="en-GB"/>
              </w:rPr>
              <w:t>3.yaml</w:t>
            </w:r>
            <w:proofErr w:type="gramEnd"/>
          </w:p>
          <w:p w14:paraId="2AD2903C" w14:textId="77777777" w:rsidR="001C66D9" w:rsidRDefault="001C66D9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0A34A6B" w14:textId="77777777" w:rsidR="001C66D9" w:rsidRDefault="001C66D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wooyoung</w:t>
            </w:r>
            <w:proofErr w:type="spellEnd"/>
          </w:p>
          <w:p w14:paraId="14B02E6D" w14:textId="5F4A4AC2" w:rsidR="0033252D" w:rsidRPr="002A7411" w:rsidRDefault="0033252D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ingress-nginx-baremetal-deploy-1.11.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</w:p>
        </w:tc>
      </w:tr>
    </w:tbl>
    <w:p w14:paraId="6D973511" w14:textId="77777777" w:rsidR="00E74308" w:rsidRDefault="00E74308" w:rsidP="00822615">
      <w:pPr>
        <w:jc w:val="left"/>
      </w:pPr>
    </w:p>
    <w:p w14:paraId="7074E98F" w14:textId="03263BCD" w:rsidR="0014434F" w:rsidRDefault="0014434F" w:rsidP="0014434F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r w:rsidR="00AC6B88">
        <w:rPr>
          <w:rFonts w:hint="eastAsia"/>
          <w:lang w:val="en-GB"/>
        </w:rPr>
        <w:t>운영 Harbor에 이미지 Push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14434F" w:rsidRPr="00707B9F" w14:paraId="50F1A2E2" w14:textId="77777777" w:rsidTr="00517BB9">
        <w:tc>
          <w:tcPr>
            <w:tcW w:w="9962" w:type="dxa"/>
            <w:shd w:val="clear" w:color="auto" w:fill="D0CECE"/>
          </w:tcPr>
          <w:p w14:paraId="5030F3AE" w14:textId="367B6C78" w:rsidR="0014434F" w:rsidRDefault="0014434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 w:rsidR="00AC6B88">
              <w:rPr>
                <w:rFonts w:hint="eastAsia"/>
                <w:sz w:val="20"/>
                <w:szCs w:val="18"/>
                <w:lang w:val="en-GB"/>
              </w:rPr>
              <w:t>wooyoung</w:t>
            </w:r>
            <w:proofErr w:type="spellEnd"/>
          </w:p>
          <w:p w14:paraId="796116B2" w14:textId="77777777" w:rsidR="0014434F" w:rsidRDefault="006B021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./ingress_nginx_controller.tar</w:t>
            </w:r>
          </w:p>
          <w:p w14:paraId="65C31C0E" w14:textId="77777777" w:rsidR="006B0212" w:rsidRDefault="006B021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docker tag </w:t>
            </w:r>
            <w:r w:rsidR="00733896">
              <w:rPr>
                <w:rFonts w:hint="eastAsia"/>
                <w:sz w:val="20"/>
                <w:szCs w:val="18"/>
                <w:lang w:val="en-GB"/>
              </w:rPr>
              <w:t>registry.k8s.io/ingress-nginx/</w:t>
            </w:r>
            <w:proofErr w:type="gramStart"/>
            <w:r w:rsidR="00733896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733896">
              <w:rPr>
                <w:rFonts w:hint="eastAsia"/>
                <w:sz w:val="20"/>
                <w:szCs w:val="18"/>
                <w:lang w:val="en-GB"/>
              </w:rPr>
              <w:t>1.11.5</w:t>
            </w:r>
            <w:r w:rsidR="0085756F">
              <w:rPr>
                <w:rFonts w:hint="eastAsia"/>
                <w:sz w:val="20"/>
                <w:szCs w:val="18"/>
                <w:lang w:val="en-GB"/>
              </w:rPr>
              <w:t xml:space="preserve"> kbops-reg.wizmore.co.kr/datalab/registry.k8s.</w:t>
            </w:r>
            <w:r w:rsidR="00F53186">
              <w:rPr>
                <w:rFonts w:hint="eastAsia"/>
                <w:sz w:val="20"/>
                <w:szCs w:val="18"/>
                <w:lang w:val="en-GB"/>
              </w:rPr>
              <w:t>io/ingress-nginx/</w:t>
            </w:r>
            <w:proofErr w:type="gramStart"/>
            <w:r w:rsidR="00F53186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F53186">
              <w:rPr>
                <w:rFonts w:hint="eastAsia"/>
                <w:sz w:val="20"/>
                <w:szCs w:val="18"/>
                <w:lang w:val="en-GB"/>
              </w:rPr>
              <w:t>1.11.5</w:t>
            </w:r>
          </w:p>
          <w:p w14:paraId="05D089B9" w14:textId="77777777" w:rsidR="00F53186" w:rsidRDefault="00F5318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push</w:t>
            </w:r>
            <w:r w:rsidR="0016677B">
              <w:rPr>
                <w:rFonts w:hint="eastAsia"/>
                <w:sz w:val="20"/>
                <w:szCs w:val="18"/>
                <w:lang w:val="en-GB"/>
              </w:rPr>
              <w:t xml:space="preserve"> kbops-reg.wizmore.co.kr/datalab/registry.k8s.io/ingress-nginx/</w:t>
            </w:r>
            <w:proofErr w:type="gramStart"/>
            <w:r w:rsidR="0016677B">
              <w:rPr>
                <w:rFonts w:hint="eastAsia"/>
                <w:sz w:val="20"/>
                <w:szCs w:val="18"/>
                <w:lang w:val="en-GB"/>
              </w:rPr>
              <w:t>controller:v</w:t>
            </w:r>
            <w:proofErr w:type="gramEnd"/>
            <w:r w:rsidR="0016677B">
              <w:rPr>
                <w:rFonts w:hint="eastAsia"/>
                <w:sz w:val="20"/>
                <w:szCs w:val="18"/>
                <w:lang w:val="en-GB"/>
              </w:rPr>
              <w:t>1.11.5</w:t>
            </w:r>
          </w:p>
          <w:p w14:paraId="34858658" w14:textId="77777777" w:rsidR="0016677B" w:rsidRDefault="0016677B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9FDC5EB" w14:textId="77777777" w:rsidR="0016677B" w:rsidRDefault="0016677B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048F07C" w14:textId="77777777" w:rsidR="0016677B" w:rsidRDefault="0016677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load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./kube_</w:t>
            </w:r>
            <w:r w:rsidR="0047332F">
              <w:rPr>
                <w:rFonts w:hint="eastAsia"/>
                <w:sz w:val="20"/>
                <w:szCs w:val="18"/>
                <w:lang w:val="en-GB"/>
              </w:rPr>
              <w:t>webhook_certgen.tar</w:t>
            </w:r>
          </w:p>
          <w:p w14:paraId="46D424E2" w14:textId="77777777" w:rsidR="0047332F" w:rsidRDefault="0047332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tag registry.k8s.io/ingress</w:t>
            </w:r>
            <w:r w:rsidR="000F7A3F">
              <w:rPr>
                <w:rFonts w:hint="eastAsia"/>
                <w:sz w:val="20"/>
                <w:szCs w:val="18"/>
                <w:lang w:val="en-GB"/>
              </w:rPr>
              <w:t>-nginx/kube-webhook-</w:t>
            </w:r>
            <w:proofErr w:type="gramStart"/>
            <w:r w:rsidR="000F7A3F">
              <w:rPr>
                <w:rFonts w:hint="eastAsia"/>
                <w:sz w:val="20"/>
                <w:szCs w:val="18"/>
                <w:lang w:val="en-GB"/>
              </w:rPr>
              <w:t>certgen:v</w:t>
            </w:r>
            <w:proofErr w:type="gramEnd"/>
            <w:r w:rsidR="000F7A3F">
              <w:rPr>
                <w:rFonts w:hint="eastAsia"/>
                <w:sz w:val="20"/>
                <w:szCs w:val="18"/>
                <w:lang w:val="en-GB"/>
              </w:rPr>
              <w:t>1.5.2 kbops-reg.wizmore.co.kr</w:t>
            </w:r>
            <w:r w:rsidR="007052D8">
              <w:rPr>
                <w:rFonts w:hint="eastAsia"/>
                <w:sz w:val="20"/>
                <w:szCs w:val="18"/>
                <w:lang w:val="en-GB"/>
              </w:rPr>
              <w:t>/datalab/registry</w:t>
            </w:r>
            <w:r w:rsidR="0098090F">
              <w:rPr>
                <w:rFonts w:hint="eastAsia"/>
                <w:sz w:val="20"/>
                <w:szCs w:val="18"/>
                <w:lang w:val="en-GB"/>
              </w:rPr>
              <w:t>.k8s.io/ingress-nginx/kube-webhook-</w:t>
            </w:r>
            <w:proofErr w:type="gramStart"/>
            <w:r w:rsidR="0098090F">
              <w:rPr>
                <w:rFonts w:hint="eastAsia"/>
                <w:sz w:val="20"/>
                <w:szCs w:val="18"/>
                <w:lang w:val="en-GB"/>
              </w:rPr>
              <w:t>certgen:v</w:t>
            </w:r>
            <w:proofErr w:type="gramEnd"/>
            <w:r w:rsidR="0098090F">
              <w:rPr>
                <w:rFonts w:hint="eastAsia"/>
                <w:sz w:val="20"/>
                <w:szCs w:val="18"/>
                <w:lang w:val="en-GB"/>
              </w:rPr>
              <w:t>1.5.2</w:t>
            </w:r>
          </w:p>
          <w:p w14:paraId="00AE7748" w14:textId="77777777" w:rsidR="0098090F" w:rsidRDefault="0098090F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AE4A744" w14:textId="01FCEF71" w:rsidR="0098090F" w:rsidRPr="002A7411" w:rsidRDefault="0098090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docker push kbops-reg.wizmore.co.kr/datalab/registry.k8s.io/ingress-nginx</w:t>
            </w:r>
            <w:r w:rsidR="001D758F">
              <w:rPr>
                <w:rFonts w:hint="eastAsia"/>
                <w:sz w:val="20"/>
                <w:szCs w:val="18"/>
                <w:lang w:val="en-GB"/>
              </w:rPr>
              <w:t>/kube-webhook-</w:t>
            </w:r>
            <w:proofErr w:type="gramStart"/>
            <w:r w:rsidR="001D758F">
              <w:rPr>
                <w:rFonts w:hint="eastAsia"/>
                <w:sz w:val="20"/>
                <w:szCs w:val="18"/>
                <w:lang w:val="en-GB"/>
              </w:rPr>
              <w:t>certgen:v</w:t>
            </w:r>
            <w:proofErr w:type="gramEnd"/>
            <w:r w:rsidR="001D758F">
              <w:rPr>
                <w:rFonts w:hint="eastAsia"/>
                <w:sz w:val="20"/>
                <w:szCs w:val="18"/>
                <w:lang w:val="en-GB"/>
              </w:rPr>
              <w:t>1.5.2</w:t>
            </w:r>
          </w:p>
        </w:tc>
      </w:tr>
    </w:tbl>
    <w:p w14:paraId="0D480A9D" w14:textId="77777777" w:rsidR="0014434F" w:rsidRDefault="0014434F" w:rsidP="00822615">
      <w:pPr>
        <w:jc w:val="left"/>
      </w:pPr>
    </w:p>
    <w:p w14:paraId="2C6247CF" w14:textId="0BEE3EA8" w:rsidR="00201838" w:rsidRDefault="00201838" w:rsidP="00201838">
      <w:pPr>
        <w:jc w:val="left"/>
        <w:rPr>
          <w:lang w:val="en-GB"/>
        </w:rPr>
      </w:pPr>
      <w:r>
        <w:rPr>
          <w:rFonts w:hint="eastAsia"/>
          <w:lang w:val="en-GB"/>
        </w:rPr>
        <w:t>- Manifest</w:t>
      </w:r>
      <w:r w:rsidR="009363CA">
        <w:rPr>
          <w:rFonts w:hint="eastAsia"/>
          <w:lang w:val="en-GB"/>
        </w:rPr>
        <w:t xml:space="preserve"> </w:t>
      </w:r>
      <w:proofErr w:type="spellStart"/>
      <w:r w:rsidR="009363CA">
        <w:rPr>
          <w:rFonts w:hint="eastAsia"/>
          <w:lang w:val="en-GB"/>
        </w:rPr>
        <w:t>yaml</w:t>
      </w:r>
      <w:proofErr w:type="spellEnd"/>
      <w:r w:rsidR="009363CA">
        <w:rPr>
          <w:rFonts w:hint="eastAsia"/>
          <w:lang w:val="en-GB"/>
        </w:rPr>
        <w:t xml:space="preserve"> 파일을 활용해 운영 클러스터에</w:t>
      </w:r>
      <w:r>
        <w:rPr>
          <w:rFonts w:hint="eastAsia"/>
          <w:lang w:val="en-GB"/>
        </w:rPr>
        <w:t xml:space="preserve"> 배포</w:t>
      </w:r>
    </w:p>
    <w:p w14:paraId="2D6C49D3" w14:textId="2BF42AC2" w:rsidR="00201838" w:rsidRDefault="00201838" w:rsidP="00201838">
      <w:pPr>
        <w:ind w:leftChars="100" w:left="220"/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 w:rsidR="009363CA">
        <w:rPr>
          <w:rFonts w:hint="eastAsia"/>
          <w:lang w:val="en-GB"/>
        </w:rPr>
        <w:t>NodePort</w:t>
      </w:r>
      <w:proofErr w:type="spellEnd"/>
      <w:r w:rsidR="009363CA">
        <w:rPr>
          <w:rFonts w:hint="eastAsia"/>
          <w:lang w:val="en-GB"/>
        </w:rPr>
        <w:t>로 설정되었는지 확인 필수</w:t>
      </w:r>
    </w:p>
    <w:p w14:paraId="7620FD3A" w14:textId="34B23829" w:rsidR="009363CA" w:rsidRDefault="009363CA" w:rsidP="00201838">
      <w:pPr>
        <w:ind w:leftChars="100" w:left="220"/>
        <w:jc w:val="left"/>
        <w:rPr>
          <w:lang w:val="en-GB"/>
        </w:rPr>
      </w:pPr>
      <w:r>
        <w:rPr>
          <w:rFonts w:hint="eastAsia"/>
          <w:lang w:val="en-GB"/>
        </w:rPr>
        <w:t>- 이미지 경로 확인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201838" w:rsidRPr="00707B9F" w14:paraId="0216B982" w14:textId="77777777" w:rsidTr="00517BB9">
        <w:tc>
          <w:tcPr>
            <w:tcW w:w="9962" w:type="dxa"/>
            <w:shd w:val="clear" w:color="auto" w:fill="D0CECE"/>
          </w:tcPr>
          <w:p w14:paraId="6D298493" w14:textId="77777777" w:rsidR="00201838" w:rsidRDefault="002018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wooyoung</w:t>
            </w:r>
            <w:proofErr w:type="spellEnd"/>
          </w:p>
          <w:p w14:paraId="720904BB" w14:textId="77777777" w:rsidR="00201838" w:rsidRDefault="008435A9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/^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targetPort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http$</w:t>
            </w:r>
            <w:r w:rsidR="00103C9E">
              <w:rPr>
                <w:rFonts w:hint="eastAsia"/>
                <w:sz w:val="20"/>
                <w:szCs w:val="18"/>
                <w:lang w:val="en-GB"/>
              </w:rPr>
              <w:t xml:space="preserve">/a \ </w:t>
            </w:r>
            <w:proofErr w:type="spellStart"/>
            <w:r w:rsidR="00103C9E"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 w:rsidR="00103C9E">
              <w:rPr>
                <w:rFonts w:hint="eastAsia"/>
                <w:sz w:val="20"/>
                <w:szCs w:val="18"/>
                <w:lang w:val="en-GB"/>
              </w:rPr>
              <w:t>: 31001</w:t>
            </w:r>
            <w:r w:rsidR="00103C9E">
              <w:rPr>
                <w:sz w:val="20"/>
                <w:szCs w:val="18"/>
                <w:lang w:val="en-GB"/>
              </w:rPr>
              <w:t>’</w:t>
            </w:r>
            <w:r w:rsidR="00103C9E">
              <w:rPr>
                <w:rFonts w:hint="eastAsia"/>
                <w:sz w:val="20"/>
                <w:szCs w:val="18"/>
                <w:lang w:val="en-GB"/>
              </w:rPr>
              <w:t xml:space="preserve"> ./ingress-nginx-baremetal-deploy</w:t>
            </w:r>
            <w:r w:rsidR="000A6EB7">
              <w:rPr>
                <w:rFonts w:hint="eastAsia"/>
                <w:sz w:val="20"/>
                <w:szCs w:val="18"/>
                <w:lang w:val="en-GB"/>
              </w:rPr>
              <w:t>-1.11.5.yaml</w:t>
            </w:r>
          </w:p>
          <w:p w14:paraId="45E1CAE5" w14:textId="77777777" w:rsidR="000A6EB7" w:rsidRDefault="000A6EB7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/^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targetPort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https$/a \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31001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./ingress-nginx-baremetal-deploy-1.11.5.yaml</w:t>
            </w:r>
          </w:p>
          <w:p w14:paraId="422D1B61" w14:textId="77777777" w:rsidR="000A6EB7" w:rsidRDefault="000A6EB7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9802313" w14:textId="77777777" w:rsidR="000A6EB7" w:rsidRDefault="000A6EB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ingress-nginx-baremetal-deploy-1.11.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grep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nodeport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6CCFFC80" w14:textId="01A1D6D6" w:rsidR="00EC3D37" w:rsidRPr="000A6EB7" w:rsidRDefault="00EC3D3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ingress-nginx-baremetal-deploy-1.11.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grep 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image</w:t>
            </w:r>
            <w:r>
              <w:rPr>
                <w:sz w:val="20"/>
                <w:szCs w:val="18"/>
                <w:lang w:val="en-GB"/>
              </w:rPr>
              <w:t>”</w:t>
            </w:r>
          </w:p>
        </w:tc>
      </w:tr>
    </w:tbl>
    <w:p w14:paraId="6E6ED159" w14:textId="77777777" w:rsidR="00201838" w:rsidRDefault="00201838" w:rsidP="00822615">
      <w:pPr>
        <w:jc w:val="left"/>
      </w:pPr>
    </w:p>
    <w:p w14:paraId="0C814EDF" w14:textId="3D8CD78F" w:rsidR="00EC3D37" w:rsidRDefault="00EC3D37" w:rsidP="00EC3D37">
      <w:pPr>
        <w:jc w:val="left"/>
        <w:rPr>
          <w:lang w:val="en-GB"/>
        </w:rPr>
      </w:pPr>
      <w:r>
        <w:rPr>
          <w:rFonts w:hint="eastAsia"/>
          <w:lang w:val="en-GB"/>
        </w:rPr>
        <w:t>- 운영 클러스터 Nginx Ingress Controller</w:t>
      </w:r>
      <w:r w:rsidR="00497F8D">
        <w:rPr>
          <w:rFonts w:hint="eastAsia"/>
          <w:lang w:val="en-GB"/>
        </w:rPr>
        <w:t xml:space="preserve"> 삭제 &amp;</w:t>
      </w:r>
      <w:r>
        <w:rPr>
          <w:rFonts w:hint="eastAsia"/>
          <w:lang w:val="en-GB"/>
        </w:rPr>
        <w:t xml:space="preserve"> 배포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C3D37" w:rsidRPr="00707B9F" w14:paraId="6D33CA86" w14:textId="77777777" w:rsidTr="00517BB9">
        <w:tc>
          <w:tcPr>
            <w:tcW w:w="9962" w:type="dxa"/>
            <w:shd w:val="clear" w:color="auto" w:fill="D0CECE"/>
          </w:tcPr>
          <w:p w14:paraId="162EB84C" w14:textId="77777777" w:rsidR="00EC3D37" w:rsidRDefault="00497F8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install_file</w:t>
            </w:r>
            <w:proofErr w:type="spellEnd"/>
            <w:r w:rsidR="00855258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855258">
              <w:rPr>
                <w:rFonts w:hint="eastAsia"/>
                <w:sz w:val="20"/>
                <w:szCs w:val="18"/>
                <w:lang w:val="en-GB"/>
              </w:rPr>
              <w:t>open_source</w:t>
            </w:r>
            <w:proofErr w:type="spellEnd"/>
            <w:r w:rsidR="00855258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855258"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</w:p>
          <w:p w14:paraId="62F2869F" w14:textId="77777777" w:rsidR="00855258" w:rsidRDefault="0085525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delete -f ingress-nginx-baremetal-deploy-4.11.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3.yaml</w:t>
            </w:r>
            <w:proofErr w:type="gramEnd"/>
          </w:p>
          <w:p w14:paraId="253DDDEA" w14:textId="77777777" w:rsidR="000A3C92" w:rsidRDefault="000A3C9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A67DBB5" w14:textId="77777777" w:rsidR="000A3C92" w:rsidRDefault="000A3C9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kubfadmin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/LGCNS/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wooyoung</w:t>
            </w:r>
            <w:proofErr w:type="spellEnd"/>
          </w:p>
          <w:p w14:paraId="40252CC8" w14:textId="53A6510A" w:rsidR="000A3C92" w:rsidRPr="000A6EB7" w:rsidRDefault="000A3C92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ingress</w:t>
            </w:r>
            <w:r w:rsidR="004A29C6">
              <w:rPr>
                <w:rFonts w:hint="eastAsia"/>
                <w:sz w:val="20"/>
                <w:szCs w:val="18"/>
                <w:lang w:val="en-GB"/>
              </w:rPr>
              <w:t>-nginx-baremetal-deploy-1.11.</w:t>
            </w:r>
            <w:proofErr w:type="gramStart"/>
            <w:r w:rsidR="004A29C6">
              <w:rPr>
                <w:rFonts w:hint="eastAsia"/>
                <w:sz w:val="20"/>
                <w:szCs w:val="18"/>
                <w:lang w:val="en-GB"/>
              </w:rPr>
              <w:t>5.yaml</w:t>
            </w:r>
            <w:proofErr w:type="gramEnd"/>
          </w:p>
        </w:tc>
      </w:tr>
    </w:tbl>
    <w:p w14:paraId="3D0CAB30" w14:textId="77777777" w:rsidR="00EC3D37" w:rsidRDefault="00EC3D37" w:rsidP="00822615">
      <w:pPr>
        <w:jc w:val="left"/>
      </w:pPr>
    </w:p>
    <w:p w14:paraId="33D7F133" w14:textId="0DE6FCFD" w:rsidR="00B5384E" w:rsidRDefault="00B5384E" w:rsidP="00B5384E">
      <w:pPr>
        <w:pStyle w:val="20"/>
        <w:numPr>
          <w:ilvl w:val="1"/>
          <w:numId w:val="13"/>
        </w:numPr>
        <w:jc w:val="left"/>
      </w:pPr>
      <w:bookmarkStart w:id="71" w:name="_Toc207787369"/>
      <w:r>
        <w:rPr>
          <w:rFonts w:hint="eastAsia"/>
        </w:rPr>
        <w:lastRenderedPageBreak/>
        <w:t>Kubeflow 버전 업그레이드 고려사항</w:t>
      </w:r>
      <w:bookmarkEnd w:id="71"/>
    </w:p>
    <w:p w14:paraId="7E4D03A5" w14:textId="7FBE403E" w:rsidR="00B5384E" w:rsidRDefault="00B5384E" w:rsidP="00B5384E">
      <w:pPr>
        <w:pStyle w:val="3"/>
        <w:numPr>
          <w:ilvl w:val="2"/>
          <w:numId w:val="13"/>
        </w:numPr>
        <w:jc w:val="left"/>
      </w:pPr>
      <w:bookmarkStart w:id="72" w:name="_Toc207787370"/>
      <w:r>
        <w:rPr>
          <w:rFonts w:hint="eastAsia"/>
        </w:rPr>
        <w:t>현재 환경</w:t>
      </w:r>
      <w:bookmarkEnd w:id="72"/>
    </w:p>
    <w:p w14:paraId="6B91D423" w14:textId="5099602C" w:rsidR="00B5384E" w:rsidRPr="000D2DF3" w:rsidRDefault="00B5384E" w:rsidP="000D2DF3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>Kubernetes: 1.31.1</w:t>
      </w:r>
    </w:p>
    <w:p w14:paraId="54844504" w14:textId="32BD72CB" w:rsidR="00B5384E" w:rsidRPr="000D2DF3" w:rsidRDefault="00B5384E" w:rsidP="000D2DF3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>Kubeflow: 1.9.1</w:t>
      </w:r>
    </w:p>
    <w:p w14:paraId="1DFA558D" w14:textId="7AA297F7" w:rsidR="00B5384E" w:rsidRPr="000D2DF3" w:rsidRDefault="00B5384E" w:rsidP="000D2DF3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proofErr w:type="spellStart"/>
      <w:r w:rsidRPr="000D2DF3">
        <w:rPr>
          <w:rFonts w:hint="eastAsia"/>
          <w:lang w:val="en-GB"/>
        </w:rPr>
        <w:t>PodNodeSelector</w:t>
      </w:r>
      <w:proofErr w:type="spellEnd"/>
      <w:r w:rsidRPr="000D2DF3">
        <w:rPr>
          <w:rFonts w:hint="eastAsia"/>
          <w:lang w:val="en-GB"/>
        </w:rPr>
        <w:t>: 활성화, 네임스페이스별 노드 선택 정책 적용</w:t>
      </w:r>
    </w:p>
    <w:p w14:paraId="77067E0E" w14:textId="77777777" w:rsidR="00B5384E" w:rsidRDefault="00B5384E" w:rsidP="00B5384E">
      <w:pPr>
        <w:jc w:val="left"/>
        <w:rPr>
          <w:lang w:val="en-GB"/>
        </w:rPr>
      </w:pPr>
    </w:p>
    <w:p w14:paraId="3CC590F5" w14:textId="4449D3A5" w:rsidR="00B5384E" w:rsidRDefault="00B5384E" w:rsidP="00B5384E">
      <w:pPr>
        <w:pStyle w:val="3"/>
        <w:numPr>
          <w:ilvl w:val="2"/>
          <w:numId w:val="13"/>
        </w:numPr>
        <w:jc w:val="left"/>
      </w:pPr>
      <w:bookmarkStart w:id="73" w:name="_Toc207787371"/>
      <w:r>
        <w:rPr>
          <w:rFonts w:hint="eastAsia"/>
        </w:rPr>
        <w:t>Kubernetes 호환성</w:t>
      </w:r>
      <w:bookmarkEnd w:id="73"/>
    </w:p>
    <w:p w14:paraId="0256D250" w14:textId="7CE9F02B" w:rsidR="00B5384E" w:rsidRPr="000D2DF3" w:rsidRDefault="00B5384E" w:rsidP="000D2DF3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>Kubeflow</w:t>
      </w:r>
      <w:r w:rsidR="00B3021A" w:rsidRPr="000D2DF3">
        <w:rPr>
          <w:rFonts w:hint="eastAsia"/>
          <w:lang w:val="en-GB"/>
        </w:rPr>
        <w:t xml:space="preserve"> 1.9.1은 현재 Kubernetes 1.32까지 동작 가능</w:t>
      </w:r>
    </w:p>
    <w:p w14:paraId="5E56B56F" w14:textId="7E7F6BD2" w:rsidR="00B3021A" w:rsidRPr="000D2DF3" w:rsidRDefault="00B3021A" w:rsidP="000D2DF3">
      <w:pPr>
        <w:pStyle w:val="afe"/>
        <w:numPr>
          <w:ilvl w:val="0"/>
          <w:numId w:val="20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>현재 최신 버전인 Kubernetes 1.33에서 테스트 필요</w:t>
      </w:r>
    </w:p>
    <w:p w14:paraId="6CE5BC55" w14:textId="77777777" w:rsidR="00B3021A" w:rsidRDefault="00B3021A" w:rsidP="00B5384E">
      <w:pPr>
        <w:jc w:val="left"/>
        <w:rPr>
          <w:lang w:val="en-GB"/>
        </w:rPr>
      </w:pPr>
    </w:p>
    <w:p w14:paraId="1B31416A" w14:textId="57952D2C" w:rsidR="00B3021A" w:rsidRDefault="00BA6EA4" w:rsidP="00B3021A">
      <w:pPr>
        <w:pStyle w:val="3"/>
        <w:numPr>
          <w:ilvl w:val="2"/>
          <w:numId w:val="13"/>
        </w:numPr>
        <w:jc w:val="left"/>
      </w:pPr>
      <w:bookmarkStart w:id="74" w:name="_Toc207787372"/>
      <w:r>
        <w:rPr>
          <w:rFonts w:hint="eastAsia"/>
        </w:rPr>
        <w:t>추가 고려사항</w:t>
      </w:r>
      <w:bookmarkEnd w:id="74"/>
    </w:p>
    <w:p w14:paraId="4BA7415F" w14:textId="4D99EABC" w:rsidR="00B3021A" w:rsidRPr="000D2DF3" w:rsidRDefault="00BA6EA4" w:rsidP="000D2DF3">
      <w:pPr>
        <w:pStyle w:val="afe"/>
        <w:numPr>
          <w:ilvl w:val="0"/>
          <w:numId w:val="23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 xml:space="preserve">Kubernetes 버전 업그레이드 시 </w:t>
      </w:r>
      <w:proofErr w:type="spellStart"/>
      <w:r w:rsidRPr="000D2DF3">
        <w:rPr>
          <w:rFonts w:hint="eastAsia"/>
          <w:lang w:val="en-GB"/>
        </w:rPr>
        <w:t>PodNodeSelector</w:t>
      </w:r>
      <w:proofErr w:type="spellEnd"/>
      <w:r w:rsidRPr="000D2DF3">
        <w:rPr>
          <w:rFonts w:hint="eastAsia"/>
          <w:lang w:val="en-GB"/>
        </w:rPr>
        <w:t xml:space="preserve"> 활성화 가능 여부 확인 필요</w:t>
      </w:r>
    </w:p>
    <w:p w14:paraId="75FBE204" w14:textId="6159EEE2" w:rsidR="00BA6EA4" w:rsidRPr="000D2DF3" w:rsidRDefault="00BA6EA4" w:rsidP="000D2DF3">
      <w:pPr>
        <w:pStyle w:val="afe"/>
        <w:numPr>
          <w:ilvl w:val="0"/>
          <w:numId w:val="23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 xml:space="preserve">현재 KB증권의 운영 클러스터는 </w:t>
      </w:r>
      <w:proofErr w:type="spellStart"/>
      <w:r w:rsidRPr="000D2DF3">
        <w:rPr>
          <w:rFonts w:hint="eastAsia"/>
          <w:lang w:val="en-GB"/>
        </w:rPr>
        <w:t>kube-apiserver</w:t>
      </w:r>
      <w:proofErr w:type="spellEnd"/>
      <w:r w:rsidRPr="000D2DF3">
        <w:rPr>
          <w:rFonts w:hint="eastAsia"/>
          <w:lang w:val="en-GB"/>
        </w:rPr>
        <w:t xml:space="preserve">의 </w:t>
      </w:r>
      <w:proofErr w:type="spellStart"/>
      <w:r w:rsidRPr="000D2DF3">
        <w:rPr>
          <w:rFonts w:hint="eastAsia"/>
          <w:lang w:val="en-GB"/>
        </w:rPr>
        <w:t>PodNodeSelector</w:t>
      </w:r>
      <w:proofErr w:type="spellEnd"/>
      <w:r w:rsidRPr="000D2DF3">
        <w:rPr>
          <w:rFonts w:hint="eastAsia"/>
          <w:lang w:val="en-GB"/>
        </w:rPr>
        <w:t xml:space="preserve"> admission</w:t>
      </w:r>
      <w:r w:rsidR="001A4D0E" w:rsidRPr="000D2DF3">
        <w:rPr>
          <w:rFonts w:hint="eastAsia"/>
          <w:lang w:val="en-GB"/>
        </w:rPr>
        <w:t xml:space="preserve"> plugin을 활성화해서 네임스페이스 별로 Pod에 </w:t>
      </w:r>
      <w:proofErr w:type="spellStart"/>
      <w:r w:rsidR="001A4D0E" w:rsidRPr="000D2DF3">
        <w:rPr>
          <w:rFonts w:hint="eastAsia"/>
          <w:lang w:val="en-GB"/>
        </w:rPr>
        <w:t>NodeSelector</w:t>
      </w:r>
      <w:proofErr w:type="spellEnd"/>
      <w:r w:rsidR="001A4D0E" w:rsidRPr="000D2DF3">
        <w:rPr>
          <w:rFonts w:hint="eastAsia"/>
          <w:lang w:val="en-GB"/>
        </w:rPr>
        <w:t>가 적용될 수 있게 설정되었음</w:t>
      </w:r>
    </w:p>
    <w:p w14:paraId="281ADE5C" w14:textId="2073BD79" w:rsidR="001A4D0E" w:rsidRPr="000D2DF3" w:rsidRDefault="000D2DF3" w:rsidP="000D2DF3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 w:rsidRPr="000D2DF3">
        <w:rPr>
          <w:rFonts w:hint="eastAsia"/>
          <w:lang w:val="en-GB"/>
        </w:rPr>
        <w:t>추후</w:t>
      </w:r>
      <w:r>
        <w:rPr>
          <w:rFonts w:hint="eastAsia"/>
          <w:lang w:val="en-GB"/>
        </w:rPr>
        <w:t xml:space="preserve"> Kubernetes에서 </w:t>
      </w:r>
      <w:proofErr w:type="spellStart"/>
      <w:r>
        <w:rPr>
          <w:rFonts w:hint="eastAsia"/>
          <w:lang w:val="en-GB"/>
        </w:rPr>
        <w:t>PodNodeSelector</w:t>
      </w:r>
      <w:proofErr w:type="spellEnd"/>
      <w:r w:rsidR="00141617">
        <w:rPr>
          <w:rFonts w:hint="eastAsia"/>
          <w:lang w:val="en-GB"/>
        </w:rPr>
        <w:t xml:space="preserve">를 지원하지 않는다면 이에 대한 대안으로 </w:t>
      </w:r>
      <w:proofErr w:type="spellStart"/>
      <w:r w:rsidR="00141617">
        <w:rPr>
          <w:rFonts w:hint="eastAsia"/>
          <w:lang w:val="en-GB"/>
        </w:rPr>
        <w:t>Kyverno</w:t>
      </w:r>
      <w:proofErr w:type="spellEnd"/>
      <w:r w:rsidR="00141617">
        <w:rPr>
          <w:rFonts w:hint="eastAsia"/>
          <w:lang w:val="en-GB"/>
        </w:rPr>
        <w:t xml:space="preserve">를 활용한 네임스페이스 별 pod에 </w:t>
      </w:r>
      <w:proofErr w:type="spellStart"/>
      <w:r w:rsidR="00141617">
        <w:rPr>
          <w:rFonts w:hint="eastAsia"/>
          <w:lang w:val="en-GB"/>
        </w:rPr>
        <w:t>NodeSelector</w:t>
      </w:r>
      <w:proofErr w:type="spellEnd"/>
      <w:r w:rsidR="00141617">
        <w:rPr>
          <w:rFonts w:hint="eastAsia"/>
          <w:lang w:val="en-GB"/>
        </w:rPr>
        <w:t>를 적용하는 정책을 고려해볼 수 있음</w:t>
      </w:r>
    </w:p>
    <w:p w14:paraId="6F885EB2" w14:textId="77777777" w:rsidR="00B5384E" w:rsidRDefault="00B5384E" w:rsidP="00B5384E">
      <w:pPr>
        <w:jc w:val="left"/>
        <w:rPr>
          <w:lang w:val="en-GB"/>
        </w:rPr>
      </w:pPr>
    </w:p>
    <w:p w14:paraId="3C5F6CA6" w14:textId="77777777" w:rsidR="00B5384E" w:rsidRDefault="00B5384E" w:rsidP="00822615">
      <w:pPr>
        <w:jc w:val="left"/>
      </w:pPr>
    </w:p>
    <w:p w14:paraId="468F2884" w14:textId="73F9CD2C" w:rsidR="00141617" w:rsidRDefault="003D63D4" w:rsidP="00141617">
      <w:pPr>
        <w:pStyle w:val="3"/>
        <w:numPr>
          <w:ilvl w:val="2"/>
          <w:numId w:val="13"/>
        </w:numPr>
        <w:jc w:val="left"/>
      </w:pPr>
      <w:bookmarkStart w:id="75" w:name="_Toc207787373"/>
      <w:r>
        <w:rPr>
          <w:rFonts w:hint="eastAsia"/>
        </w:rPr>
        <w:t xml:space="preserve">네임스페이스 별 Pod에 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 xml:space="preserve">를 적용하는 </w:t>
      </w:r>
      <w:proofErr w:type="spellStart"/>
      <w:r>
        <w:rPr>
          <w:rFonts w:hint="eastAsia"/>
        </w:rPr>
        <w:t>Kyverno</w:t>
      </w:r>
      <w:proofErr w:type="spellEnd"/>
      <w:r>
        <w:rPr>
          <w:rFonts w:hint="eastAsia"/>
        </w:rPr>
        <w:t>정책 예시</w:t>
      </w:r>
      <w:bookmarkEnd w:id="75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141617" w:rsidRPr="00707B9F" w14:paraId="360F4AEB" w14:textId="77777777" w:rsidTr="00517BB9">
        <w:tc>
          <w:tcPr>
            <w:tcW w:w="9962" w:type="dxa"/>
            <w:shd w:val="clear" w:color="auto" w:fill="D0CECE"/>
          </w:tcPr>
          <w:p w14:paraId="50F2B221" w14:textId="77777777" w:rsidR="00141617" w:rsidRDefault="00816B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ClusterPolicy</w:t>
            </w:r>
            <w:proofErr w:type="spellEnd"/>
          </w:p>
          <w:p w14:paraId="5F900EFF" w14:textId="77777777" w:rsidR="00816BB6" w:rsidRDefault="00816B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00A4B48" w14:textId="15F6D9EF" w:rsidR="00816BB6" w:rsidRDefault="00816BB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add-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nodeselector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-multi</w:t>
            </w:r>
          </w:p>
          <w:p w14:paraId="1B66EFD2" w14:textId="77777777" w:rsidR="00816BB6" w:rsidRDefault="00816BB6" w:rsidP="00816BB6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49D3C41B" w14:textId="5C171DD8" w:rsidR="00816BB6" w:rsidRDefault="00816BB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rules:</w:t>
            </w:r>
          </w:p>
          <w:p w14:paraId="47E55A3F" w14:textId="77777777" w:rsidR="00816BB6" w:rsidRDefault="00816BB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kubeflow-nodeselector</w:t>
            </w:r>
            <w:proofErr w:type="spellEnd"/>
          </w:p>
          <w:p w14:paraId="1873E3F9" w14:textId="77777777" w:rsidR="00816BB6" w:rsidRDefault="00816BB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197259">
              <w:rPr>
                <w:rFonts w:hint="eastAsia"/>
                <w:sz w:val="20"/>
                <w:szCs w:val="18"/>
                <w:lang w:val="en-GB"/>
              </w:rPr>
              <w:t>match:</w:t>
            </w:r>
          </w:p>
          <w:p w14:paraId="0A8A3D57" w14:textId="77777777" w:rsidR="00197259" w:rsidRDefault="00197259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any:</w:t>
            </w:r>
          </w:p>
          <w:p w14:paraId="1FEA8136" w14:textId="77777777" w:rsidR="00197259" w:rsidRDefault="00197259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- resources:</w:t>
            </w:r>
          </w:p>
          <w:p w14:paraId="23FD4A77" w14:textId="77777777" w:rsidR="00197259" w:rsidRDefault="00197259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kinds:</w:t>
            </w:r>
          </w:p>
          <w:p w14:paraId="4BD3E28A" w14:textId="77777777" w:rsidR="00197259" w:rsidRDefault="00197259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r w:rsidR="003F5862">
              <w:rPr>
                <w:rFonts w:hint="eastAsia"/>
                <w:sz w:val="20"/>
                <w:szCs w:val="18"/>
                <w:lang w:val="en-GB"/>
              </w:rPr>
              <w:t>- Pod</w:t>
            </w:r>
          </w:p>
          <w:p w14:paraId="0155815F" w14:textId="77777777" w:rsidR="003F5862" w:rsidRDefault="003F5862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namespaces:</w:t>
            </w:r>
          </w:p>
          <w:p w14:paraId="142C68F1" w14:textId="77777777" w:rsidR="003F5862" w:rsidRDefault="003F5862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auth</w:t>
            </w:r>
          </w:p>
          <w:p w14:paraId="0445A8D0" w14:textId="77777777" w:rsidR="003F5862" w:rsidRDefault="003F5862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- cert-manager</w:t>
            </w:r>
          </w:p>
          <w:p w14:paraId="4BFE63AE" w14:textId="77777777" w:rsidR="003F5862" w:rsidRDefault="003F5862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r w:rsidR="00A81564">
              <w:rPr>
                <w:rFonts w:hint="eastAsia"/>
                <w:sz w:val="20"/>
                <w:szCs w:val="18"/>
                <w:lang w:val="en-GB"/>
              </w:rPr>
              <w:t>ingress-nginx</w:t>
            </w:r>
          </w:p>
          <w:p w14:paraId="558150DE" w14:textId="77777777" w:rsidR="00A81564" w:rsidRDefault="00A8156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-system</w:t>
            </w:r>
          </w:p>
          <w:p w14:paraId="2A4BB085" w14:textId="77777777" w:rsidR="00A81564" w:rsidRDefault="00A8156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keycloak</w:t>
            </w:r>
            <w:proofErr w:type="spellEnd"/>
          </w:p>
          <w:p w14:paraId="00981F43" w14:textId="77777777" w:rsidR="00A81564" w:rsidRDefault="00A8156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knative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-eventing</w:t>
            </w:r>
          </w:p>
          <w:p w14:paraId="644F622D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knative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-serving</w:t>
            </w:r>
          </w:p>
          <w:p w14:paraId="157A1FB8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</w:p>
          <w:p w14:paraId="10728445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oauth2-proxy</w:t>
            </w:r>
          </w:p>
          <w:p w14:paraId="420F6844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pg</w:t>
            </w:r>
            <w:proofErr w:type="spellEnd"/>
          </w:p>
          <w:p w14:paraId="0CFD5921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redis</w:t>
            </w:r>
            <w:proofErr w:type="spellEnd"/>
          </w:p>
          <w:p w14:paraId="70E59CC6" w14:textId="77777777" w:rsidR="00FF46D4" w:rsidRDefault="00FF46D4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 w:rsidR="001B0D3E">
              <w:rPr>
                <w:rFonts w:hint="eastAsia"/>
                <w:sz w:val="20"/>
                <w:szCs w:val="18"/>
                <w:lang w:val="en-GB"/>
              </w:rPr>
              <w:t>rmq</w:t>
            </w:r>
            <w:proofErr w:type="spellEnd"/>
          </w:p>
          <w:p w14:paraId="4292E2BC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adap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-dap-*</w:t>
            </w:r>
          </w:p>
          <w:p w14:paraId="630061E3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mutate:</w:t>
            </w:r>
          </w:p>
          <w:p w14:paraId="4D06E64D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patchStrategicMerge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3712D21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spec:</w:t>
            </w:r>
          </w:p>
          <w:p w14:paraId="517A00DD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nodeSelector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7CE3924E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portalServiceNode</w:t>
            </w:r>
            <w:proofErr w:type="spellEnd"/>
          </w:p>
          <w:p w14:paraId="49178A7B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other-namespace-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nodeselector</w:t>
            </w:r>
            <w:proofErr w:type="spellEnd"/>
          </w:p>
          <w:p w14:paraId="0E3291FE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match:</w:t>
            </w:r>
          </w:p>
          <w:p w14:paraId="0B569444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any:</w:t>
            </w:r>
          </w:p>
          <w:p w14:paraId="2A8ADD22" w14:textId="77777777" w:rsidR="001B0D3E" w:rsidRDefault="001B0D3E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resources:</w:t>
            </w:r>
          </w:p>
          <w:p w14:paraId="461AD090" w14:textId="77777777" w:rsidR="001B0D3E" w:rsidRDefault="0024264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kinds:</w:t>
            </w:r>
          </w:p>
          <w:p w14:paraId="63DC973E" w14:textId="77777777" w:rsidR="00242646" w:rsidRDefault="0024264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- Pod</w:t>
            </w:r>
          </w:p>
          <w:p w14:paraId="17CBE6E7" w14:textId="77777777" w:rsidR="00242646" w:rsidRDefault="0024264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namespaces:</w:t>
            </w:r>
          </w:p>
          <w:p w14:paraId="7B58D674" w14:textId="77777777" w:rsidR="00242646" w:rsidRDefault="00242646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- monitoring</w:t>
            </w:r>
          </w:p>
          <w:p w14:paraId="255305E7" w14:textId="77777777" w:rsidR="003A40A1" w:rsidRDefault="003A40A1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mutate:</w:t>
            </w:r>
          </w:p>
          <w:p w14:paraId="162C81A0" w14:textId="77777777" w:rsidR="003A40A1" w:rsidRDefault="003A40A1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patchStrategicMerge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EF39CC3" w14:textId="77777777" w:rsidR="003A40A1" w:rsidRDefault="003A40A1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spec:</w:t>
            </w:r>
          </w:p>
          <w:p w14:paraId="2D932F00" w14:textId="77777777" w:rsidR="003A40A1" w:rsidRDefault="003A40A1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nodeSelector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8245CF7" w14:textId="62BAFF93" w:rsidR="003A40A1" w:rsidRPr="00707B9F" w:rsidRDefault="003A40A1" w:rsidP="00816BB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infraNode</w:t>
            </w:r>
            <w:proofErr w:type="spellEnd"/>
          </w:p>
        </w:tc>
      </w:tr>
    </w:tbl>
    <w:p w14:paraId="564595C2" w14:textId="77777777" w:rsidR="00141617" w:rsidRDefault="00141617" w:rsidP="00822615">
      <w:pPr>
        <w:jc w:val="left"/>
      </w:pPr>
    </w:p>
    <w:p w14:paraId="754E528C" w14:textId="32D60D3F" w:rsidR="00956B3C" w:rsidRDefault="00956B3C" w:rsidP="00956B3C">
      <w:pPr>
        <w:pStyle w:val="20"/>
        <w:numPr>
          <w:ilvl w:val="1"/>
          <w:numId w:val="13"/>
        </w:numPr>
        <w:jc w:val="left"/>
      </w:pPr>
      <w:bookmarkStart w:id="76" w:name="_Toc207787374"/>
      <w:r>
        <w:rPr>
          <w:rFonts w:hint="eastAsia"/>
        </w:rPr>
        <w:t>GPU Node 확인사항</w:t>
      </w:r>
      <w:bookmarkEnd w:id="76"/>
    </w:p>
    <w:p w14:paraId="2C86AC02" w14:textId="3D45D5A0" w:rsidR="00956B3C" w:rsidRDefault="002A318B" w:rsidP="00956B3C">
      <w:pPr>
        <w:pStyle w:val="3"/>
        <w:numPr>
          <w:ilvl w:val="2"/>
          <w:numId w:val="13"/>
        </w:numPr>
        <w:jc w:val="left"/>
      </w:pPr>
      <w:bookmarkStart w:id="77" w:name="_Toc207787375"/>
      <w:r>
        <w:rPr>
          <w:rFonts w:hint="eastAsia"/>
        </w:rPr>
        <w:t>DKMS(Dynamic Kernel Module System) 확인</w:t>
      </w:r>
      <w:bookmarkEnd w:id="77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56B3C" w:rsidRPr="00707B9F" w14:paraId="04C1EA41" w14:textId="77777777" w:rsidTr="00517BB9">
        <w:tc>
          <w:tcPr>
            <w:tcW w:w="9962" w:type="dxa"/>
            <w:shd w:val="clear" w:color="auto" w:fill="D0CECE"/>
          </w:tcPr>
          <w:p w14:paraId="55AE1105" w14:textId="77777777" w:rsidR="00956B3C" w:rsidRDefault="00456C9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dkms status</w:t>
            </w:r>
          </w:p>
          <w:p w14:paraId="72460F32" w14:textId="1D4C4FFF" w:rsidR="00456C9E" w:rsidRPr="00707B9F" w:rsidRDefault="00456C9E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-open/565.57.01, 4.18.0</w:t>
            </w:r>
            <w:r w:rsidR="001809DB">
              <w:rPr>
                <w:rFonts w:hint="eastAsia"/>
                <w:sz w:val="20"/>
                <w:szCs w:val="18"/>
                <w:lang w:val="en-GB"/>
              </w:rPr>
              <w:t>-</w:t>
            </w:r>
            <w:r>
              <w:rPr>
                <w:rFonts w:hint="eastAsia"/>
                <w:sz w:val="20"/>
                <w:szCs w:val="18"/>
                <w:lang w:val="en-GB"/>
              </w:rPr>
              <w:t>477</w:t>
            </w:r>
            <w:r w:rsidR="001809DB">
              <w:rPr>
                <w:rFonts w:hint="eastAsia"/>
                <w:sz w:val="20"/>
                <w:szCs w:val="18"/>
                <w:lang w:val="en-GB"/>
              </w:rPr>
              <w:t>.10.1.el8_</w:t>
            </w:r>
            <w:r w:rsidR="00E7642B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1809DB">
              <w:rPr>
                <w:rFonts w:hint="eastAsia"/>
                <w:sz w:val="20"/>
                <w:szCs w:val="18"/>
                <w:lang w:val="en-GB"/>
              </w:rPr>
              <w:t>.x86_64, x86_64:</w:t>
            </w:r>
            <w:r w:rsidR="00E7642B">
              <w:rPr>
                <w:rFonts w:hint="eastAsia"/>
                <w:sz w:val="20"/>
                <w:szCs w:val="18"/>
                <w:lang w:val="en-GB"/>
              </w:rPr>
              <w:t xml:space="preserve"> installed</w:t>
            </w:r>
          </w:p>
        </w:tc>
      </w:tr>
    </w:tbl>
    <w:p w14:paraId="3F031BCD" w14:textId="77777777" w:rsidR="00956B3C" w:rsidRDefault="00956B3C" w:rsidP="00822615">
      <w:pPr>
        <w:jc w:val="left"/>
      </w:pPr>
    </w:p>
    <w:p w14:paraId="51942D7E" w14:textId="54DAC81E" w:rsidR="00AA710B" w:rsidRDefault="00AA710B" w:rsidP="00AA710B">
      <w:pPr>
        <w:pStyle w:val="3"/>
        <w:numPr>
          <w:ilvl w:val="2"/>
          <w:numId w:val="13"/>
        </w:numPr>
        <w:jc w:val="left"/>
      </w:pPr>
      <w:bookmarkStart w:id="78" w:name="_Toc207787376"/>
      <w:r>
        <w:rPr>
          <w:rFonts w:hint="eastAsia"/>
        </w:rPr>
        <w:lastRenderedPageBreak/>
        <w:t>리눅스 커널 로드 확인</w:t>
      </w:r>
      <w:bookmarkEnd w:id="78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AA710B" w:rsidRPr="00707B9F" w14:paraId="40F2DB31" w14:textId="77777777" w:rsidTr="00517BB9">
        <w:tc>
          <w:tcPr>
            <w:tcW w:w="9962" w:type="dxa"/>
            <w:shd w:val="clear" w:color="auto" w:fill="D0CECE"/>
          </w:tcPr>
          <w:p w14:paraId="3CA2252C" w14:textId="16E039EA" w:rsidR="00AA710B" w:rsidRDefault="00AA710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lsmod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grep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</w:p>
          <w:p w14:paraId="3265EE27" w14:textId="3C8C8373" w:rsidR="00AA710B" w:rsidRDefault="00AA710B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r w:rsidR="00D64A5B">
              <w:rPr>
                <w:rFonts w:hint="eastAsia"/>
                <w:sz w:val="20"/>
                <w:szCs w:val="18"/>
                <w:lang w:val="en-GB"/>
              </w:rPr>
              <w:t>_drm</w:t>
            </w:r>
            <w:proofErr w:type="spellEnd"/>
            <w:r w:rsidR="00D64A5B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896C22"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r w:rsidR="00D64A5B">
              <w:rPr>
                <w:rFonts w:hint="eastAsia"/>
                <w:sz w:val="20"/>
                <w:szCs w:val="18"/>
                <w:lang w:val="en-GB"/>
              </w:rPr>
              <w:t>110592 0</w:t>
            </w:r>
          </w:p>
          <w:p w14:paraId="2CD27B10" w14:textId="77777777" w:rsidR="00D64A5B" w:rsidRDefault="00D64A5B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nvidia_mode</w:t>
            </w:r>
            <w:r w:rsidR="001057D1">
              <w:rPr>
                <w:rFonts w:hint="eastAsia"/>
                <w:sz w:val="20"/>
                <w:szCs w:val="18"/>
                <w:lang w:val="en-GB"/>
              </w:rPr>
              <w:t>set</w:t>
            </w:r>
            <w:proofErr w:type="spellEnd"/>
            <w:r w:rsidR="001057D1">
              <w:rPr>
                <w:rFonts w:hint="eastAsia"/>
                <w:sz w:val="20"/>
                <w:szCs w:val="18"/>
                <w:lang w:val="en-GB"/>
              </w:rPr>
              <w:t xml:space="preserve"> 1556480 1 </w:t>
            </w:r>
            <w:proofErr w:type="spellStart"/>
            <w:r w:rsidR="001057D1">
              <w:rPr>
                <w:rFonts w:hint="eastAsia"/>
                <w:sz w:val="20"/>
                <w:szCs w:val="18"/>
                <w:lang w:val="en-GB"/>
              </w:rPr>
              <w:t>nvidia_drm</w:t>
            </w:r>
            <w:proofErr w:type="spellEnd"/>
          </w:p>
          <w:p w14:paraId="1BEA1621" w14:textId="5951E5C7" w:rsidR="001057D1" w:rsidRDefault="001057D1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nvidia_uvm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896C22"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r>
              <w:rPr>
                <w:rFonts w:hint="eastAsia"/>
                <w:sz w:val="20"/>
                <w:szCs w:val="18"/>
                <w:lang w:val="en-GB"/>
              </w:rPr>
              <w:t>1777664 16</w:t>
            </w:r>
          </w:p>
          <w:p w14:paraId="1C8D05CF" w14:textId="74A50A93" w:rsidR="001057D1" w:rsidRDefault="001057D1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896C22">
              <w:rPr>
                <w:rFonts w:hint="eastAsia"/>
                <w:sz w:val="20"/>
                <w:szCs w:val="18"/>
                <w:lang w:val="en-GB"/>
              </w:rPr>
              <w:t xml:space="preserve">   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9859072 367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uvm,nvidia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_modeset</w:t>
            </w:r>
            <w:proofErr w:type="spellEnd"/>
          </w:p>
          <w:p w14:paraId="057FC48C" w14:textId="2A7C0133" w:rsidR="00975548" w:rsidRDefault="0097554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drm_kms_helper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896C22">
              <w:rPr>
                <w:rFonts w:hint="eastAsia"/>
                <w:sz w:val="20"/>
                <w:szCs w:val="18"/>
                <w:lang w:val="en-GB"/>
              </w:rPr>
              <w:t xml:space="preserve">       </w:t>
            </w:r>
            <w:r>
              <w:rPr>
                <w:rFonts w:hint="eastAsia"/>
                <w:sz w:val="20"/>
                <w:szCs w:val="18"/>
                <w:lang w:val="en-GB"/>
              </w:rPr>
              <w:t>167936 12 mgag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200,nvidia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_drm</w:t>
            </w:r>
          </w:p>
          <w:p w14:paraId="3378EB97" w14:textId="7C8687EA" w:rsidR="00975548" w:rsidRPr="00707B9F" w:rsidRDefault="0097554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drm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896C22">
              <w:rPr>
                <w:rFonts w:hint="eastAsia"/>
                <w:sz w:val="20"/>
                <w:szCs w:val="18"/>
                <w:lang w:val="en-GB"/>
              </w:rPr>
              <w:t xml:space="preserve">             </w:t>
            </w:r>
            <w:r w:rsidR="00353CD4">
              <w:rPr>
                <w:rFonts w:hint="eastAsia"/>
                <w:sz w:val="20"/>
                <w:szCs w:val="18"/>
                <w:lang w:val="en-GB"/>
              </w:rPr>
              <w:t>577536 6 drm_kms_</w:t>
            </w:r>
            <w:proofErr w:type="gramStart"/>
            <w:r w:rsidR="00353CD4">
              <w:rPr>
                <w:rFonts w:hint="eastAsia"/>
                <w:sz w:val="20"/>
                <w:szCs w:val="18"/>
                <w:lang w:val="en-GB"/>
              </w:rPr>
              <w:t>helper,drm</w:t>
            </w:r>
            <w:proofErr w:type="gramEnd"/>
            <w:r w:rsidR="00353CD4">
              <w:rPr>
                <w:rFonts w:hint="eastAsia"/>
                <w:sz w:val="20"/>
                <w:szCs w:val="18"/>
                <w:lang w:val="en-GB"/>
              </w:rPr>
              <w:t>_shmem_</w:t>
            </w:r>
            <w:proofErr w:type="gramStart"/>
            <w:r w:rsidR="00353CD4">
              <w:rPr>
                <w:rFonts w:hint="eastAsia"/>
                <w:sz w:val="20"/>
                <w:szCs w:val="18"/>
                <w:lang w:val="en-GB"/>
              </w:rPr>
              <w:t>helper,nvidia</w:t>
            </w:r>
            <w:proofErr w:type="gramEnd"/>
            <w:r w:rsidR="00353CD4">
              <w:rPr>
                <w:rFonts w:hint="eastAsia"/>
                <w:sz w:val="20"/>
                <w:szCs w:val="18"/>
                <w:lang w:val="en-GB"/>
              </w:rPr>
              <w:t>,mgag</w:t>
            </w:r>
            <w:proofErr w:type="gramStart"/>
            <w:r w:rsidR="00353CD4">
              <w:rPr>
                <w:rFonts w:hint="eastAsia"/>
                <w:sz w:val="20"/>
                <w:szCs w:val="18"/>
                <w:lang w:val="en-GB"/>
              </w:rPr>
              <w:t>200,nvidia</w:t>
            </w:r>
            <w:proofErr w:type="gramEnd"/>
            <w:r w:rsidR="00353CD4">
              <w:rPr>
                <w:rFonts w:hint="eastAsia"/>
                <w:sz w:val="20"/>
                <w:szCs w:val="18"/>
                <w:lang w:val="en-GB"/>
              </w:rPr>
              <w:t>_drm</w:t>
            </w:r>
          </w:p>
        </w:tc>
      </w:tr>
    </w:tbl>
    <w:p w14:paraId="0191CDE3" w14:textId="77777777" w:rsidR="00AA710B" w:rsidRDefault="00AA710B" w:rsidP="00822615">
      <w:pPr>
        <w:jc w:val="left"/>
      </w:pPr>
    </w:p>
    <w:p w14:paraId="28575B78" w14:textId="35011D6D" w:rsidR="00896C22" w:rsidRDefault="00896C22" w:rsidP="00896C22">
      <w:pPr>
        <w:pStyle w:val="3"/>
        <w:numPr>
          <w:ilvl w:val="2"/>
          <w:numId w:val="13"/>
        </w:numPr>
        <w:jc w:val="left"/>
      </w:pPr>
      <w:bookmarkStart w:id="79" w:name="_Toc207787377"/>
      <w:r>
        <w:rPr>
          <w:rFonts w:hint="eastAsia"/>
        </w:rPr>
        <w:t>NVIDIA 드라이버 버전 확인</w:t>
      </w:r>
      <w:bookmarkEnd w:id="79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96C22" w:rsidRPr="00707B9F" w14:paraId="4803BA84" w14:textId="77777777" w:rsidTr="00517BB9">
        <w:tc>
          <w:tcPr>
            <w:tcW w:w="9962" w:type="dxa"/>
            <w:shd w:val="clear" w:color="auto" w:fill="D0CECE"/>
          </w:tcPr>
          <w:p w14:paraId="3A5CCEDB" w14:textId="5F6F0FBE" w:rsidR="00896C22" w:rsidRDefault="00896C2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7E635E">
              <w:rPr>
                <w:rFonts w:hint="eastAsia"/>
                <w:sz w:val="20"/>
                <w:szCs w:val="18"/>
                <w:lang w:val="en-GB"/>
              </w:rPr>
              <w:t>cat /proc/driver/</w:t>
            </w:r>
            <w:proofErr w:type="spellStart"/>
            <w:r w:rsidR="007E635E"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  <w:r w:rsidR="007E635E">
              <w:rPr>
                <w:rFonts w:hint="eastAsia"/>
                <w:sz w:val="20"/>
                <w:szCs w:val="18"/>
                <w:lang w:val="en-GB"/>
              </w:rPr>
              <w:t>/version</w:t>
            </w:r>
          </w:p>
          <w:p w14:paraId="5C659E52" w14:textId="77777777" w:rsidR="00896C22" w:rsidRDefault="0091739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NVRM version: NVIDIA UNIX Open Kernel Module for x</w:t>
            </w:r>
            <w:r w:rsidR="00783721">
              <w:rPr>
                <w:rFonts w:hint="eastAsia"/>
                <w:sz w:val="20"/>
                <w:szCs w:val="18"/>
                <w:lang w:val="en-GB"/>
              </w:rPr>
              <w:t>86_64 565.57.01 Release Build</w:t>
            </w:r>
            <w:r w:rsidR="000B3A34">
              <w:rPr>
                <w:rFonts w:hint="eastAsia"/>
                <w:sz w:val="20"/>
                <w:szCs w:val="18"/>
                <w:lang w:val="en-GB"/>
              </w:rPr>
              <w:t xml:space="preserve"> (dvs-builder</w:t>
            </w:r>
            <w:r w:rsidR="0032038A">
              <w:rPr>
                <w:rFonts w:hint="eastAsia"/>
                <w:sz w:val="20"/>
                <w:szCs w:val="18"/>
                <w:lang w:val="en-GB"/>
              </w:rPr>
              <w:t>@U16-A24-9-2) Thu Oct 10 12:15:00 UTC 2024</w:t>
            </w:r>
          </w:p>
          <w:p w14:paraId="15786D3F" w14:textId="04DBF400" w:rsidR="0032038A" w:rsidRPr="00707B9F" w:rsidRDefault="0032038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GCC version: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gcc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version 8.5.0 20210514 (Red Hat</w:t>
            </w:r>
            <w:r w:rsidR="00AF087C">
              <w:rPr>
                <w:rFonts w:hint="eastAsia"/>
                <w:sz w:val="20"/>
                <w:szCs w:val="18"/>
                <w:lang w:val="en-GB"/>
              </w:rPr>
              <w:t xml:space="preserve"> 8.5.0-18) (GCC)</w:t>
            </w:r>
          </w:p>
        </w:tc>
      </w:tr>
    </w:tbl>
    <w:p w14:paraId="7239A40C" w14:textId="77777777" w:rsidR="00896C22" w:rsidRDefault="00896C22" w:rsidP="00822615">
      <w:pPr>
        <w:jc w:val="left"/>
      </w:pPr>
    </w:p>
    <w:p w14:paraId="32BA0BBB" w14:textId="2DFF0761" w:rsidR="00BD2918" w:rsidRDefault="00BD2918" w:rsidP="00BD2918">
      <w:pPr>
        <w:pStyle w:val="3"/>
        <w:numPr>
          <w:ilvl w:val="2"/>
          <w:numId w:val="13"/>
        </w:numPr>
        <w:jc w:val="left"/>
      </w:pPr>
      <w:bookmarkStart w:id="80" w:name="_Toc207787378"/>
      <w:r>
        <w:rPr>
          <w:rFonts w:hint="eastAsia"/>
        </w:rPr>
        <w:t>Nvidia GPU 상태 확인</w:t>
      </w:r>
      <w:bookmarkEnd w:id="80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BD2918" w:rsidRPr="00707B9F" w14:paraId="2638941C" w14:textId="77777777" w:rsidTr="00517BB9">
        <w:tc>
          <w:tcPr>
            <w:tcW w:w="9962" w:type="dxa"/>
            <w:shd w:val="clear" w:color="auto" w:fill="D0CECE"/>
          </w:tcPr>
          <w:p w14:paraId="2660CBBE" w14:textId="6E3D5AC3" w:rsidR="00BD2918" w:rsidRDefault="00BD291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nvidia-smi</w:t>
            </w:r>
            <w:proofErr w:type="spellEnd"/>
          </w:p>
          <w:p w14:paraId="15AD4F1E" w14:textId="77777777" w:rsidR="00BD2918" w:rsidRDefault="00BD291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Thu Apr 24 13:31:13 2025</w:t>
            </w:r>
          </w:p>
          <w:p w14:paraId="4FFEC3DF" w14:textId="77777777" w:rsidR="00C13251" w:rsidRDefault="00C1325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+---------------------------------------------------------------------------------------------------------+</w:t>
            </w:r>
          </w:p>
          <w:p w14:paraId="0A57E698" w14:textId="77777777" w:rsidR="00C13251" w:rsidRDefault="00C1325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NVIDIA-SMI </w:t>
            </w:r>
            <w:r w:rsidR="00533224">
              <w:rPr>
                <w:rFonts w:hint="eastAsia"/>
                <w:sz w:val="20"/>
                <w:szCs w:val="18"/>
                <w:lang w:val="en-GB"/>
              </w:rPr>
              <w:t>565.57.01            Driver Version: 565.57.01</w:t>
            </w:r>
            <w:r w:rsidR="005D718A">
              <w:rPr>
                <w:rFonts w:hint="eastAsia"/>
                <w:sz w:val="20"/>
                <w:szCs w:val="18"/>
                <w:lang w:val="en-GB"/>
              </w:rPr>
              <w:t xml:space="preserve">         CUDA Version: 12.7     |</w:t>
            </w:r>
          </w:p>
          <w:p w14:paraId="5D0301EF" w14:textId="77777777" w:rsidR="005D718A" w:rsidRDefault="005D718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|----------------------------------------------+----------------------------------+--------------------------+</w:t>
            </w:r>
          </w:p>
          <w:p w14:paraId="72871E35" w14:textId="77777777" w:rsidR="005D718A" w:rsidRDefault="005D718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GPU Name        </w:t>
            </w:r>
            <w:r w:rsidR="001E1684">
              <w:rPr>
                <w:rFonts w:hint="eastAsia"/>
                <w:sz w:val="20"/>
                <w:szCs w:val="18"/>
                <w:lang w:val="en-GB"/>
              </w:rPr>
              <w:t xml:space="preserve">Persistent-M | Bus-Id        </w:t>
            </w:r>
            <w:proofErr w:type="spellStart"/>
            <w:r w:rsidR="001E1684">
              <w:rPr>
                <w:rFonts w:hint="eastAsia"/>
                <w:sz w:val="20"/>
                <w:szCs w:val="18"/>
                <w:lang w:val="en-GB"/>
              </w:rPr>
              <w:t>Disp.A</w:t>
            </w:r>
            <w:proofErr w:type="spellEnd"/>
            <w:r w:rsidR="001E1684">
              <w:rPr>
                <w:rFonts w:hint="eastAsia"/>
                <w:sz w:val="20"/>
                <w:szCs w:val="18"/>
                <w:lang w:val="en-GB"/>
              </w:rPr>
              <w:t xml:space="preserve"> | </w:t>
            </w:r>
            <w:r w:rsidR="00397A9B">
              <w:rPr>
                <w:rFonts w:hint="eastAsia"/>
                <w:sz w:val="20"/>
                <w:szCs w:val="18"/>
                <w:lang w:val="en-GB"/>
              </w:rPr>
              <w:t xml:space="preserve">Volatile </w:t>
            </w:r>
            <w:proofErr w:type="spellStart"/>
            <w:r w:rsidR="00397A9B">
              <w:rPr>
                <w:rFonts w:hint="eastAsia"/>
                <w:sz w:val="20"/>
                <w:szCs w:val="18"/>
                <w:lang w:val="en-GB"/>
              </w:rPr>
              <w:t>Uncorr</w:t>
            </w:r>
            <w:proofErr w:type="spellEnd"/>
            <w:r w:rsidR="00397A9B">
              <w:rPr>
                <w:rFonts w:hint="eastAsia"/>
                <w:sz w:val="20"/>
                <w:szCs w:val="18"/>
                <w:lang w:val="en-GB"/>
              </w:rPr>
              <w:t xml:space="preserve">. </w:t>
            </w:r>
            <w:proofErr w:type="gramStart"/>
            <w:r w:rsidR="00397A9B">
              <w:rPr>
                <w:rFonts w:hint="eastAsia"/>
                <w:sz w:val="20"/>
                <w:szCs w:val="18"/>
                <w:lang w:val="en-GB"/>
              </w:rPr>
              <w:t>ECC  |</w:t>
            </w:r>
            <w:proofErr w:type="gramEnd"/>
          </w:p>
          <w:p w14:paraId="307168DD" w14:textId="77777777" w:rsidR="00397A9B" w:rsidRDefault="007E553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Fan Temp Perf  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Pwr:Usage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Cap  |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  Memory</w:t>
            </w:r>
            <w:r w:rsidR="00863E35">
              <w:rPr>
                <w:rFonts w:hint="eastAsia"/>
                <w:sz w:val="20"/>
                <w:szCs w:val="18"/>
                <w:lang w:val="en-GB"/>
              </w:rPr>
              <w:t>-Usage | GPU-Util Compute M.  |</w:t>
            </w:r>
          </w:p>
          <w:p w14:paraId="10245AC0" w14:textId="77777777" w:rsidR="00863E35" w:rsidRDefault="00863E3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    |                MIG M.  |</w:t>
            </w:r>
          </w:p>
          <w:p w14:paraId="1C8681A9" w14:textId="77777777" w:rsidR="00863E35" w:rsidRDefault="00C20C0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|===================================+==================+===========|</w:t>
            </w:r>
          </w:p>
          <w:p w14:paraId="1D699B0D" w14:textId="77777777" w:rsidR="00C20C03" w:rsidRDefault="00C20C03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00000000:1A:00.0</w:t>
            </w:r>
            <w:r w:rsidR="009657D3">
              <w:rPr>
                <w:rFonts w:hint="eastAsia"/>
                <w:sz w:val="20"/>
                <w:szCs w:val="18"/>
                <w:lang w:val="en-GB"/>
              </w:rPr>
              <w:t xml:space="preserve"> Off |            </w:t>
            </w:r>
            <w:proofErr w:type="gramStart"/>
            <w:r w:rsidR="009657D3"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622813E9" w14:textId="77777777" w:rsidR="009657D3" w:rsidRDefault="009657D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39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0    76W / 700W |    89MiB / </w:t>
            </w:r>
            <w:r w:rsidR="00D811B8">
              <w:rPr>
                <w:rFonts w:hint="eastAsia"/>
                <w:sz w:val="20"/>
                <w:szCs w:val="18"/>
                <w:lang w:val="en-GB"/>
              </w:rPr>
              <w:t>81559MiB</w:t>
            </w:r>
            <w:r w:rsidR="0018275D">
              <w:rPr>
                <w:rFonts w:hint="eastAsia"/>
                <w:sz w:val="20"/>
                <w:szCs w:val="18"/>
                <w:lang w:val="en-GB"/>
              </w:rPr>
              <w:t xml:space="preserve"> |     N/A    Default |</w:t>
            </w:r>
          </w:p>
          <w:p w14:paraId="7AB1741C" w14:textId="77777777" w:rsidR="0018275D" w:rsidRDefault="003B665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5B2EA13E" w14:textId="77777777" w:rsidR="003B665E" w:rsidRDefault="003B665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67B6C8D3" w14:textId="12701227" w:rsidR="00E92EE2" w:rsidRDefault="00E92EE2" w:rsidP="00E92EE2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</w:t>
            </w:r>
            <w:r w:rsidR="00974DF1">
              <w:rPr>
                <w:rFonts w:hint="eastAsia"/>
                <w:sz w:val="20"/>
                <w:szCs w:val="18"/>
                <w:lang w:val="en-GB"/>
              </w:rPr>
              <w:t>3C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6A4328F5" w14:textId="573C4792" w:rsidR="00E92EE2" w:rsidRDefault="00E92EE2" w:rsidP="00E92EE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</w:t>
            </w:r>
            <w:r w:rsidR="00974DF1">
              <w:rPr>
                <w:rFonts w:hint="eastAsia"/>
                <w:sz w:val="20"/>
                <w:szCs w:val="18"/>
                <w:lang w:val="en-GB"/>
              </w:rPr>
              <w:t>7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76W / 700W |    89MiB / 81559MiB |     N/A    Default |</w:t>
            </w:r>
          </w:p>
          <w:p w14:paraId="2D8724D5" w14:textId="77777777" w:rsidR="00E92EE2" w:rsidRDefault="00E92EE2" w:rsidP="00E92EE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22C25CB7" w14:textId="77777777" w:rsidR="00E92EE2" w:rsidRDefault="00E92EE2" w:rsidP="00E92EE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7FFA35D2" w14:textId="4AA22513" w:rsidR="00434915" w:rsidRDefault="00434915" w:rsidP="00434915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00000000:4D:00.0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3CEFB166" w14:textId="2E16FFA1" w:rsidR="00434915" w:rsidRDefault="00434915" w:rsidP="0043491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37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77W / 700W |    89MiB / 81559MiB |     N/A    Default |</w:t>
            </w:r>
          </w:p>
          <w:p w14:paraId="5275767D" w14:textId="77777777" w:rsidR="00434915" w:rsidRDefault="00434915" w:rsidP="0043491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7F4F6A7B" w14:textId="77777777" w:rsidR="00434915" w:rsidRDefault="00434915" w:rsidP="0043491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+-----------------------------------------------+------------------------------+----------------------+</w:t>
            </w:r>
          </w:p>
          <w:p w14:paraId="25B0BB46" w14:textId="6DFDEDAB" w:rsidR="00A43875" w:rsidRDefault="00A43875" w:rsidP="00A43875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00000000:5E:00.0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080D43CD" w14:textId="4C9DC26F" w:rsidR="00A43875" w:rsidRDefault="00A43875" w:rsidP="00A4387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40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73W / 700W |    89MiB / 81559MiB |     N/A    Default |</w:t>
            </w:r>
          </w:p>
          <w:p w14:paraId="7FEEBB01" w14:textId="77777777" w:rsidR="00A43875" w:rsidRDefault="00A43875" w:rsidP="00A4387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048903A9" w14:textId="77777777" w:rsidR="00A43875" w:rsidRDefault="00A43875" w:rsidP="00A4387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1B76AD13" w14:textId="6576A084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4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00000000:9C:00.0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32DA7BA2" w14:textId="0F0C87AB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39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75W / 700W |    89MiB / 81559MiB |     N/A    Default |</w:t>
            </w:r>
          </w:p>
          <w:p w14:paraId="02C5C581" w14:textId="77777777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78369C8F" w14:textId="77777777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6EBD58D3" w14:textId="549959F0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5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00000000:</w:t>
            </w:r>
            <w:r w:rsidR="002201F7">
              <w:rPr>
                <w:rFonts w:hint="eastAsia"/>
                <w:sz w:val="20"/>
                <w:szCs w:val="18"/>
                <w:lang w:val="en-GB"/>
              </w:rPr>
              <w:t>B</w:t>
            </w:r>
            <w:r>
              <w:rPr>
                <w:rFonts w:hint="eastAsia"/>
                <w:sz w:val="20"/>
                <w:szCs w:val="18"/>
                <w:lang w:val="en-GB"/>
              </w:rPr>
              <w:t>C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71058F36" w14:textId="44BA7267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37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</w:t>
            </w:r>
            <w:r w:rsidR="002201F7">
              <w:rPr>
                <w:rFonts w:hint="eastAsia"/>
                <w:sz w:val="20"/>
                <w:szCs w:val="18"/>
                <w:lang w:val="en-GB"/>
              </w:rPr>
              <w:t>8</w:t>
            </w:r>
            <w:r>
              <w:rPr>
                <w:rFonts w:hint="eastAsia"/>
                <w:sz w:val="20"/>
                <w:szCs w:val="18"/>
                <w:lang w:val="en-GB"/>
              </w:rPr>
              <w:t>W / 700W |    89MiB / 81559MiB |     N/A    Default |</w:t>
            </w:r>
          </w:p>
          <w:p w14:paraId="7D53EE7E" w14:textId="77777777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17F15CEC" w14:textId="77777777" w:rsidR="00FE4CFF" w:rsidRDefault="00FE4CFF" w:rsidP="00FE4CF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3FC3AA0B" w14:textId="56D5F5FC" w:rsidR="002201F7" w:rsidRDefault="002201F7" w:rsidP="002201F7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00000000:CC:00.0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505F2C8E" w14:textId="67BBC0DD" w:rsidR="002201F7" w:rsidRDefault="002201F7" w:rsidP="002201F7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40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75W / 700W |    89MiB / 81559MiB |     N/A    Default |</w:t>
            </w:r>
          </w:p>
          <w:p w14:paraId="6E3D2524" w14:textId="77777777" w:rsidR="002201F7" w:rsidRDefault="002201F7" w:rsidP="002201F7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3AC6C2F3" w14:textId="77777777" w:rsidR="002201F7" w:rsidRDefault="002201F7" w:rsidP="002201F7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27788AFD" w14:textId="0BB60D51" w:rsidR="009A5149" w:rsidRDefault="009A5149" w:rsidP="009A5149">
            <w:pPr>
              <w:jc w:val="left"/>
              <w:rPr>
                <w:sz w:val="20"/>
                <w:szCs w:val="18"/>
                <w:lang w:val="en-GB"/>
              </w:rPr>
            </w:pP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7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NVIDIA H800         On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00000000:DC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:00.0 Off |         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On  |</w:t>
            </w:r>
            <w:proofErr w:type="gramEnd"/>
          </w:p>
          <w:p w14:paraId="5678E047" w14:textId="6AC19ECC" w:rsidR="009A5149" w:rsidRDefault="009A5149" w:rsidP="009A51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N/A   36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  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0    7</w:t>
            </w:r>
            <w:r w:rsidR="00EE1CCC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W / 700W |    </w:t>
            </w:r>
            <w:r w:rsidR="00EE1CCC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MiB / 81559MiB |     N/A    Default |</w:t>
            </w:r>
          </w:p>
          <w:p w14:paraId="7640F1DC" w14:textId="77777777" w:rsidR="009A5149" w:rsidRDefault="009A5149" w:rsidP="009A51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             |                  |              Enabled |</w:t>
            </w:r>
          </w:p>
          <w:p w14:paraId="348B7E9B" w14:textId="77777777" w:rsidR="009A5149" w:rsidRDefault="009A5149" w:rsidP="009A51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+-----------------------------------------------+------------------------------+----------------------+</w:t>
            </w:r>
          </w:p>
          <w:p w14:paraId="1003D934" w14:textId="77777777" w:rsidR="003B665E" w:rsidRDefault="003B665E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EB05ADB" w14:textId="5DF4251F" w:rsidR="00FB4D42" w:rsidRDefault="00FB4D42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+----------------------------------------------------------------------------------------------------+</w:t>
            </w:r>
          </w:p>
          <w:p w14:paraId="20C43A34" w14:textId="69DDD4C8" w:rsidR="00900F6F" w:rsidRDefault="00900F6F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MIG devices:                                                               |</w:t>
            </w:r>
          </w:p>
          <w:p w14:paraId="67F95BBE" w14:textId="69A3455B" w:rsidR="00900F6F" w:rsidRDefault="00C16404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+-------------------+-----------------------------------+---------------+------------------------------+</w:t>
            </w:r>
          </w:p>
          <w:p w14:paraId="5A63AAB0" w14:textId="6A60324F" w:rsidR="00C16404" w:rsidRDefault="00ED0E07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GPU GI CI MIG</w:t>
            </w:r>
            <w:r w:rsidR="003D00C4">
              <w:rPr>
                <w:rFonts w:hint="eastAsia"/>
                <w:sz w:val="20"/>
                <w:szCs w:val="18"/>
                <w:lang w:val="en-GB"/>
              </w:rPr>
              <w:t xml:space="preserve"> |             Memory-Usage |             Vol |            Shared      |</w:t>
            </w:r>
          </w:p>
          <w:p w14:paraId="792009F8" w14:textId="29100B57" w:rsidR="003D00C4" w:rsidRDefault="00BE0CE5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ID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Dev |            BAR1-Usage | SM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Unc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| CE ENC DEC OFA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JPG  |</w:t>
            </w:r>
            <w:proofErr w:type="gramEnd"/>
          </w:p>
          <w:p w14:paraId="1417964C" w14:textId="7A76C953" w:rsidR="00BE0CE5" w:rsidRDefault="00BE0CE5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|                           |             ECC | </w:t>
            </w:r>
            <w:r w:rsidR="002825C2">
              <w:rPr>
                <w:rFonts w:hint="eastAsia"/>
                <w:sz w:val="20"/>
                <w:szCs w:val="18"/>
                <w:lang w:val="en-GB"/>
              </w:rPr>
              <w:t xml:space="preserve">                  |</w:t>
            </w:r>
          </w:p>
          <w:p w14:paraId="073FBCD0" w14:textId="42EB8075" w:rsidR="002825C2" w:rsidRDefault="002825C2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|=============</w:t>
            </w:r>
            <w:r w:rsidR="00DE0FE3">
              <w:rPr>
                <w:rFonts w:hint="eastAsia"/>
                <w:sz w:val="20"/>
                <w:szCs w:val="18"/>
                <w:lang w:val="en-GB"/>
              </w:rPr>
              <w:t>====+=================+============+=============|</w:t>
            </w:r>
          </w:p>
          <w:p w14:paraId="60E05296" w14:textId="08546EDB" w:rsidR="00DE0FE3" w:rsidRDefault="00DE0FE3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404</w:t>
            </w:r>
            <w:r w:rsidR="0043341B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30791FC4" w14:textId="5E360671" w:rsidR="00DE0FE3" w:rsidRDefault="00DE0FE3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8B2B49">
              <w:rPr>
                <w:rFonts w:hint="eastAsia"/>
                <w:sz w:val="20"/>
                <w:szCs w:val="18"/>
                <w:lang w:val="en-GB"/>
              </w:rPr>
              <w:t>65535MiB |       |               |</w:t>
            </w:r>
          </w:p>
          <w:p w14:paraId="38BF7583" w14:textId="771FD9D0" w:rsidR="008B2B49" w:rsidRDefault="008B2B49" w:rsidP="00FB4D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3607D1D" w14:textId="693EA6D9" w:rsidR="008B2B49" w:rsidRDefault="008B2B49" w:rsidP="008B2B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</w:t>
            </w:r>
            <w:r w:rsidR="0043341B">
              <w:rPr>
                <w:rFonts w:hint="eastAsia"/>
                <w:sz w:val="20"/>
                <w:szCs w:val="18"/>
                <w:lang w:val="en-GB"/>
              </w:rPr>
              <w:t>20096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43341B">
              <w:rPr>
                <w:rFonts w:hint="eastAsia"/>
                <w:sz w:val="20"/>
                <w:szCs w:val="18"/>
                <w:lang w:val="en-GB"/>
              </w:rPr>
              <w:t>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43341B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43341B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43341B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57ACB48D" w14:textId="212BB0ED" w:rsidR="008B2B49" w:rsidRDefault="008B2B49" w:rsidP="008B2B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43341B">
              <w:rPr>
                <w:rFonts w:hint="eastAsia"/>
                <w:sz w:val="20"/>
                <w:szCs w:val="18"/>
                <w:lang w:val="en-GB"/>
              </w:rPr>
              <w:t>32767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1797582C" w14:textId="77777777" w:rsidR="008B2B49" w:rsidRDefault="008B2B49" w:rsidP="008B2B4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69D5F886" w14:textId="28845FD2" w:rsidR="00894DEE" w:rsidRDefault="00894DEE" w:rsidP="00894DE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0  9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1 |</w:t>
            </w:r>
          </w:p>
          <w:p w14:paraId="50AC2636" w14:textId="683B73CD" w:rsidR="00894DEE" w:rsidRDefault="00894DEE" w:rsidP="00894DE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7742D748" w14:textId="77777777" w:rsidR="00894DEE" w:rsidRDefault="00894DEE" w:rsidP="00894DE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6E5A5AE" w14:textId="1F5BCF1B" w:rsidR="00245F1E" w:rsidRDefault="00245F1E" w:rsidP="00245F1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0 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10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0 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13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/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9984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716F73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716F73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7311E218" w14:textId="540D6B70" w:rsidR="00245F1E" w:rsidRDefault="00245F1E" w:rsidP="00245F1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716F73">
              <w:rPr>
                <w:rFonts w:hint="eastAsia"/>
                <w:sz w:val="20"/>
                <w:szCs w:val="18"/>
                <w:lang w:val="en-GB"/>
              </w:rPr>
              <w:t>16383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101BA36A" w14:textId="77777777" w:rsidR="00245F1E" w:rsidRDefault="00245F1E" w:rsidP="00245F1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5072153" w14:textId="07F26550" w:rsidR="007B1FDF" w:rsidRDefault="007B1FDF" w:rsidP="007B1FD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</w:t>
            </w:r>
            <w:r w:rsidR="00E704F6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2D966F9B" w14:textId="77777777" w:rsidR="007B1FDF" w:rsidRDefault="007B1FDF" w:rsidP="007B1FD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7F4449EC" w14:textId="77777777" w:rsidR="007B1FDF" w:rsidRDefault="007B1FDF" w:rsidP="007B1FD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6B719396" w14:textId="03BE6C88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1  5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2 |</w:t>
            </w:r>
          </w:p>
          <w:p w14:paraId="7F37C24C" w14:textId="6A37BAB5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32767MiB |       |               |</w:t>
            </w:r>
          </w:p>
          <w:p w14:paraId="1925D187" w14:textId="77777777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3B56554E" w14:textId="1E7A013E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1  13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</w:t>
            </w:r>
            <w:r w:rsidR="00126D87">
              <w:rPr>
                <w:rFonts w:hint="eastAsia"/>
                <w:sz w:val="20"/>
                <w:szCs w:val="18"/>
                <w:lang w:val="en-GB"/>
              </w:rPr>
              <w:t>13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/ </w:t>
            </w:r>
            <w:r w:rsidR="00126D87">
              <w:rPr>
                <w:rFonts w:hint="eastAsia"/>
                <w:sz w:val="20"/>
                <w:szCs w:val="18"/>
                <w:lang w:val="en-GB"/>
              </w:rPr>
              <w:t>9984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126D87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126D87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126D87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126D87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7A135824" w14:textId="3D00E96D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126D87">
              <w:rPr>
                <w:rFonts w:hint="eastAsia"/>
                <w:sz w:val="20"/>
                <w:szCs w:val="18"/>
                <w:lang w:val="en-GB"/>
              </w:rPr>
              <w:t>16383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53294FDE" w14:textId="77777777" w:rsidR="00E302F2" w:rsidRDefault="00E302F2" w:rsidP="00E302F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16FBABA0" w14:textId="55A3BBDD" w:rsidR="00487F29" w:rsidRDefault="00487F29" w:rsidP="00487F2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1  14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8A7042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8A7042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8A7042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8A7042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4FF3D8E3" w14:textId="15C50B2C" w:rsidR="00487F29" w:rsidRDefault="00487F29" w:rsidP="00487F2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8A7042">
              <w:rPr>
                <w:rFonts w:hint="eastAsia"/>
                <w:sz w:val="20"/>
                <w:szCs w:val="18"/>
                <w:lang w:val="en-GB"/>
              </w:rPr>
              <w:t>16383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58D46C68" w14:textId="77777777" w:rsidR="00487F29" w:rsidRDefault="00487F29" w:rsidP="00487F2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056B033A" w14:textId="6CFE5131" w:rsidR="008A7042" w:rsidRDefault="008A7042" w:rsidP="008A70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40448MiB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756777CC" w14:textId="77777777" w:rsidR="008A7042" w:rsidRDefault="008A7042" w:rsidP="008A70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1D6BC200" w14:textId="77777777" w:rsidR="008A7042" w:rsidRDefault="008A7042" w:rsidP="008A70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182359E9" w14:textId="4EE86408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2  5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2 |</w:t>
            </w:r>
          </w:p>
          <w:p w14:paraId="1F3D0E19" w14:textId="2C326D01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32767MiB |       |               |</w:t>
            </w:r>
          </w:p>
          <w:p w14:paraId="04528F61" w14:textId="77777777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452774C" w14:textId="4B7AC64D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 w:rsidR="00744C1F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13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0 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3MiB /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9984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744C1F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744C1F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2AB78A22" w14:textId="4378617A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744C1F">
              <w:rPr>
                <w:rFonts w:hint="eastAsia"/>
                <w:sz w:val="20"/>
                <w:szCs w:val="18"/>
                <w:lang w:val="en-GB"/>
              </w:rPr>
              <w:t>16383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5E3B06ED" w14:textId="77777777" w:rsidR="005720DE" w:rsidRDefault="005720DE" w:rsidP="005720D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C4065F9" w14:textId="7438C946" w:rsidR="00744C1F" w:rsidRDefault="00744C1F" w:rsidP="00744C1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 w:rsidR="00CF4781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14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0 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3MiB /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9984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CF478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CF478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4D950DCC" w14:textId="1FD75B5C" w:rsidR="00744C1F" w:rsidRDefault="00744C1F" w:rsidP="00744C1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CF4781">
              <w:rPr>
                <w:rFonts w:hint="eastAsia"/>
                <w:sz w:val="20"/>
                <w:szCs w:val="18"/>
                <w:lang w:val="en-GB"/>
              </w:rPr>
              <w:t>16383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6A3F2D30" w14:textId="77777777" w:rsidR="00744C1F" w:rsidRDefault="00744C1F" w:rsidP="00744C1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18E83E8" w14:textId="17307EA0" w:rsidR="00CF4781" w:rsidRDefault="00CF4781" w:rsidP="00CF47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 w:rsidR="000E245A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</w:t>
            </w:r>
            <w:r w:rsidR="000E245A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13673054" w14:textId="77777777" w:rsidR="00CF4781" w:rsidRDefault="00CF4781" w:rsidP="00CF47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78B5C035" w14:textId="77777777" w:rsidR="00CF4781" w:rsidRDefault="00CF4781" w:rsidP="00CF47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3A769159" w14:textId="73A9921F" w:rsidR="000E245A" w:rsidRDefault="000E245A" w:rsidP="000E245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9A167C">
              <w:rPr>
                <w:rFonts w:hint="eastAsia"/>
                <w:sz w:val="20"/>
                <w:szCs w:val="18"/>
                <w:lang w:val="en-GB"/>
              </w:rPr>
              <w:t>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9A167C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9A167C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9A167C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71B2D946" w14:textId="07FE6250" w:rsidR="000E245A" w:rsidRDefault="000E245A" w:rsidP="000E245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           |         0MiB / </w:t>
            </w:r>
            <w:r w:rsidR="009A167C">
              <w:rPr>
                <w:rFonts w:hint="eastAsia"/>
                <w:sz w:val="20"/>
                <w:szCs w:val="18"/>
                <w:lang w:val="en-GB"/>
              </w:rPr>
              <w:t>32767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75463961" w14:textId="77777777" w:rsidR="000E245A" w:rsidRDefault="000E245A" w:rsidP="000E245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B57A6EC" w14:textId="25B56379" w:rsidR="009A167C" w:rsidRDefault="009A167C" w:rsidP="009A167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3  9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1E1F1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1E1F1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1E1F1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7CAB88B8" w14:textId="0A9AAB59" w:rsidR="009A167C" w:rsidRDefault="009A167C" w:rsidP="009A167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5BA8E4A4" w14:textId="77777777" w:rsidR="009A167C" w:rsidRDefault="009A167C" w:rsidP="009A167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3AB5CED5" w14:textId="05585C9E" w:rsidR="001E1F11" w:rsidRDefault="001E1F11" w:rsidP="001E1F1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3  10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184D9D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184D9D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184D9D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184D9D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6BCC8BDB" w14:textId="1C3A7A75" w:rsidR="001E1F11" w:rsidRDefault="001E1F11" w:rsidP="001E1F1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211E3F88" w14:textId="77777777" w:rsidR="001E1F11" w:rsidRDefault="001E1F11" w:rsidP="001E1F1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+--------------------+-----------------------------------------+----------+----------------------------+</w:t>
            </w:r>
          </w:p>
          <w:p w14:paraId="29E5D378" w14:textId="5B3C8A09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4  2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40448MiB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70EE73AA" w14:textId="77777777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06D82F22" w14:textId="77777777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3C8867EB" w14:textId="734429FD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4  3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2 |</w:t>
            </w:r>
          </w:p>
          <w:p w14:paraId="58076462" w14:textId="2B7BDBC3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32767MiB |       |               |</w:t>
            </w:r>
          </w:p>
          <w:p w14:paraId="2EA2DE6B" w14:textId="77777777" w:rsidR="00184D9D" w:rsidRDefault="00184D9D" w:rsidP="00184D9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1B50DCB1" w14:textId="2E95371C" w:rsidR="00E60B50" w:rsidRDefault="00E60B50" w:rsidP="00E60B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4  9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1 |</w:t>
            </w:r>
          </w:p>
          <w:p w14:paraId="082F2E19" w14:textId="26FE6831" w:rsidR="00E60B50" w:rsidRDefault="00E60B50" w:rsidP="00E60B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1508269D" w14:textId="77777777" w:rsidR="00E60B50" w:rsidRDefault="00E60B50" w:rsidP="00E60B5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568CC353" w14:textId="68C18EBB" w:rsidR="009B0E4A" w:rsidRDefault="009B0E4A" w:rsidP="009B0E4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4  10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1 |</w:t>
            </w:r>
          </w:p>
          <w:p w14:paraId="712E18F9" w14:textId="4739472B" w:rsidR="009B0E4A" w:rsidRDefault="009B0E4A" w:rsidP="009B0E4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1080EFC9" w14:textId="77777777" w:rsidR="009B0E4A" w:rsidRDefault="009B0E4A" w:rsidP="009B0E4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F4581FD" w14:textId="04AA6AA8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40448MiB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2898C311" w14:textId="77777777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07803C45" w14:textId="77777777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18CA5147" w14:textId="32FC9C0D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2  0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2 |</w:t>
            </w:r>
          </w:p>
          <w:p w14:paraId="249CC4A5" w14:textId="13DBD13A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32767MiB |       |               |</w:t>
            </w:r>
          </w:p>
          <w:p w14:paraId="2D30BC18" w14:textId="77777777" w:rsidR="00AE50AB" w:rsidRDefault="00AE50AB" w:rsidP="00AE50AB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D5CDD2E" w14:textId="28C405D9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5  9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1 |</w:t>
            </w:r>
          </w:p>
          <w:p w14:paraId="6E9E26CB" w14:textId="1B59E61A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444327F7" w14:textId="77777777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03212F00" w14:textId="523B5F03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5  10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CD5C0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>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CD5C0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CD5C0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CD5C01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2B14CC52" w14:textId="6A4D78C6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57EF3DE8" w14:textId="77777777" w:rsidR="00A70E19" w:rsidRDefault="00A70E19" w:rsidP="00A70E1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AB8C464" w14:textId="70D5A7D8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38MiB / 40448MiB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60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3 |</w:t>
            </w:r>
          </w:p>
          <w:p w14:paraId="2D53030D" w14:textId="77777777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65535MiB |       |               |</w:t>
            </w:r>
          </w:p>
          <w:p w14:paraId="64A8D194" w14:textId="77777777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F94FC1C" w14:textId="47AED950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6  5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26MiB / 20096MiB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3E4573">
              <w:rPr>
                <w:rFonts w:hint="eastAsia"/>
                <w:sz w:val="20"/>
                <w:szCs w:val="18"/>
                <w:lang w:val="en-GB"/>
              </w:rPr>
              <w:t>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3E4573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3E4573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3E4573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219894B7" w14:textId="09030E74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32767MiB |       |               |</w:t>
            </w:r>
          </w:p>
          <w:p w14:paraId="758E0273" w14:textId="77777777" w:rsidR="00CD5C01" w:rsidRDefault="00CD5C01" w:rsidP="00CD5C0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19D3B9B1" w14:textId="3D61928C" w:rsidR="003E4573" w:rsidRDefault="003E4573" w:rsidP="003E45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6  13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A236CE">
              <w:rPr>
                <w:rFonts w:hint="eastAsia"/>
                <w:sz w:val="20"/>
                <w:szCs w:val="18"/>
                <w:lang w:val="en-GB"/>
              </w:rPr>
              <w:t>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A236CE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A236CE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A236CE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|</w:t>
            </w:r>
          </w:p>
          <w:p w14:paraId="6A8776CB" w14:textId="53219A8F" w:rsidR="003E4573" w:rsidRDefault="003E4573" w:rsidP="003E45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69E52C20" w14:textId="77777777" w:rsidR="003E4573" w:rsidRDefault="003E4573" w:rsidP="003E45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633FD0AF" w14:textId="3A44B210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6  14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0  3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13MiB / 9984MiB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|  16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1  0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1 |</w:t>
            </w:r>
          </w:p>
          <w:p w14:paraId="2235C2E3" w14:textId="6C843FD7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           |         0MiB / 16383MiB |       |               |</w:t>
            </w:r>
          </w:p>
          <w:p w14:paraId="038234DE" w14:textId="77777777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786FDBDD" w14:textId="4BA7BB30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 w:rsidR="00E03960">
              <w:rPr>
                <w:rFonts w:hint="eastAsia"/>
                <w:sz w:val="20"/>
                <w:szCs w:val="18"/>
                <w:lang w:val="en-GB"/>
              </w:rPr>
              <w:t>7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|     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/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81106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 xml:space="preserve">| 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132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  0 | </w:t>
            </w:r>
            <w:proofErr w:type="gramStart"/>
            <w:r w:rsidR="00E03960">
              <w:rPr>
                <w:rFonts w:hint="eastAsia"/>
                <w:sz w:val="20"/>
                <w:szCs w:val="18"/>
                <w:lang w:val="en-GB"/>
              </w:rPr>
              <w:t>8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0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 w:rsidR="00E03960">
              <w:rPr>
                <w:rFonts w:hint="eastAsia"/>
                <w:sz w:val="20"/>
                <w:szCs w:val="18"/>
                <w:lang w:val="en-GB"/>
              </w:rPr>
              <w:t>7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1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 |</w:t>
            </w:r>
          </w:p>
          <w:p w14:paraId="76529522" w14:textId="79FA7C82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|            |        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MiB / </w:t>
            </w:r>
            <w:r w:rsidR="00E03960">
              <w:rPr>
                <w:rFonts w:hint="eastAsia"/>
                <w:sz w:val="20"/>
                <w:szCs w:val="18"/>
                <w:lang w:val="en-GB"/>
              </w:rPr>
              <w:t>131072</w:t>
            </w:r>
            <w:r>
              <w:rPr>
                <w:rFonts w:hint="eastAsia"/>
                <w:sz w:val="20"/>
                <w:szCs w:val="18"/>
                <w:lang w:val="en-GB"/>
              </w:rPr>
              <w:t>MiB |       |               |</w:t>
            </w:r>
          </w:p>
          <w:p w14:paraId="59303043" w14:textId="77777777" w:rsidR="00A236CE" w:rsidRDefault="00A236CE" w:rsidP="00A236C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+--------------------+-----------------------------------------+----------+----------------------------+</w:t>
            </w:r>
          </w:p>
          <w:p w14:paraId="446C8209" w14:textId="77777777" w:rsidR="00FB4D42" w:rsidRDefault="00FB4D4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1C57D99" w14:textId="52555FA7" w:rsidR="00945E65" w:rsidRDefault="00945E65" w:rsidP="00945E6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+--------------------------------------------------------------------------------------------------------+</w:t>
            </w:r>
          </w:p>
          <w:p w14:paraId="06D31DCA" w14:textId="77777777" w:rsidR="00945E65" w:rsidRDefault="00945E6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Processes:                                                        |</w:t>
            </w:r>
          </w:p>
          <w:p w14:paraId="1ADB723F" w14:textId="77777777" w:rsidR="00BF06B4" w:rsidRDefault="00BF06B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GPU  GI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CD  PID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Type  Process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name  GPU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Memory |</w:t>
            </w:r>
          </w:p>
          <w:p w14:paraId="352D04BD" w14:textId="77777777" w:rsidR="00BF06B4" w:rsidRDefault="00BF06B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| ID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U</w:t>
            </w:r>
            <w:r w:rsidR="008D4407">
              <w:rPr>
                <w:rFonts w:hint="eastAsia"/>
                <w:sz w:val="20"/>
                <w:szCs w:val="18"/>
                <w:lang w:val="en-GB"/>
              </w:rPr>
              <w:t>sage                                            |</w:t>
            </w:r>
          </w:p>
          <w:p w14:paraId="2B2A429A" w14:textId="77777777" w:rsidR="008D4407" w:rsidRDefault="008D440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|==============================================================|</w:t>
            </w:r>
          </w:p>
          <w:p w14:paraId="1E825883" w14:textId="77777777" w:rsidR="008D4407" w:rsidRDefault="008D440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| No running</w:t>
            </w:r>
            <w:r w:rsidR="0059310F">
              <w:rPr>
                <w:rFonts w:hint="eastAsia"/>
                <w:sz w:val="20"/>
                <w:szCs w:val="18"/>
                <w:lang w:val="en-GB"/>
              </w:rPr>
              <w:t xml:space="preserve"> processes found                                  |</w:t>
            </w:r>
          </w:p>
          <w:p w14:paraId="6A750473" w14:textId="75BA8B09" w:rsidR="0059310F" w:rsidRPr="00707B9F" w:rsidRDefault="0059310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+--------------------------------------------------------------------------------------------------------+</w:t>
            </w:r>
          </w:p>
        </w:tc>
      </w:tr>
    </w:tbl>
    <w:p w14:paraId="07751BD9" w14:textId="77777777" w:rsidR="00BD2918" w:rsidRDefault="00BD2918" w:rsidP="00822615">
      <w:pPr>
        <w:jc w:val="left"/>
      </w:pPr>
    </w:p>
    <w:p w14:paraId="3201653F" w14:textId="3AB2E34F" w:rsidR="0059310F" w:rsidRDefault="0059310F" w:rsidP="0059310F">
      <w:pPr>
        <w:pStyle w:val="3"/>
        <w:numPr>
          <w:ilvl w:val="2"/>
          <w:numId w:val="13"/>
        </w:numPr>
        <w:jc w:val="left"/>
      </w:pPr>
      <w:bookmarkStart w:id="81" w:name="_Toc207787379"/>
      <w:r>
        <w:rPr>
          <w:rFonts w:hint="eastAsia"/>
        </w:rPr>
        <w:t>NVIDIA 모듈 정보 확인</w:t>
      </w:r>
      <w:bookmarkEnd w:id="81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59310F" w:rsidRPr="00707B9F" w14:paraId="748D740E" w14:textId="77777777" w:rsidTr="00517BB9">
        <w:tc>
          <w:tcPr>
            <w:tcW w:w="9962" w:type="dxa"/>
            <w:shd w:val="clear" w:color="auto" w:fill="D0CECE"/>
          </w:tcPr>
          <w:p w14:paraId="7A95F50E" w14:textId="58DE9CF5" w:rsidR="0059310F" w:rsidRDefault="0059310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EA40F6">
              <w:rPr>
                <w:rFonts w:hint="eastAsia"/>
                <w:sz w:val="20"/>
                <w:szCs w:val="18"/>
                <w:lang w:val="en-GB"/>
              </w:rPr>
              <w:t>modinfo</w:t>
            </w:r>
            <w:proofErr w:type="spellEnd"/>
            <w:r w:rsidR="00EA40F6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EA40F6"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</w:p>
          <w:p w14:paraId="43E52E80" w14:textId="77777777" w:rsidR="0059310F" w:rsidRDefault="00E5238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filename: /lib/modules/4.18.0-477.10.1.el8</w:t>
            </w:r>
            <w:r w:rsidR="00A8753A">
              <w:rPr>
                <w:rFonts w:hint="eastAsia"/>
                <w:sz w:val="20"/>
                <w:szCs w:val="18"/>
                <w:lang w:val="en-GB"/>
              </w:rPr>
              <w:t>_8.x86_64/extra/</w:t>
            </w:r>
            <w:proofErr w:type="spellStart"/>
            <w:r w:rsidR="00A8753A">
              <w:rPr>
                <w:rFonts w:hint="eastAsia"/>
                <w:sz w:val="20"/>
                <w:szCs w:val="18"/>
                <w:lang w:val="en-GB"/>
              </w:rPr>
              <w:t>nvidia.</w:t>
            </w:r>
            <w:proofErr w:type="gramStart"/>
            <w:r w:rsidR="00A8753A">
              <w:rPr>
                <w:rFonts w:hint="eastAsia"/>
                <w:sz w:val="20"/>
                <w:szCs w:val="18"/>
                <w:lang w:val="en-GB"/>
              </w:rPr>
              <w:t>ko.xz</w:t>
            </w:r>
            <w:proofErr w:type="spellEnd"/>
            <w:proofErr w:type="gramEnd"/>
          </w:p>
          <w:p w14:paraId="671F51F4" w14:textId="77777777" w:rsidR="00A8753A" w:rsidRDefault="00A8753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alias: </w:t>
            </w:r>
            <w:r w:rsidR="00506929">
              <w:rPr>
                <w:rFonts w:hint="eastAsia"/>
                <w:sz w:val="20"/>
                <w:szCs w:val="18"/>
                <w:lang w:val="en-GB"/>
              </w:rPr>
              <w:t>char-</w:t>
            </w:r>
            <w:r w:rsidR="00FA2693">
              <w:rPr>
                <w:rFonts w:hint="eastAsia"/>
                <w:sz w:val="20"/>
                <w:szCs w:val="18"/>
                <w:lang w:val="en-GB"/>
              </w:rPr>
              <w:t>major-195-*</w:t>
            </w:r>
          </w:p>
          <w:p w14:paraId="0D72A96A" w14:textId="77777777" w:rsidR="000D2852" w:rsidRDefault="000D285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version: 565.57.01</w:t>
            </w:r>
          </w:p>
          <w:p w14:paraId="1DF7D083" w14:textId="77777777" w:rsidR="000D2852" w:rsidRDefault="000D285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supported: external</w:t>
            </w:r>
          </w:p>
          <w:p w14:paraId="11D6E306" w14:textId="77777777" w:rsidR="000D2852" w:rsidRDefault="000D285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license: Dual MIT/GPL</w:t>
            </w:r>
          </w:p>
          <w:p w14:paraId="7FB9090A" w14:textId="77777777" w:rsidR="000D2852" w:rsidRDefault="00C11B3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firmware: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/565.57.01/gsp_tu10x.bin</w:t>
            </w:r>
          </w:p>
          <w:p w14:paraId="47FF9BC1" w14:textId="3DA4B252" w:rsidR="00582B78" w:rsidRDefault="00582B78" w:rsidP="00582B7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firmware: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/565.57.01/gsp_ga10x.bin</w:t>
            </w:r>
          </w:p>
          <w:p w14:paraId="25C2CF61" w14:textId="77777777" w:rsidR="00C11B3D" w:rsidRDefault="00582B7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rhelversion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8.8</w:t>
            </w:r>
          </w:p>
          <w:p w14:paraId="15EB89FA" w14:textId="77777777" w:rsidR="00582B78" w:rsidRDefault="00582B7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srcversion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0BDAE46B</w:t>
            </w:r>
            <w:r w:rsidR="000F3D88">
              <w:rPr>
                <w:rFonts w:hint="eastAsia"/>
                <w:sz w:val="20"/>
                <w:szCs w:val="18"/>
                <w:lang w:val="en-GB"/>
              </w:rPr>
              <w:t>2642DAFAAF16C9C</w:t>
            </w:r>
          </w:p>
          <w:p w14:paraId="7845A7B5" w14:textId="77777777" w:rsidR="000F3D88" w:rsidRDefault="009C37E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alias: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pci:v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000010DEd-sv-sd-</w:t>
            </w:r>
            <w:r w:rsidR="004B2E40">
              <w:rPr>
                <w:rFonts w:hint="eastAsia"/>
                <w:sz w:val="20"/>
                <w:szCs w:val="18"/>
                <w:lang w:val="en-GB"/>
              </w:rPr>
              <w:t>bc06sc80i00</w:t>
            </w:r>
          </w:p>
          <w:p w14:paraId="08C26B9C" w14:textId="3B7D10AC" w:rsidR="004B2E40" w:rsidRDefault="004B2E4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alias: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pci:v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000010DEd-sv-sd-bc03sc02i00</w:t>
            </w:r>
          </w:p>
          <w:p w14:paraId="44007D36" w14:textId="77777777" w:rsidR="004B2E40" w:rsidRDefault="004B2E4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alias: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pci:v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000010DEd-sv-sd-bc03sc00i00</w:t>
            </w:r>
          </w:p>
          <w:p w14:paraId="5DD23394" w14:textId="77777777" w:rsidR="0095402B" w:rsidRDefault="0095402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depends: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drm</w:t>
            </w:r>
            <w:proofErr w:type="spellEnd"/>
          </w:p>
          <w:p w14:paraId="25A41DE7" w14:textId="77777777" w:rsidR="0095402B" w:rsidRDefault="0095402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nvidia</w:t>
            </w:r>
            <w:proofErr w:type="spellEnd"/>
          </w:p>
          <w:p w14:paraId="3B10487E" w14:textId="77777777" w:rsidR="0095402B" w:rsidRDefault="0095402B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vermagic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4.18.0-477.10.1.el8_8</w:t>
            </w:r>
            <w:r w:rsidR="008C6B29">
              <w:rPr>
                <w:rFonts w:hint="eastAsia"/>
                <w:sz w:val="20"/>
                <w:szCs w:val="18"/>
                <w:lang w:val="en-GB"/>
              </w:rPr>
              <w:t xml:space="preserve">.x86_64 SMP </w:t>
            </w:r>
            <w:proofErr w:type="spellStart"/>
            <w:r w:rsidR="008C6B29">
              <w:rPr>
                <w:rFonts w:hint="eastAsia"/>
                <w:sz w:val="20"/>
                <w:szCs w:val="18"/>
                <w:lang w:val="en-GB"/>
              </w:rPr>
              <w:t>mod_unload</w:t>
            </w:r>
            <w:proofErr w:type="spellEnd"/>
            <w:r w:rsidR="008C6B29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8C6B29">
              <w:rPr>
                <w:rFonts w:hint="eastAsia"/>
                <w:sz w:val="20"/>
                <w:szCs w:val="18"/>
                <w:lang w:val="en-GB"/>
              </w:rPr>
              <w:t>modversions</w:t>
            </w:r>
            <w:proofErr w:type="spellEnd"/>
          </w:p>
          <w:p w14:paraId="6BBAB3B7" w14:textId="6A22FF12" w:rsidR="008C6B29" w:rsidRPr="00582B78" w:rsidRDefault="008C6B2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…</w:t>
            </w:r>
          </w:p>
        </w:tc>
      </w:tr>
    </w:tbl>
    <w:p w14:paraId="12110534" w14:textId="77777777" w:rsidR="0059310F" w:rsidRDefault="0059310F" w:rsidP="00822615">
      <w:pPr>
        <w:jc w:val="left"/>
      </w:pPr>
    </w:p>
    <w:p w14:paraId="4B78E635" w14:textId="1E877B60" w:rsidR="00194B4E" w:rsidRDefault="00194B4E" w:rsidP="00194B4E">
      <w:pPr>
        <w:pStyle w:val="20"/>
        <w:numPr>
          <w:ilvl w:val="1"/>
          <w:numId w:val="13"/>
        </w:numPr>
        <w:jc w:val="left"/>
      </w:pPr>
      <w:bookmarkStart w:id="82" w:name="_Toc207787380"/>
      <w:r>
        <w:rPr>
          <w:rFonts w:hint="eastAsia"/>
        </w:rPr>
        <w:t>Kubeflow 사용자 권한 확인</w:t>
      </w:r>
      <w:bookmarkEnd w:id="82"/>
    </w:p>
    <w:p w14:paraId="78245BB6" w14:textId="24C9A129" w:rsidR="00194B4E" w:rsidRDefault="00194B4E" w:rsidP="00194B4E">
      <w:pPr>
        <w:pStyle w:val="3"/>
        <w:numPr>
          <w:ilvl w:val="2"/>
          <w:numId w:val="13"/>
        </w:numPr>
        <w:jc w:val="left"/>
      </w:pPr>
      <w:bookmarkStart w:id="83" w:name="_Toc207787381"/>
      <w:r>
        <w:rPr>
          <w:rFonts w:hint="eastAsia"/>
        </w:rPr>
        <w:t>사용자 권한 확인</w:t>
      </w:r>
      <w:bookmarkEnd w:id="83"/>
    </w:p>
    <w:p w14:paraId="1F8271E3" w14:textId="60FB6C48" w:rsidR="00194B4E" w:rsidRPr="00194B4E" w:rsidRDefault="00194B4E" w:rsidP="00194B4E">
      <w:pPr>
        <w:rPr>
          <w:lang w:val="en-GB"/>
        </w:rPr>
      </w:pPr>
      <w:r>
        <w:rPr>
          <w:rFonts w:hint="eastAsia"/>
          <w:lang w:val="en-GB"/>
        </w:rPr>
        <w:t>해당 명령어 결과에 따라 사용자별로 user-[사번]</w:t>
      </w:r>
      <w:r w:rsidR="00762257">
        <w:rPr>
          <w:rFonts w:hint="eastAsia"/>
          <w:lang w:val="en-GB"/>
        </w:rPr>
        <w:t>-</w:t>
      </w:r>
      <w:proofErr w:type="spellStart"/>
      <w:r w:rsidR="00762257">
        <w:rPr>
          <w:rFonts w:hint="eastAsia"/>
          <w:lang w:val="en-GB"/>
        </w:rPr>
        <w:t>clusterrole</w:t>
      </w:r>
      <w:proofErr w:type="spellEnd"/>
      <w:r w:rsidR="00762257">
        <w:rPr>
          <w:rFonts w:hint="eastAsia"/>
          <w:lang w:val="en-GB"/>
        </w:rPr>
        <w:t xml:space="preserve">-edit이 생성되어 있어야 </w:t>
      </w:r>
      <w:proofErr w:type="spellStart"/>
      <w:r w:rsidR="00762257">
        <w:rPr>
          <w:rFonts w:hint="eastAsia"/>
          <w:lang w:val="en-GB"/>
        </w:rPr>
        <w:t>kubeflow</w:t>
      </w:r>
      <w:proofErr w:type="spellEnd"/>
      <w:r w:rsidR="00762257">
        <w:rPr>
          <w:rFonts w:hint="eastAsia"/>
          <w:lang w:val="en-GB"/>
        </w:rPr>
        <w:t>에서 접근이 가능합니다.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194B4E" w:rsidRPr="00707B9F" w14:paraId="16B7900A" w14:textId="77777777">
        <w:tc>
          <w:tcPr>
            <w:tcW w:w="9962" w:type="dxa"/>
            <w:shd w:val="clear" w:color="auto" w:fill="D0CECE"/>
          </w:tcPr>
          <w:p w14:paraId="25DF5ADE" w14:textId="73664BA3" w:rsidR="00194B4E" w:rsidRDefault="00194B4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84678E"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84678E">
              <w:rPr>
                <w:rFonts w:hint="eastAsia"/>
                <w:sz w:val="20"/>
                <w:szCs w:val="18"/>
                <w:lang w:val="en-GB"/>
              </w:rPr>
              <w:t xml:space="preserve"> get </w:t>
            </w:r>
            <w:proofErr w:type="spellStart"/>
            <w:r w:rsidR="0084678E"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  <w:r w:rsidR="0084678E">
              <w:rPr>
                <w:rFonts w:hint="eastAsia"/>
                <w:sz w:val="20"/>
                <w:szCs w:val="18"/>
                <w:lang w:val="en-GB"/>
              </w:rPr>
              <w:t xml:space="preserve"> -n 427a8c7d-079e-41a5-976c-9350dc66a451-training</w:t>
            </w:r>
          </w:p>
          <w:p w14:paraId="0B14F413" w14:textId="2A1DA784" w:rsidR="00194B4E" w:rsidRDefault="008B2EE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NAME                                                         ROLE                      AGE</w:t>
            </w:r>
          </w:p>
          <w:p w14:paraId="1BD41582" w14:textId="6E0D0A45" w:rsidR="008B2EE8" w:rsidRDefault="008B2EE8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namespaceAdmin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              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-admin    87m</w:t>
            </w:r>
          </w:p>
          <w:p w14:paraId="743C06DE" w14:textId="753A8D73" w:rsidR="008B2EE8" w:rsidRDefault="008B2EE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user-admin-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iae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-com-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-edit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-edit       114m</w:t>
            </w:r>
          </w:p>
          <w:p w14:paraId="3ED1BA2B" w14:textId="1EB73ABE" w:rsidR="008B2EE8" w:rsidRDefault="008B2EE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user-se05023-clusterrole-edit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-edit       114m</w:t>
            </w:r>
          </w:p>
          <w:p w14:paraId="04ADB2F8" w14:textId="0B84088E" w:rsidR="008B2EE8" w:rsidRPr="00707B9F" w:rsidRDefault="008B2EE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user-se21180-clusterrole-edit    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-edit       114m</w:t>
            </w:r>
          </w:p>
        </w:tc>
      </w:tr>
    </w:tbl>
    <w:p w14:paraId="770E863E" w14:textId="57632500" w:rsidR="00F03AEC" w:rsidRDefault="00F03AEC" w:rsidP="00F03AEC">
      <w:pPr>
        <w:pStyle w:val="3"/>
        <w:numPr>
          <w:ilvl w:val="2"/>
          <w:numId w:val="13"/>
        </w:numPr>
        <w:jc w:val="left"/>
      </w:pPr>
      <w:bookmarkStart w:id="84" w:name="_Toc207787382"/>
      <w:r>
        <w:rPr>
          <w:rFonts w:hint="eastAsia"/>
        </w:rPr>
        <w:lastRenderedPageBreak/>
        <w:t>과제관리자 권한 확인</w:t>
      </w:r>
      <w:bookmarkEnd w:id="84"/>
    </w:p>
    <w:p w14:paraId="0340FAE7" w14:textId="2FB10F73" w:rsidR="00F03AEC" w:rsidRPr="00194B4E" w:rsidRDefault="00F03AEC" w:rsidP="00F03AEC">
      <w:pPr>
        <w:rPr>
          <w:lang w:val="en-GB"/>
        </w:rPr>
      </w:pPr>
      <w:r>
        <w:rPr>
          <w:rFonts w:hint="eastAsia"/>
          <w:lang w:val="en-GB"/>
        </w:rPr>
        <w:t xml:space="preserve">해당 </w:t>
      </w:r>
      <w:proofErr w:type="spellStart"/>
      <w:r>
        <w:rPr>
          <w:rFonts w:hint="eastAsia"/>
          <w:lang w:val="en-GB"/>
        </w:rPr>
        <w:t>yaml</w:t>
      </w:r>
      <w:proofErr w:type="spellEnd"/>
      <w:r>
        <w:rPr>
          <w:rFonts w:hint="eastAsia"/>
          <w:lang w:val="en-GB"/>
        </w:rPr>
        <w:t xml:space="preserve"> 내 </w:t>
      </w:r>
      <w:proofErr w:type="spellStart"/>
      <w:r>
        <w:rPr>
          <w:rFonts w:hint="eastAsia"/>
          <w:lang w:val="en-GB"/>
        </w:rPr>
        <w:t>metadata.anno</w:t>
      </w:r>
      <w:r w:rsidR="00E803C8">
        <w:rPr>
          <w:rFonts w:hint="eastAsia"/>
          <w:lang w:val="en-GB"/>
        </w:rPr>
        <w:t>tations.user</w:t>
      </w:r>
      <w:proofErr w:type="spellEnd"/>
      <w:r w:rsidR="00E803C8">
        <w:rPr>
          <w:rFonts w:hint="eastAsia"/>
          <w:lang w:val="en-GB"/>
        </w:rPr>
        <w:t xml:space="preserve"> 와 subjects.name에 과제관리자의 사번이 부여되어야 합니다.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F03AEC" w:rsidRPr="00707B9F" w14:paraId="4C4FAF15" w14:textId="77777777">
        <w:tc>
          <w:tcPr>
            <w:tcW w:w="9962" w:type="dxa"/>
            <w:shd w:val="clear" w:color="auto" w:fill="D0CECE"/>
          </w:tcPr>
          <w:p w14:paraId="6EE6257D" w14:textId="3E76A938" w:rsidR="00F03AEC" w:rsidRDefault="00F03AE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[kubfadmin@piaekgpl01 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~]$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427a8c7d-079e-41a5-976c-9350dc66a451-training</w:t>
            </w:r>
            <w:r w:rsidR="00E75DF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E75DFD">
              <w:rPr>
                <w:rFonts w:hint="eastAsia"/>
                <w:sz w:val="20"/>
                <w:szCs w:val="18"/>
                <w:lang w:val="en-GB"/>
              </w:rPr>
              <w:t>namespaceAdmin</w:t>
            </w:r>
            <w:proofErr w:type="spellEnd"/>
            <w:r w:rsidR="00E75DFD">
              <w:rPr>
                <w:rFonts w:hint="eastAsia"/>
                <w:sz w:val="20"/>
                <w:szCs w:val="18"/>
                <w:lang w:val="en-GB"/>
              </w:rPr>
              <w:t xml:space="preserve"> -o</w:t>
            </w:r>
            <w:r w:rsidR="005E2612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E75DFD"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</w:p>
          <w:p w14:paraId="667E5C73" w14:textId="77777777" w:rsidR="00F03AEC" w:rsidRDefault="00554182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457A869C" w14:textId="77777777" w:rsidR="00554182" w:rsidRDefault="0055418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65BB3B5F" w14:textId="77777777" w:rsidR="00554182" w:rsidRDefault="0055418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2DB0EA3" w14:textId="18CD56EA" w:rsidR="00554182" w:rsidRDefault="00554182" w:rsidP="0055418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annotations:</w:t>
            </w:r>
          </w:p>
          <w:p w14:paraId="0AB65BE3" w14:textId="77777777" w:rsidR="00554182" w:rsidRDefault="00554182" w:rsidP="0055418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kubectl.kubernetes.io/last-applied-configuration: |</w:t>
            </w:r>
          </w:p>
          <w:p w14:paraId="5B258C69" w14:textId="77777777" w:rsidR="00554182" w:rsidRDefault="00554182" w:rsidP="0055418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2D008D2A" w14:textId="77777777" w:rsidR="00554182" w:rsidRDefault="00554182" w:rsidP="0055418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{</w:t>
            </w:r>
            <w:r>
              <w:rPr>
                <w:sz w:val="20"/>
                <w:szCs w:val="18"/>
                <w:lang w:val="en-GB"/>
              </w:rPr>
              <w:t>“</w:t>
            </w:r>
            <w:r w:rsidR="00835794">
              <w:rPr>
                <w:rFonts w:hint="eastAsia"/>
                <w:sz w:val="20"/>
                <w:szCs w:val="18"/>
                <w:lang w:val="en-GB"/>
              </w:rPr>
              <w:t>apiVersion</w:t>
            </w:r>
            <w:r w:rsidR="00835794">
              <w:rPr>
                <w:sz w:val="20"/>
                <w:szCs w:val="18"/>
                <w:lang w:val="en-GB"/>
              </w:rPr>
              <w:t>”</w:t>
            </w:r>
            <w:r w:rsidR="00835794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835794">
              <w:rPr>
                <w:sz w:val="20"/>
                <w:szCs w:val="18"/>
                <w:lang w:val="en-GB"/>
              </w:rPr>
              <w:t>”</w:t>
            </w:r>
            <w:r w:rsidR="00835794">
              <w:rPr>
                <w:rFonts w:hint="eastAsia"/>
                <w:sz w:val="20"/>
                <w:szCs w:val="18"/>
                <w:lang w:val="en-GB"/>
              </w:rPr>
              <w:t>rbac.authorization.k8s.io/v1</w:t>
            </w:r>
            <w:r w:rsidR="00835794">
              <w:rPr>
                <w:sz w:val="20"/>
                <w:szCs w:val="18"/>
                <w:lang w:val="en-GB"/>
              </w:rPr>
              <w:t>”</w:t>
            </w:r>
            <w:r w:rsidR="00835794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835794">
              <w:rPr>
                <w:sz w:val="20"/>
                <w:szCs w:val="18"/>
                <w:lang w:val="en-GB"/>
              </w:rPr>
              <w:t>”</w:t>
            </w:r>
            <w:r w:rsidR="00835794">
              <w:rPr>
                <w:rFonts w:hint="eastAsia"/>
                <w:sz w:val="20"/>
                <w:szCs w:val="18"/>
                <w:lang w:val="en-GB"/>
              </w:rPr>
              <w:t>kind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RoleBinding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metadata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:{</w:t>
            </w:r>
            <w:r w:rsidR="00D13B27">
              <w:rPr>
                <w:sz w:val="20"/>
                <w:szCs w:val="18"/>
                <w:lang w:val="en-GB"/>
              </w:rPr>
              <w:t>“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annotations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:{</w:t>
            </w:r>
            <w:r w:rsidR="00D13B27">
              <w:rPr>
                <w:sz w:val="20"/>
                <w:szCs w:val="18"/>
                <w:lang w:val="en-GB"/>
              </w:rPr>
              <w:t>“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role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admin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D13B27">
              <w:rPr>
                <w:rFonts w:hint="eastAsia"/>
                <w:sz w:val="20"/>
                <w:szCs w:val="18"/>
                <w:lang w:val="en-GB"/>
              </w:rPr>
              <w:t>user</w:t>
            </w:r>
            <w:r w:rsidR="00D13B27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se01048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},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name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namespaceAdmin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namespace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16705D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6705D">
              <w:rPr>
                <w:sz w:val="20"/>
                <w:szCs w:val="18"/>
                <w:lang w:val="en-GB"/>
              </w:rPr>
              <w:t>”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427a8c7d-079e-41a5-976c-9350dc66a451-training</w:t>
            </w:r>
            <w:r w:rsidR="004B3E9C">
              <w:rPr>
                <w:sz w:val="20"/>
                <w:szCs w:val="18"/>
                <w:lang w:val="en-GB"/>
              </w:rPr>
              <w:t>”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4B3E9C">
              <w:rPr>
                <w:sz w:val="20"/>
                <w:szCs w:val="18"/>
                <w:lang w:val="en-GB"/>
              </w:rPr>
              <w:t>”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ownerRefences</w:t>
            </w:r>
            <w:r w:rsidR="004B3E9C">
              <w:rPr>
                <w:sz w:val="20"/>
                <w:szCs w:val="18"/>
                <w:lang w:val="en-GB"/>
              </w:rPr>
              <w:t>”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:[{</w:t>
            </w:r>
            <w:r w:rsidR="004B3E9C">
              <w:rPr>
                <w:sz w:val="20"/>
                <w:szCs w:val="18"/>
                <w:lang w:val="en-GB"/>
              </w:rPr>
              <w:t>“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apiVersion</w:t>
            </w:r>
            <w:r w:rsidR="004B3E9C">
              <w:rPr>
                <w:sz w:val="20"/>
                <w:szCs w:val="18"/>
                <w:lang w:val="en-GB"/>
              </w:rPr>
              <w:t>”</w:t>
            </w:r>
            <w:r w:rsidR="004B3E9C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BC42B6">
              <w:rPr>
                <w:sz w:val="20"/>
                <w:szCs w:val="18"/>
                <w:lang w:val="en-GB"/>
              </w:rPr>
              <w:t>”</w:t>
            </w:r>
            <w:r w:rsidR="00BC42B6">
              <w:rPr>
                <w:rFonts w:hint="eastAsia"/>
                <w:sz w:val="20"/>
                <w:szCs w:val="18"/>
                <w:lang w:val="en-GB"/>
              </w:rPr>
              <w:t>kubeflow.org/v1</w:t>
            </w:r>
            <w:r w:rsidR="00BC42B6">
              <w:rPr>
                <w:sz w:val="20"/>
                <w:szCs w:val="18"/>
                <w:lang w:val="en-GB"/>
              </w:rPr>
              <w:t>”</w:t>
            </w:r>
            <w:r w:rsidR="00BC42B6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BC42B6">
              <w:rPr>
                <w:sz w:val="20"/>
                <w:szCs w:val="18"/>
                <w:lang w:val="en-GB"/>
              </w:rPr>
              <w:t>”</w:t>
            </w:r>
            <w:r w:rsidR="00BC42B6"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r w:rsidR="00442D34">
              <w:rPr>
                <w:sz w:val="20"/>
                <w:szCs w:val="18"/>
                <w:lang w:val="en-GB"/>
              </w:rPr>
              <w:t>”</w:t>
            </w:r>
            <w:r w:rsidR="00442D34">
              <w:rPr>
                <w:rFonts w:hint="eastAsia"/>
                <w:sz w:val="20"/>
                <w:szCs w:val="18"/>
                <w:lang w:val="en-GB"/>
              </w:rPr>
              <w:t>:true,</w:t>
            </w:r>
            <w:r w:rsidR="00442D34">
              <w:rPr>
                <w:sz w:val="20"/>
                <w:szCs w:val="18"/>
                <w:lang w:val="en-GB"/>
              </w:rPr>
              <w:t>”controller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:true,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kind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Profile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name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294251">
              <w:rPr>
                <w:sz w:val="20"/>
                <w:szCs w:val="18"/>
                <w:lang w:val="en-GB"/>
              </w:rPr>
              <w:t>”</w:t>
            </w:r>
            <w:r w:rsidR="00294251">
              <w:rPr>
                <w:rFonts w:hint="eastAsia"/>
                <w:sz w:val="20"/>
                <w:szCs w:val="18"/>
                <w:lang w:val="en-GB"/>
              </w:rPr>
              <w:t>427a8c7d-079e-41a5-976c-9350dc66a451-training</w:t>
            </w:r>
            <w:r w:rsidR="00C51359">
              <w:rPr>
                <w:sz w:val="20"/>
                <w:szCs w:val="18"/>
                <w:lang w:val="en-GB"/>
              </w:rPr>
              <w:t>”</w:t>
            </w:r>
            <w:r w:rsidR="00C51359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C51359">
              <w:rPr>
                <w:sz w:val="20"/>
                <w:szCs w:val="18"/>
                <w:lang w:val="en-GB"/>
              </w:rPr>
              <w:t>”</w:t>
            </w:r>
            <w:r w:rsidR="00C51359">
              <w:rPr>
                <w:rFonts w:hint="eastAsia"/>
                <w:sz w:val="20"/>
                <w:szCs w:val="18"/>
                <w:lang w:val="en-GB"/>
              </w:rPr>
              <w:t>uid</w:t>
            </w:r>
            <w:r w:rsidR="00C51359">
              <w:rPr>
                <w:sz w:val="20"/>
                <w:szCs w:val="18"/>
                <w:lang w:val="en-GB"/>
              </w:rPr>
              <w:t>”</w:t>
            </w:r>
            <w:r w:rsidR="00C51359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C51359">
              <w:rPr>
                <w:sz w:val="20"/>
                <w:szCs w:val="18"/>
                <w:lang w:val="en-GB"/>
              </w:rPr>
              <w:t>”</w:t>
            </w:r>
            <w:r w:rsidR="00C51359">
              <w:rPr>
                <w:rFonts w:hint="eastAsia"/>
                <w:sz w:val="20"/>
                <w:szCs w:val="18"/>
                <w:lang w:val="en-GB"/>
              </w:rPr>
              <w:t>4618000c-e736-4053-b3c8-62ea3f1711ee</w:t>
            </w:r>
            <w:r w:rsidR="00C51359">
              <w:rPr>
                <w:sz w:val="20"/>
                <w:szCs w:val="18"/>
                <w:lang w:val="en-GB"/>
              </w:rPr>
              <w:t>”</w:t>
            </w:r>
            <w:r w:rsidR="00C51359">
              <w:rPr>
                <w:rFonts w:hint="eastAsia"/>
                <w:sz w:val="20"/>
                <w:szCs w:val="18"/>
                <w:lang w:val="en-GB"/>
              </w:rPr>
              <w:t>}]},</w:t>
            </w:r>
            <w:r w:rsidR="001575FC">
              <w:rPr>
                <w:sz w:val="20"/>
                <w:szCs w:val="18"/>
                <w:lang w:val="en-GB"/>
              </w:rPr>
              <w:t>”</w:t>
            </w:r>
            <w:r w:rsidR="001575FC">
              <w:rPr>
                <w:rFonts w:hint="eastAsia"/>
                <w:sz w:val="20"/>
                <w:szCs w:val="18"/>
                <w:lang w:val="en-GB"/>
              </w:rPr>
              <w:t>roleRef</w:t>
            </w:r>
            <w:r w:rsidR="001575FC">
              <w:rPr>
                <w:sz w:val="20"/>
                <w:szCs w:val="18"/>
                <w:lang w:val="en-GB"/>
              </w:rPr>
              <w:t>”</w:t>
            </w:r>
            <w:r w:rsidR="001575FC">
              <w:rPr>
                <w:rFonts w:hint="eastAsia"/>
                <w:sz w:val="20"/>
                <w:szCs w:val="18"/>
                <w:lang w:val="en-GB"/>
              </w:rPr>
              <w:t>:{</w:t>
            </w:r>
            <w:r w:rsidR="001575FC">
              <w:rPr>
                <w:sz w:val="20"/>
                <w:szCs w:val="18"/>
                <w:lang w:val="en-GB"/>
              </w:rPr>
              <w:t>“</w:t>
            </w:r>
            <w:r w:rsidR="001575FC">
              <w:rPr>
                <w:rFonts w:hint="eastAsia"/>
                <w:sz w:val="20"/>
                <w:szCs w:val="18"/>
                <w:lang w:val="en-GB"/>
              </w:rPr>
              <w:t>apiGroup</w:t>
            </w:r>
            <w:r w:rsidR="001575FC">
              <w:rPr>
                <w:sz w:val="20"/>
                <w:szCs w:val="18"/>
                <w:lang w:val="en-GB"/>
              </w:rPr>
              <w:t>”</w:t>
            </w:r>
            <w:r w:rsidR="001575FC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575FC">
              <w:rPr>
                <w:sz w:val="20"/>
                <w:szCs w:val="18"/>
                <w:lang w:val="en-GB"/>
              </w:rPr>
              <w:t>”</w:t>
            </w:r>
            <w:r w:rsidR="001575FC">
              <w:rPr>
                <w:rFonts w:hint="eastAsia"/>
                <w:sz w:val="20"/>
                <w:szCs w:val="18"/>
                <w:lang w:val="en-GB"/>
              </w:rPr>
              <w:t>rbac.authorization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.k8s.io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kind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ClusterRole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name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13672E">
              <w:rPr>
                <w:sz w:val="20"/>
                <w:szCs w:val="18"/>
                <w:lang w:val="en-GB"/>
              </w:rPr>
              <w:t>”</w:t>
            </w:r>
            <w:r w:rsidR="0013672E">
              <w:rPr>
                <w:rFonts w:hint="eastAsia"/>
                <w:sz w:val="20"/>
                <w:szCs w:val="18"/>
                <w:lang w:val="en-GB"/>
              </w:rPr>
              <w:t>kubeflow-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admin</w:t>
            </w:r>
            <w:r w:rsidR="00697B70">
              <w:rPr>
                <w:sz w:val="20"/>
                <w:szCs w:val="18"/>
                <w:lang w:val="en-GB"/>
              </w:rPr>
              <w:t>”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},</w:t>
            </w:r>
            <w:r w:rsidR="00697B70">
              <w:rPr>
                <w:sz w:val="20"/>
                <w:szCs w:val="18"/>
                <w:lang w:val="en-GB"/>
              </w:rPr>
              <w:t>”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subjects</w:t>
            </w:r>
            <w:r w:rsidR="00697B70">
              <w:rPr>
                <w:sz w:val="20"/>
                <w:szCs w:val="18"/>
                <w:lang w:val="en-GB"/>
              </w:rPr>
              <w:t>”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:[{</w:t>
            </w:r>
            <w:r w:rsidR="00697B70">
              <w:rPr>
                <w:sz w:val="20"/>
                <w:szCs w:val="18"/>
                <w:lang w:val="en-GB"/>
              </w:rPr>
              <w:t>“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apiGroup</w:t>
            </w:r>
            <w:r w:rsidR="00697B70">
              <w:rPr>
                <w:sz w:val="20"/>
                <w:szCs w:val="18"/>
                <w:lang w:val="en-GB"/>
              </w:rPr>
              <w:t>”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697B70">
              <w:rPr>
                <w:sz w:val="20"/>
                <w:szCs w:val="18"/>
                <w:lang w:val="en-GB"/>
              </w:rPr>
              <w:t>”</w:t>
            </w:r>
            <w:r w:rsidR="00697B70">
              <w:rPr>
                <w:rFonts w:hint="eastAsia"/>
                <w:sz w:val="20"/>
                <w:szCs w:val="18"/>
                <w:lang w:val="en-GB"/>
              </w:rPr>
              <w:t>rbac.authorization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.k8s.io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kind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User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name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: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se01048</w:t>
            </w:r>
            <w:r w:rsidR="0068119E">
              <w:rPr>
                <w:sz w:val="20"/>
                <w:szCs w:val="18"/>
                <w:lang w:val="en-GB"/>
              </w:rPr>
              <w:t>”</w:t>
            </w:r>
            <w:r w:rsidR="0068119E">
              <w:rPr>
                <w:rFonts w:hint="eastAsia"/>
                <w:sz w:val="20"/>
                <w:szCs w:val="18"/>
                <w:lang w:val="en-GB"/>
              </w:rPr>
              <w:t>}]}</w:t>
            </w:r>
          </w:p>
          <w:p w14:paraId="7A4E10FE" w14:textId="1FEEE92B" w:rsidR="0068119E" w:rsidRDefault="00886942" w:rsidP="008869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role: admin</w:t>
            </w:r>
          </w:p>
          <w:p w14:paraId="4F7DBE66" w14:textId="77777777" w:rsidR="00886942" w:rsidRDefault="00886942" w:rsidP="0088694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user: se01048</w:t>
            </w:r>
          </w:p>
          <w:p w14:paraId="0BEBAAD9" w14:textId="77777777" w:rsidR="00886942" w:rsidRDefault="00886942" w:rsidP="008869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creationTimestamp</w:t>
            </w:r>
            <w:proofErr w:type="spellEnd"/>
            <w:r w:rsidR="00874BC6"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 w:rsidR="00874BC6">
              <w:rPr>
                <w:sz w:val="20"/>
                <w:szCs w:val="18"/>
                <w:lang w:val="en-GB"/>
              </w:rPr>
              <w:t>“</w:t>
            </w:r>
            <w:r w:rsidR="00874BC6">
              <w:rPr>
                <w:rFonts w:hint="eastAsia"/>
                <w:sz w:val="20"/>
                <w:szCs w:val="18"/>
                <w:lang w:val="en-GB"/>
              </w:rPr>
              <w:t>2025-05-16T02:16:14Z</w:t>
            </w:r>
            <w:r w:rsidR="00874BC6">
              <w:rPr>
                <w:sz w:val="20"/>
                <w:szCs w:val="18"/>
                <w:lang w:val="en-GB"/>
              </w:rPr>
              <w:t>”</w:t>
            </w:r>
          </w:p>
          <w:p w14:paraId="70BA5709" w14:textId="77777777" w:rsidR="00874BC6" w:rsidRDefault="00874BC6" w:rsidP="008869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namespaceAdmin</w:t>
            </w:r>
            <w:proofErr w:type="spellEnd"/>
          </w:p>
          <w:p w14:paraId="1206E7DA" w14:textId="77777777" w:rsidR="00874BC6" w:rsidRDefault="00874BC6" w:rsidP="008869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427a8c7d-079e-41a5-976c-9350dc66a451-training</w:t>
            </w:r>
          </w:p>
          <w:p w14:paraId="283A7795" w14:textId="77777777" w:rsidR="00E803E5" w:rsidRDefault="00E803E5" w:rsidP="008869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ownerReferences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172DF216" w14:textId="77777777" w:rsidR="00E803E5" w:rsidRDefault="00E803E5" w:rsidP="0088694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13C32F61" w14:textId="41FD4539" w:rsidR="00E803E5" w:rsidRDefault="007F351A" w:rsidP="007F35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5FB2B2A2" w14:textId="77777777" w:rsidR="007F351A" w:rsidRDefault="007F351A" w:rsidP="007F35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controller: true</w:t>
            </w:r>
          </w:p>
          <w:p w14:paraId="27C4CBB4" w14:textId="77777777" w:rsidR="007F351A" w:rsidRDefault="007F351A" w:rsidP="007F35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Profile</w:t>
            </w:r>
          </w:p>
          <w:p w14:paraId="36346CC7" w14:textId="77777777" w:rsidR="007F351A" w:rsidRDefault="007F351A" w:rsidP="007F35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name: </w:t>
            </w:r>
            <w:r w:rsidR="00F51D14">
              <w:rPr>
                <w:rFonts w:hint="eastAsia"/>
                <w:sz w:val="20"/>
                <w:szCs w:val="18"/>
                <w:lang w:val="en-GB"/>
              </w:rPr>
              <w:t>427a8c7d-079e-41a5-976c-9350dc66a451-training</w:t>
            </w:r>
          </w:p>
          <w:p w14:paraId="0F6A796C" w14:textId="77777777" w:rsidR="00F51D14" w:rsidRDefault="00F51D14" w:rsidP="007F35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4618000c-e736-4053-b3c8-62ea3f1711ee</w:t>
            </w:r>
          </w:p>
          <w:p w14:paraId="2709A077" w14:textId="77777777" w:rsidR="00F51D14" w:rsidRDefault="00F51D14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resourceVersion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168530291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BCF3F8D" w14:textId="77777777" w:rsidR="00F51D14" w:rsidRDefault="00A823D7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8159d2bc-eae2-4166-9174-8461472cbbdb</w:t>
            </w:r>
          </w:p>
          <w:p w14:paraId="343EDFE5" w14:textId="77777777" w:rsidR="00A823D7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D985B59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03E23A27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1F92A544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-admin</w:t>
            </w:r>
          </w:p>
          <w:p w14:paraId="38A4F1CE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1ABE57D9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398E5DCA" w14:textId="77777777" w:rsidR="0055076C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User</w:t>
            </w:r>
          </w:p>
          <w:p w14:paraId="210EB558" w14:textId="0D287907" w:rsidR="0055076C" w:rsidRPr="00874BC6" w:rsidRDefault="0055076C" w:rsidP="00F51D1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se01048</w:t>
            </w:r>
          </w:p>
        </w:tc>
      </w:tr>
    </w:tbl>
    <w:p w14:paraId="008063AD" w14:textId="13C2E443" w:rsidR="00194B4E" w:rsidRPr="00947E80" w:rsidRDefault="00947E80" w:rsidP="00822615">
      <w:pPr>
        <w:jc w:val="left"/>
        <w:rPr>
          <w:b/>
          <w:bCs/>
          <w:color w:val="0000CC"/>
        </w:rPr>
      </w:pPr>
      <w:r>
        <w:rPr>
          <w:rFonts w:hint="eastAsia"/>
          <w:b/>
          <w:bCs/>
          <w:color w:val="0000CC"/>
        </w:rPr>
        <w:lastRenderedPageBreak/>
        <w:t xml:space="preserve">* </w:t>
      </w:r>
      <w:r w:rsidRPr="00947E80">
        <w:rPr>
          <w:rFonts w:hint="eastAsia"/>
          <w:b/>
          <w:bCs/>
          <w:color w:val="0000CC"/>
        </w:rPr>
        <w:t xml:space="preserve">해당 </w:t>
      </w:r>
      <w:proofErr w:type="spellStart"/>
      <w:r w:rsidRPr="00947E80">
        <w:rPr>
          <w:rFonts w:hint="eastAsia"/>
          <w:b/>
          <w:bCs/>
          <w:color w:val="0000CC"/>
        </w:rPr>
        <w:t>rolebinding</w:t>
      </w:r>
      <w:proofErr w:type="spellEnd"/>
      <w:r w:rsidRPr="00947E80">
        <w:rPr>
          <w:rFonts w:hint="eastAsia"/>
          <w:b/>
          <w:bCs/>
          <w:color w:val="0000CC"/>
        </w:rPr>
        <w:t xml:space="preserve"> 리소스를 조작하여 네임스페이스(과제별) 사용자들에 대한 권한 조정이 가능하지만, 포탈 내 메타데이터가 변경되지 않으므로 권장되지 않습니다.</w:t>
      </w:r>
    </w:p>
    <w:p w14:paraId="3E4A8263" w14:textId="77777777" w:rsidR="00194B4E" w:rsidRDefault="00194B4E" w:rsidP="00822615">
      <w:pPr>
        <w:jc w:val="left"/>
      </w:pPr>
    </w:p>
    <w:p w14:paraId="768E3467" w14:textId="4B91228F" w:rsidR="0065179F" w:rsidRDefault="0065179F" w:rsidP="0065179F">
      <w:pPr>
        <w:pStyle w:val="3"/>
        <w:numPr>
          <w:ilvl w:val="2"/>
          <w:numId w:val="13"/>
        </w:numPr>
        <w:jc w:val="left"/>
      </w:pPr>
      <w:bookmarkStart w:id="85" w:name="_Toc207787383"/>
      <w:r>
        <w:rPr>
          <w:rFonts w:hint="eastAsia"/>
        </w:rPr>
        <w:t>Pipeline 실행 권한 확인</w:t>
      </w:r>
      <w:bookmarkEnd w:id="85"/>
    </w:p>
    <w:p w14:paraId="487D556B" w14:textId="7619A916" w:rsidR="0065179F" w:rsidRDefault="002E2114" w:rsidP="0065179F">
      <w:pPr>
        <w:rPr>
          <w:lang w:val="en-GB"/>
        </w:rPr>
      </w:pPr>
      <w:r>
        <w:rPr>
          <w:rFonts w:hint="eastAsia"/>
          <w:lang w:val="en-GB"/>
        </w:rPr>
        <w:t xml:space="preserve">namespace에서 pipeline작업이 원활하게 실행되려면 default-editor, default-viewer의 </w:t>
      </w:r>
      <w:proofErr w:type="spellStart"/>
      <w:r>
        <w:rPr>
          <w:rFonts w:hint="eastAsia"/>
          <w:lang w:val="en-GB"/>
        </w:rPr>
        <w:t>Role</w:t>
      </w:r>
      <w:r w:rsidR="001316FE">
        <w:rPr>
          <w:rFonts w:hint="eastAsia"/>
          <w:lang w:val="en-GB"/>
        </w:rPr>
        <w:t>binding</w:t>
      </w:r>
      <w:proofErr w:type="spellEnd"/>
      <w:r w:rsidR="001316FE">
        <w:rPr>
          <w:rFonts w:hint="eastAsia"/>
          <w:lang w:val="en-GB"/>
        </w:rPr>
        <w:t>이 생성되어야 합니다.</w:t>
      </w:r>
    </w:p>
    <w:p w14:paraId="1D60C66E" w14:textId="752ED7F1" w:rsidR="001316FE" w:rsidRDefault="00D672FD" w:rsidP="0065179F">
      <w:pPr>
        <w:rPr>
          <w:lang w:val="en-GB"/>
        </w:rPr>
      </w:pPr>
      <w:r>
        <w:rPr>
          <w:rFonts w:hint="eastAsia"/>
          <w:lang w:val="en-GB"/>
        </w:rPr>
        <w:t>기본적으로 생성되어 있지만, 운영 간 pipeline실행에 문제 발생시에는 반드시 확인해주세요.</w:t>
      </w:r>
    </w:p>
    <w:p w14:paraId="441680B4" w14:textId="763F92D3" w:rsidR="00D672FD" w:rsidRPr="00D672FD" w:rsidRDefault="00D672FD" w:rsidP="0065179F">
      <w:pPr>
        <w:rPr>
          <w:b/>
          <w:bCs/>
          <w:lang w:val="en-GB"/>
        </w:rPr>
      </w:pPr>
      <w:r w:rsidRPr="00D672FD">
        <w:rPr>
          <w:rFonts w:hint="eastAsia"/>
          <w:b/>
          <w:bCs/>
          <w:lang w:val="en-GB"/>
        </w:rPr>
        <w:t xml:space="preserve">해당 </w:t>
      </w:r>
      <w:proofErr w:type="spellStart"/>
      <w:r w:rsidRPr="00D672FD">
        <w:rPr>
          <w:rFonts w:hint="eastAsia"/>
          <w:b/>
          <w:bCs/>
          <w:lang w:val="en-GB"/>
        </w:rPr>
        <w:t>yaml</w:t>
      </w:r>
      <w:proofErr w:type="spellEnd"/>
      <w:r w:rsidRPr="00D672FD">
        <w:rPr>
          <w:rFonts w:hint="eastAsia"/>
          <w:b/>
          <w:bCs/>
          <w:lang w:val="en-GB"/>
        </w:rPr>
        <w:t xml:space="preserve"> 내 namespace 및 </w:t>
      </w:r>
      <w:proofErr w:type="spellStart"/>
      <w:r w:rsidRPr="00D672FD">
        <w:rPr>
          <w:rFonts w:hint="eastAsia"/>
          <w:b/>
          <w:bCs/>
          <w:lang w:val="en-GB"/>
        </w:rPr>
        <w:t>uid</w:t>
      </w:r>
      <w:proofErr w:type="spellEnd"/>
      <w:r w:rsidRPr="00D672FD">
        <w:rPr>
          <w:rFonts w:hint="eastAsia"/>
          <w:b/>
          <w:bCs/>
          <w:lang w:val="en-GB"/>
        </w:rPr>
        <w:t xml:space="preserve"> 환경에 맞게 수정 필요</w:t>
      </w:r>
    </w:p>
    <w:p w14:paraId="4C5464DB" w14:textId="2575AAB6" w:rsidR="00D672FD" w:rsidRPr="00194B4E" w:rsidRDefault="00D672FD" w:rsidP="0065179F">
      <w:pPr>
        <w:rPr>
          <w:lang w:val="en-GB"/>
        </w:rPr>
      </w:pPr>
      <w:r>
        <w:rPr>
          <w:rFonts w:hint="eastAsia"/>
          <w:lang w:val="en-GB"/>
        </w:rPr>
        <w:t xml:space="preserve">파일 작성 후 </w:t>
      </w:r>
      <w:r w:rsidRPr="00D672FD">
        <w:rPr>
          <w:rFonts w:hint="eastAsia"/>
          <w:b/>
          <w:bCs/>
          <w:lang w:val="en-GB"/>
        </w:rPr>
        <w:t xml:space="preserve">$ </w:t>
      </w:r>
      <w:proofErr w:type="spellStart"/>
      <w:r w:rsidRPr="00D672FD">
        <w:rPr>
          <w:rFonts w:hint="eastAsia"/>
          <w:b/>
          <w:bCs/>
          <w:lang w:val="en-GB"/>
        </w:rPr>
        <w:t>kubectl</w:t>
      </w:r>
      <w:proofErr w:type="spellEnd"/>
      <w:r w:rsidRPr="00D672FD">
        <w:rPr>
          <w:rFonts w:hint="eastAsia"/>
          <w:b/>
          <w:bCs/>
          <w:lang w:val="en-GB"/>
        </w:rPr>
        <w:t xml:space="preserve"> apply -f [파일명</w:t>
      </w:r>
      <w:proofErr w:type="gramStart"/>
      <w:r w:rsidRPr="00D672FD">
        <w:rPr>
          <w:rFonts w:hint="eastAsia"/>
          <w:b/>
          <w:bCs/>
          <w:lang w:val="en-GB"/>
        </w:rPr>
        <w:t>]</w:t>
      </w:r>
      <w:r>
        <w:rPr>
          <w:rFonts w:hint="eastAsia"/>
          <w:lang w:val="en-GB"/>
        </w:rPr>
        <w:t xml:space="preserve"> 을</w:t>
      </w:r>
      <w:proofErr w:type="gramEnd"/>
      <w:r>
        <w:rPr>
          <w:rFonts w:hint="eastAsia"/>
          <w:lang w:val="en-GB"/>
        </w:rPr>
        <w:t xml:space="preserve"> 통해 적용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65179F" w:rsidRPr="00707B9F" w14:paraId="441310C2" w14:textId="77777777">
        <w:tc>
          <w:tcPr>
            <w:tcW w:w="9962" w:type="dxa"/>
            <w:shd w:val="clear" w:color="auto" w:fill="D0CECE"/>
          </w:tcPr>
          <w:p w14:paraId="1A92C479" w14:textId="77777777" w:rsidR="0065179F" w:rsidRDefault="00C5311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</w:t>
            </w:r>
            <w:r w:rsidR="00301612">
              <w:rPr>
                <w:rFonts w:hint="eastAsia"/>
                <w:sz w:val="20"/>
                <w:szCs w:val="18"/>
                <w:lang w:val="en-GB"/>
              </w:rPr>
              <w:t>authorization.k8s.io/v1</w:t>
            </w:r>
          </w:p>
          <w:p w14:paraId="02FC18DD" w14:textId="77777777" w:rsidR="00301612" w:rsidRDefault="0030161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138B09FC" w14:textId="77777777" w:rsidR="00301612" w:rsidRDefault="0030161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69532B09" w14:textId="77777777" w:rsidR="00301612" w:rsidRDefault="0030161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C07635">
              <w:rPr>
                <w:rFonts w:hint="eastAsia"/>
                <w:sz w:val="20"/>
                <w:szCs w:val="18"/>
                <w:lang w:val="en-GB"/>
              </w:rPr>
              <w:t>name: default-editor</w:t>
            </w:r>
          </w:p>
          <w:p w14:paraId="5635BA7B" w14:textId="1266E264" w:rsidR="00C07635" w:rsidRDefault="00C0763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427a8c7d-079e-41a5-976c-9350dc66a451-training  </w:t>
            </w:r>
            <w:r w:rsidR="00F92F3B"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>
              <w:rPr>
                <w:rFonts w:hint="eastAsia"/>
                <w:sz w:val="20"/>
                <w:szCs w:val="18"/>
                <w:lang w:val="en-GB"/>
              </w:rPr>
              <w:t>#</w:t>
            </w:r>
            <w:r w:rsidR="00F92F3B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rFonts w:hint="eastAsia"/>
                <w:sz w:val="20"/>
                <w:szCs w:val="18"/>
                <w:lang w:val="en-GB"/>
              </w:rPr>
              <w:t>환경에 맞게 수정 필요</w:t>
            </w:r>
          </w:p>
          <w:p w14:paraId="7638786F" w14:textId="77777777" w:rsidR="00C07635" w:rsidRDefault="00C0763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ownerReferences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746BBFE" w14:textId="77777777" w:rsidR="00C07635" w:rsidRDefault="00C0763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 w:rsidR="008B60F0"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680BBC69" w14:textId="254808F3" w:rsidR="00F92F3B" w:rsidRDefault="00F92F3B" w:rsidP="00F92F3B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367137D9" w14:textId="77777777" w:rsidR="00F92F3B" w:rsidRDefault="00F92F3B" w:rsidP="00F92F3B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controller: true</w:t>
            </w:r>
          </w:p>
          <w:p w14:paraId="230395E5" w14:textId="77777777" w:rsidR="00F92F3B" w:rsidRDefault="00F92F3B" w:rsidP="00F92F3B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Profile</w:t>
            </w:r>
          </w:p>
          <w:p w14:paraId="1687ED7E" w14:textId="77777777" w:rsidR="00F92F3B" w:rsidRDefault="00F92F3B" w:rsidP="00F92F3B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427a8c7d-079e-41a5-976c-9350dc66a451-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training  #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03D68C25" w14:textId="77777777" w:rsidR="00F92F3B" w:rsidRDefault="00F92F3B" w:rsidP="00F92F3B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 w:rsidR="00585089">
              <w:rPr>
                <w:rFonts w:hint="eastAsia"/>
                <w:sz w:val="20"/>
                <w:szCs w:val="18"/>
                <w:lang w:val="en-GB"/>
              </w:rPr>
              <w:t>4618000c-e736-4053-b3c8-62ea3f1711</w:t>
            </w:r>
            <w:proofErr w:type="gramStart"/>
            <w:r w:rsidR="00585089">
              <w:rPr>
                <w:rFonts w:hint="eastAsia"/>
                <w:sz w:val="20"/>
                <w:szCs w:val="18"/>
                <w:lang w:val="en-GB"/>
              </w:rPr>
              <w:t>ee</w:t>
            </w:r>
            <w:r w:rsidR="002F5AC4">
              <w:rPr>
                <w:rFonts w:hint="eastAsia"/>
                <w:sz w:val="20"/>
                <w:szCs w:val="18"/>
                <w:lang w:val="en-GB"/>
              </w:rPr>
              <w:t xml:space="preserve">  #</w:t>
            </w:r>
            <w:proofErr w:type="gramEnd"/>
            <w:r w:rsidR="002F5AC4"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09A2F09B" w14:textId="77777777" w:rsidR="002F5AC4" w:rsidRDefault="002F5AC4" w:rsidP="002F5AC4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F3BE0DE" w14:textId="77777777" w:rsidR="002F5AC4" w:rsidRDefault="002F5AC4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 w:rsidR="00B47C2B"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0FB39F38" w14:textId="77777777" w:rsidR="00B47C2B" w:rsidRDefault="00B47C2B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6A36A9E4" w14:textId="77777777" w:rsidR="00B47C2B" w:rsidRDefault="00B47C2B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-edit</w:t>
            </w:r>
          </w:p>
          <w:p w14:paraId="29CA3CBA" w14:textId="77777777" w:rsidR="00B47C2B" w:rsidRDefault="00B47C2B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5C30CE55" w14:textId="77777777" w:rsidR="00B47C2B" w:rsidRDefault="00FE30FE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4A77D3A7" w14:textId="77777777" w:rsidR="00FE30FE" w:rsidRDefault="00FE30FE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default-editor</w:t>
            </w:r>
          </w:p>
          <w:p w14:paraId="6265F60F" w14:textId="77777777" w:rsidR="00FE30FE" w:rsidRDefault="00FE30FE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427a8c7d-079e-41a5-976c-9350dc66a451-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training  #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6A2D8A18" w14:textId="77777777" w:rsidR="00FE30FE" w:rsidRDefault="00FE30FE" w:rsidP="002F5AC4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1576805" w14:textId="77777777" w:rsidR="00F341B0" w:rsidRDefault="00F341B0" w:rsidP="002F5AC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---</w:t>
            </w:r>
          </w:p>
          <w:p w14:paraId="495385D4" w14:textId="77777777" w:rsidR="00F341B0" w:rsidRDefault="00F341B0" w:rsidP="002F5AC4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19E51C0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rbac.authorization.k8s.io/v1</w:t>
            </w:r>
          </w:p>
          <w:p w14:paraId="01B2DFA3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RoleBinding</w:t>
            </w:r>
            <w:proofErr w:type="spellEnd"/>
          </w:p>
          <w:p w14:paraId="463A1C1F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3E55BC0A" w14:textId="05055BE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default-viewer</w:t>
            </w:r>
          </w:p>
          <w:p w14:paraId="7A1B8FE4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427a8c7d-079e-41a5-976c-9350dc66a451-training    # 환경에 맞게 수정 필요</w:t>
            </w:r>
          </w:p>
          <w:p w14:paraId="0E6C09E1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ownerReferences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61C3AD84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</w:t>
            </w:r>
          </w:p>
          <w:p w14:paraId="2AE4844F" w14:textId="77777777" w:rsidR="00F341B0" w:rsidRDefault="00F341B0" w:rsidP="00F341B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blockOwnerDeletion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1BB49EFF" w14:textId="77777777" w:rsidR="00F341B0" w:rsidRDefault="00F341B0" w:rsidP="00F341B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controller: true</w:t>
            </w:r>
          </w:p>
          <w:p w14:paraId="7B445D5F" w14:textId="77777777" w:rsidR="00F341B0" w:rsidRDefault="00F341B0" w:rsidP="00F341B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kind: Profile</w:t>
            </w:r>
          </w:p>
          <w:p w14:paraId="08BF0352" w14:textId="77777777" w:rsidR="00F341B0" w:rsidRDefault="00F341B0" w:rsidP="00F341B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427a8c7d-079e-41a5-976c-9350dc66a451-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training  #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22EF135E" w14:textId="77777777" w:rsidR="00F341B0" w:rsidRDefault="00F341B0" w:rsidP="00F341B0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4618000c-e736-4053-b3c8-62ea3f1711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ee  #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48C6C7ED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roleRef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CF0B394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rbac.authorization.k8s.io</w:t>
            </w:r>
          </w:p>
          <w:p w14:paraId="0925FE80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ClusterRole</w:t>
            </w:r>
            <w:proofErr w:type="spellEnd"/>
          </w:p>
          <w:p w14:paraId="11A11DCA" w14:textId="22142213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r w:rsidR="00A408B8">
              <w:rPr>
                <w:rFonts w:hint="eastAsia"/>
                <w:sz w:val="20"/>
                <w:szCs w:val="18"/>
                <w:lang w:val="en-GB"/>
              </w:rPr>
              <w:t>view</w:t>
            </w:r>
          </w:p>
          <w:p w14:paraId="6D008514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subjects:</w:t>
            </w:r>
          </w:p>
          <w:p w14:paraId="47FE4108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</w:p>
          <w:p w14:paraId="0011B7FC" w14:textId="52FF0ECA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default-</w:t>
            </w:r>
            <w:r w:rsidR="00A408B8">
              <w:rPr>
                <w:rFonts w:hint="eastAsia"/>
                <w:sz w:val="20"/>
                <w:szCs w:val="18"/>
                <w:lang w:val="en-GB"/>
              </w:rPr>
              <w:t>viewe</w:t>
            </w:r>
            <w:r>
              <w:rPr>
                <w:rFonts w:hint="eastAsia"/>
                <w:sz w:val="20"/>
                <w:szCs w:val="18"/>
                <w:lang w:val="en-GB"/>
              </w:rPr>
              <w:t>r</w:t>
            </w:r>
          </w:p>
          <w:p w14:paraId="42CBFD7D" w14:textId="77777777" w:rsidR="00F341B0" w:rsidRDefault="00F341B0" w:rsidP="00F341B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427a8c7d-079e-41a5-976c-9350dc66a451-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training  #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환경에 맞게 수정 필요</w:t>
            </w:r>
          </w:p>
          <w:p w14:paraId="0BF4A964" w14:textId="3A7004A7" w:rsidR="00F341B0" w:rsidRPr="00707B9F" w:rsidRDefault="00F341B0" w:rsidP="002F5AC4">
            <w:pPr>
              <w:jc w:val="left"/>
              <w:rPr>
                <w:sz w:val="20"/>
                <w:szCs w:val="18"/>
                <w:lang w:val="en-GB"/>
              </w:rPr>
            </w:pPr>
          </w:p>
        </w:tc>
      </w:tr>
    </w:tbl>
    <w:p w14:paraId="7C0C14FD" w14:textId="77777777" w:rsidR="0065179F" w:rsidRPr="0065179F" w:rsidRDefault="0065179F" w:rsidP="00822615">
      <w:pPr>
        <w:jc w:val="left"/>
      </w:pPr>
    </w:p>
    <w:p w14:paraId="7C85FBC8" w14:textId="77777777" w:rsidR="00510FA9" w:rsidRDefault="00510FA9" w:rsidP="00822615">
      <w:pPr>
        <w:jc w:val="left"/>
      </w:pPr>
    </w:p>
    <w:p w14:paraId="7D06C04B" w14:textId="3ED013FF" w:rsidR="00510FA9" w:rsidRDefault="00274656" w:rsidP="00510FA9">
      <w:pPr>
        <w:pStyle w:val="20"/>
        <w:numPr>
          <w:ilvl w:val="1"/>
          <w:numId w:val="13"/>
        </w:numPr>
        <w:jc w:val="left"/>
      </w:pPr>
      <w:proofErr w:type="spellStart"/>
      <w:r w:rsidRPr="00274656">
        <w:t>kfp</w:t>
      </w:r>
      <w:proofErr w:type="spellEnd"/>
      <w:r w:rsidRPr="00274656">
        <w:t>-status-reporter</w:t>
      </w:r>
      <w:r w:rsidR="0052056B">
        <w:t xml:space="preserve"> </w:t>
      </w:r>
      <w:r w:rsidR="0052056B">
        <w:rPr>
          <w:rFonts w:hint="eastAsia"/>
        </w:rPr>
        <w:t>관리</w:t>
      </w:r>
    </w:p>
    <w:p w14:paraId="2455DD6F" w14:textId="77777777" w:rsidR="00040698" w:rsidRDefault="00040698" w:rsidP="00040698">
      <w:pPr>
        <w:pStyle w:val="3"/>
        <w:numPr>
          <w:ilvl w:val="2"/>
          <w:numId w:val="13"/>
        </w:numPr>
        <w:jc w:val="left"/>
        <w:rPr>
          <w:lang w:val="en-US"/>
        </w:rPr>
      </w:pPr>
      <w:r>
        <w:rPr>
          <w:rFonts w:hint="eastAsia"/>
        </w:rPr>
        <w:t>서비스 재시작</w:t>
      </w:r>
    </w:p>
    <w:p w14:paraId="457DF07E" w14:textId="697DBCAE" w:rsidR="00040698" w:rsidRDefault="00040698" w:rsidP="00040698">
      <w:r>
        <w:t xml:space="preserve">- </w:t>
      </w:r>
      <w:proofErr w:type="spellStart"/>
      <w:r>
        <w:t>kfp</w:t>
      </w:r>
      <w:proofErr w:type="spellEnd"/>
      <w:r>
        <w:t>-status-reporter pod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재시작하려면</w:t>
      </w:r>
      <w:proofErr w:type="spellEnd"/>
      <w:r>
        <w:rPr>
          <w:rFonts w:hint="eastAsia"/>
        </w:rPr>
        <w:t xml:space="preserve"> deployment를 </w:t>
      </w:r>
      <w:proofErr w:type="spellStart"/>
      <w:r>
        <w:rPr>
          <w:rFonts w:hint="eastAsia"/>
        </w:rPr>
        <w:t>재시작해야합니다</w:t>
      </w:r>
      <w:proofErr w:type="spellEnd"/>
      <w:r>
        <w:rPr>
          <w:rFonts w:hint="eastAsia"/>
        </w:rPr>
        <w:t>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40698" w:rsidRPr="00707B9F" w14:paraId="469D2330" w14:textId="77777777" w:rsidTr="009E6241">
        <w:tc>
          <w:tcPr>
            <w:tcW w:w="9962" w:type="dxa"/>
            <w:shd w:val="clear" w:color="auto" w:fill="D0CECE"/>
          </w:tcPr>
          <w:p w14:paraId="39FE6419" w14:textId="77777777" w:rsidR="0036794C" w:rsidRPr="0036794C" w:rsidRDefault="0036794C" w:rsidP="0036794C">
            <w:pPr>
              <w:jc w:val="left"/>
              <w:rPr>
                <w:sz w:val="20"/>
                <w:szCs w:val="18"/>
                <w:lang w:val="en-GB"/>
              </w:rPr>
            </w:pPr>
            <w:r w:rsidRPr="0036794C">
              <w:rPr>
                <w:sz w:val="20"/>
                <w:szCs w:val="18"/>
                <w:lang w:val="en-GB"/>
              </w:rPr>
              <w:t xml:space="preserve">[root@adw-k8s-master </w:t>
            </w:r>
            <w:proofErr w:type="gramStart"/>
            <w:r w:rsidRPr="0036794C">
              <w:rPr>
                <w:sz w:val="20"/>
                <w:szCs w:val="18"/>
                <w:lang w:val="en-GB"/>
              </w:rPr>
              <w:t>~]#</w:t>
            </w:r>
            <w:proofErr w:type="gramEnd"/>
            <w:r w:rsidRPr="0036794C">
              <w:rPr>
                <w:sz w:val="20"/>
                <w:szCs w:val="18"/>
                <w:lang w:val="en-GB"/>
              </w:rPr>
              <w:t xml:space="preserve"> </w:t>
            </w:r>
            <w:proofErr w:type="spellStart"/>
            <w:r w:rsidRPr="0036794C">
              <w:rPr>
                <w:sz w:val="20"/>
                <w:szCs w:val="18"/>
                <w:lang w:val="en-GB"/>
              </w:rPr>
              <w:t>kubectl</w:t>
            </w:r>
            <w:proofErr w:type="spellEnd"/>
            <w:r w:rsidRPr="0036794C">
              <w:rPr>
                <w:sz w:val="20"/>
                <w:szCs w:val="18"/>
                <w:lang w:val="en-GB"/>
              </w:rPr>
              <w:t xml:space="preserve"> rollout restart deployment </w:t>
            </w:r>
            <w:proofErr w:type="spellStart"/>
            <w:r w:rsidRPr="0036794C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36794C">
              <w:rPr>
                <w:sz w:val="20"/>
                <w:szCs w:val="18"/>
                <w:lang w:val="en-GB"/>
              </w:rPr>
              <w:t>-status-reporter -</w:t>
            </w:r>
            <w:proofErr w:type="spellStart"/>
            <w:r w:rsidRPr="0036794C">
              <w:rPr>
                <w:sz w:val="20"/>
                <w:szCs w:val="18"/>
                <w:lang w:val="en-GB"/>
              </w:rPr>
              <w:t>niae</w:t>
            </w:r>
            <w:proofErr w:type="spellEnd"/>
          </w:p>
          <w:p w14:paraId="7AC3DA5D" w14:textId="6F52F4F0" w:rsidR="00040698" w:rsidRPr="00707B9F" w:rsidRDefault="0036794C" w:rsidP="0036794C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proofErr w:type="gramStart"/>
            <w:r w:rsidRPr="0036794C">
              <w:rPr>
                <w:sz w:val="20"/>
                <w:szCs w:val="18"/>
                <w:lang w:val="en-GB"/>
              </w:rPr>
              <w:t>deployment.apps</w:t>
            </w:r>
            <w:proofErr w:type="spellEnd"/>
            <w:proofErr w:type="gramEnd"/>
            <w:r w:rsidRPr="0036794C">
              <w:rPr>
                <w:sz w:val="20"/>
                <w:szCs w:val="18"/>
                <w:lang w:val="en-GB"/>
              </w:rPr>
              <w:t>/</w:t>
            </w:r>
            <w:proofErr w:type="spellStart"/>
            <w:r w:rsidRPr="0036794C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36794C">
              <w:rPr>
                <w:sz w:val="20"/>
                <w:szCs w:val="18"/>
                <w:lang w:val="en-GB"/>
              </w:rPr>
              <w:t>-status-reporter restarted</w:t>
            </w:r>
          </w:p>
        </w:tc>
      </w:tr>
    </w:tbl>
    <w:p w14:paraId="155BB697" w14:textId="77777777" w:rsidR="00040698" w:rsidRDefault="00040698" w:rsidP="00040698">
      <w:pPr>
        <w:jc w:val="left"/>
      </w:pPr>
    </w:p>
    <w:p w14:paraId="0A552A32" w14:textId="4AB9DEA5" w:rsidR="0036794C" w:rsidRDefault="0036794C" w:rsidP="0036794C">
      <w:pPr>
        <w:pStyle w:val="3"/>
        <w:numPr>
          <w:ilvl w:val="2"/>
          <w:numId w:val="13"/>
        </w:numPr>
        <w:jc w:val="left"/>
      </w:pPr>
      <w:r>
        <w:rPr>
          <w:rFonts w:hint="eastAsia"/>
        </w:rPr>
        <w:t>로그 확인 방법</w:t>
      </w:r>
    </w:p>
    <w:p w14:paraId="6AB49579" w14:textId="47421299" w:rsidR="0036794C" w:rsidRDefault="0036794C" w:rsidP="0036794C">
      <w:r>
        <w:rPr>
          <w:rFonts w:hint="eastAsia"/>
          <w:lang w:val="en-GB"/>
        </w:rPr>
        <w:t xml:space="preserve">- </w:t>
      </w:r>
      <w:proofErr w:type="spellStart"/>
      <w:r>
        <w:t>kfp</w:t>
      </w:r>
      <w:proofErr w:type="spellEnd"/>
      <w:r>
        <w:t>-status-reporter pod</w:t>
      </w:r>
      <w:r>
        <w:rPr>
          <w:rFonts w:hint="eastAsia"/>
        </w:rPr>
        <w:t>에 대한 로그 확인방법</w:t>
      </w:r>
    </w:p>
    <w:p w14:paraId="00520567" w14:textId="3675489C" w:rsidR="003A10F8" w:rsidRDefault="003A10F8" w:rsidP="0036794C">
      <w:r>
        <w:t xml:space="preserve">- </w:t>
      </w:r>
      <w:r>
        <w:rPr>
          <w:rFonts w:hint="eastAsia"/>
        </w:rPr>
        <w:t xml:space="preserve">로그 조회 시 모니터링중인 </w:t>
      </w:r>
      <w:r>
        <w:t>namespace</w:t>
      </w:r>
      <w:r>
        <w:rPr>
          <w:rFonts w:hint="eastAsia"/>
        </w:rPr>
        <w:t xml:space="preserve">가 출력되며 오류가 발생된 </w:t>
      </w:r>
      <w:r>
        <w:t xml:space="preserve">Recurring Run </w:t>
      </w:r>
      <w:r>
        <w:rPr>
          <w:rFonts w:hint="eastAsia"/>
        </w:rPr>
        <w:t xml:space="preserve">발생 시 </w:t>
      </w:r>
      <w:r>
        <w:t xml:space="preserve">Warning </w:t>
      </w:r>
      <w:r>
        <w:rPr>
          <w:rFonts w:hint="eastAsia"/>
        </w:rPr>
        <w:t>로그와 함께 쪽지</w:t>
      </w:r>
      <w:r w:rsidR="000A3E5C">
        <w:rPr>
          <w:rFonts w:hint="eastAsia"/>
        </w:rPr>
        <w:t>가 수신된 수신자가 표시됩니다.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F04D1" w:rsidRPr="00707B9F" w14:paraId="626B2227" w14:textId="77777777" w:rsidTr="009E6241">
        <w:tc>
          <w:tcPr>
            <w:tcW w:w="9962" w:type="dxa"/>
            <w:shd w:val="clear" w:color="auto" w:fill="D0CECE"/>
          </w:tcPr>
          <w:p w14:paraId="07201A85" w14:textId="77777777" w:rsidR="000F04D1" w:rsidRDefault="000F04D1" w:rsidP="000F04D1">
            <w:r>
              <w:t xml:space="preserve">[root@adw-k8s-master </w:t>
            </w:r>
            <w:proofErr w:type="gramStart"/>
            <w:r>
              <w:t>~]#</w:t>
            </w:r>
            <w:proofErr w:type="gramEnd"/>
            <w:r>
              <w:t xml:space="preserve"> </w:t>
            </w:r>
            <w:proofErr w:type="spellStart"/>
            <w:r>
              <w:t>kubectl</w:t>
            </w:r>
            <w:proofErr w:type="spellEnd"/>
            <w:r>
              <w:t xml:space="preserve"> logs deploy/</w:t>
            </w:r>
            <w:proofErr w:type="spellStart"/>
            <w:r>
              <w:t>kfp</w:t>
            </w:r>
            <w:proofErr w:type="spellEnd"/>
            <w:r>
              <w:t>-status-reporter -</w:t>
            </w:r>
            <w:proofErr w:type="spellStart"/>
            <w:r>
              <w:t>niae</w:t>
            </w:r>
            <w:proofErr w:type="spellEnd"/>
          </w:p>
          <w:p w14:paraId="75A62446" w14:textId="77777777" w:rsidR="000F04D1" w:rsidRDefault="000F04D1" w:rsidP="000F04D1">
            <w:r>
              <w:lastRenderedPageBreak/>
              <w:t xml:space="preserve">2025-09-03 01:26:41,519 | INFO | Using </w:t>
            </w:r>
            <w:proofErr w:type="spellStart"/>
            <w:r>
              <w:t>InClusterConfig</w:t>
            </w:r>
            <w:proofErr w:type="spellEnd"/>
          </w:p>
          <w:p w14:paraId="01CA87F8" w14:textId="77777777" w:rsidR="000F04D1" w:rsidRDefault="000F04D1" w:rsidP="000F04D1">
            <w:r>
              <w:t xml:space="preserve">2025-09-03 01:26:41,608 | INFO | [685ee0f9-dea9-467f-ac4e-9124c3818eef-training] watcher started (initial </w:t>
            </w:r>
            <w:proofErr w:type="spellStart"/>
            <w:r>
              <w:t>rv</w:t>
            </w:r>
            <w:proofErr w:type="spellEnd"/>
            <w:r>
              <w:t>=474870741)</w:t>
            </w:r>
          </w:p>
          <w:p w14:paraId="51CEF635" w14:textId="77777777" w:rsidR="000F04D1" w:rsidRPr="00040698" w:rsidRDefault="000F04D1" w:rsidP="000F04D1">
            <w:r>
              <w:t>2025-09-03 01:26:41,609 | INFO | [0c0b9cb8-7e82-4bbd-9831-35c0c4bd5438-training</w:t>
            </w:r>
            <w:proofErr w:type="gramStart"/>
            <w:r>
              <w:t>] watcher</w:t>
            </w:r>
            <w:proofErr w:type="gramEnd"/>
            <w:r>
              <w:t xml:space="preserve"> </w:t>
            </w:r>
            <w:proofErr w:type="gramStart"/>
            <w:r>
              <w:t>started</w:t>
            </w:r>
            <w:proofErr w:type="gramEnd"/>
            <w:r>
              <w:t xml:space="preserve"> (initial </w:t>
            </w:r>
            <w:proofErr w:type="spellStart"/>
            <w:r>
              <w:t>rv</w:t>
            </w:r>
            <w:proofErr w:type="spellEnd"/>
            <w:r>
              <w:t>=474870741)</w:t>
            </w:r>
          </w:p>
          <w:p w14:paraId="2FE0E983" w14:textId="2D35E1B1" w:rsidR="000F04D1" w:rsidRPr="000F04D1" w:rsidRDefault="000F04D1" w:rsidP="009E6241">
            <w:pPr>
              <w:jc w:val="left"/>
              <w:rPr>
                <w:sz w:val="20"/>
                <w:szCs w:val="18"/>
              </w:rPr>
            </w:pPr>
          </w:p>
        </w:tc>
      </w:tr>
    </w:tbl>
    <w:p w14:paraId="11C0879C" w14:textId="2CD730F4" w:rsidR="0036794C" w:rsidRPr="000F04D1" w:rsidRDefault="0036794C" w:rsidP="0036794C"/>
    <w:p w14:paraId="1C3510B9" w14:textId="2559A2DC" w:rsidR="0052056B" w:rsidRDefault="00040698" w:rsidP="0052056B">
      <w:pPr>
        <w:pStyle w:val="3"/>
        <w:numPr>
          <w:ilvl w:val="2"/>
          <w:numId w:val="13"/>
        </w:numPr>
        <w:jc w:val="left"/>
        <w:rPr>
          <w:lang w:val="en-US"/>
        </w:rPr>
      </w:pPr>
      <w:proofErr w:type="spellStart"/>
      <w:r>
        <w:rPr>
          <w:lang w:val="en-US"/>
        </w:rPr>
        <w:t>Configmap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구성</w:t>
      </w:r>
      <w:r w:rsidR="00C3249E">
        <w:rPr>
          <w:lang w:val="en-US"/>
        </w:rPr>
        <w:t>/</w:t>
      </w:r>
      <w:r w:rsidR="00C3249E">
        <w:rPr>
          <w:rFonts w:hint="eastAsia"/>
          <w:lang w:val="en-US"/>
        </w:rPr>
        <w:t>변경방법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205732" w:rsidRPr="00707B9F" w14:paraId="6EE6F604" w14:textId="77777777" w:rsidTr="009E6241">
        <w:tc>
          <w:tcPr>
            <w:tcW w:w="9962" w:type="dxa"/>
            <w:shd w:val="clear" w:color="auto" w:fill="D0CECE"/>
          </w:tcPr>
          <w:p w14:paraId="331A373D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 w:rsidRPr="007E6D48">
              <w:rPr>
                <w:sz w:val="20"/>
                <w:szCs w:val="18"/>
                <w:lang w:val="en-GB"/>
              </w:rPr>
              <w:t>apiVersion</w:t>
            </w:r>
            <w:proofErr w:type="spellEnd"/>
            <w:r w:rsidRPr="007E6D48">
              <w:rPr>
                <w:sz w:val="20"/>
                <w:szCs w:val="18"/>
                <w:lang w:val="en-GB"/>
              </w:rPr>
              <w:t>: v1</w:t>
            </w:r>
          </w:p>
          <w:p w14:paraId="0FC5EC1D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kind: </w:t>
            </w:r>
            <w:proofErr w:type="spellStart"/>
            <w:r w:rsidRPr="007E6D48">
              <w:rPr>
                <w:sz w:val="20"/>
                <w:szCs w:val="18"/>
                <w:lang w:val="en-GB"/>
              </w:rPr>
              <w:t>ConfigMap</w:t>
            </w:r>
            <w:proofErr w:type="spellEnd"/>
          </w:p>
          <w:p w14:paraId="36FFDCEB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>metadata:</w:t>
            </w:r>
          </w:p>
          <w:p w14:paraId="10CAE8AF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name: </w:t>
            </w:r>
            <w:proofErr w:type="spellStart"/>
            <w:r w:rsidRPr="007E6D48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7E6D48">
              <w:rPr>
                <w:sz w:val="20"/>
                <w:szCs w:val="18"/>
                <w:lang w:val="en-GB"/>
              </w:rPr>
              <w:t>-status-reporter-config</w:t>
            </w:r>
          </w:p>
          <w:p w14:paraId="534D35B9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namespace: </w:t>
            </w:r>
            <w:proofErr w:type="spellStart"/>
            <w:r w:rsidRPr="007E6D48">
              <w:rPr>
                <w:sz w:val="20"/>
                <w:szCs w:val="18"/>
                <w:lang w:val="en-GB"/>
              </w:rPr>
              <w:t>iae</w:t>
            </w:r>
            <w:proofErr w:type="spellEnd"/>
            <w:r w:rsidRPr="007E6D48">
              <w:rPr>
                <w:sz w:val="20"/>
                <w:szCs w:val="18"/>
                <w:lang w:val="en-GB"/>
              </w:rPr>
              <w:t xml:space="preserve"> # 변경 필요</w:t>
            </w:r>
          </w:p>
          <w:p w14:paraId="5412E43B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>data:</w:t>
            </w:r>
          </w:p>
          <w:p w14:paraId="73CA8618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#모니터링 서버 설정</w:t>
            </w:r>
          </w:p>
          <w:p w14:paraId="10B9EC0E" w14:textId="08280DAF" w:rsidR="007E6D48" w:rsidRPr="007E6D48" w:rsidRDefault="007E6D48" w:rsidP="007E6D48">
            <w:pPr>
              <w:jc w:val="left"/>
              <w:rPr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NAMESPACE_PATTERN: "*-training"</w:t>
            </w:r>
            <w:r>
              <w:rPr>
                <w:sz w:val="20"/>
                <w:szCs w:val="18"/>
                <w:lang w:val="en-GB"/>
              </w:rPr>
              <w:t xml:space="preserve"> </w:t>
            </w:r>
            <w:r w:rsidRPr="00DB366F">
              <w:rPr>
                <w:b/>
                <w:bCs/>
                <w:sz w:val="20"/>
                <w:szCs w:val="18"/>
                <w:lang w:val="en-GB"/>
              </w:rPr>
              <w:t xml:space="preserve"># </w:t>
            </w:r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모니터링 </w:t>
            </w:r>
            <w:proofErr w:type="spellStart"/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하고자하는</w:t>
            </w:r>
            <w:proofErr w:type="spellEnd"/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네임스페이스 패턴 (</w:t>
            </w:r>
            <w:proofErr w:type="spellStart"/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모든문자열</w:t>
            </w:r>
            <w:r w:rsid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을</w:t>
            </w:r>
            <w:proofErr w:type="spellEnd"/>
            <w:r w:rsid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의미하는 </w:t>
            </w:r>
            <w:proofErr w:type="gramStart"/>
            <w:r w:rsid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* </w:t>
            </w:r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활용</w:t>
            </w:r>
            <w:proofErr w:type="gramEnd"/>
            <w:r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가능)</w:t>
            </w:r>
          </w:p>
          <w:p w14:paraId="47A19A05" w14:textId="09778FEE" w:rsidR="007E6D48" w:rsidRPr="0098785D" w:rsidRDefault="007E6D48" w:rsidP="007E6D48">
            <w:pPr>
              <w:jc w:val="left"/>
              <w:rPr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LOG_LEVEL: "INFO"</w:t>
            </w:r>
            <w:r w:rsidR="00C00AB0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C00AB0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# pod실행 시 출력되는 로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그레벨 (</w:t>
            </w:r>
            <w:proofErr w:type="gramStart"/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>INFO,DEBUG</w:t>
            </w:r>
            <w:proofErr w:type="gramEnd"/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>)</w:t>
            </w:r>
          </w:p>
          <w:p w14:paraId="163CD812" w14:textId="77BE921F" w:rsidR="007E6D48" w:rsidRPr="00DB366F" w:rsidRDefault="007E6D48" w:rsidP="007E6D48">
            <w:pPr>
              <w:jc w:val="left"/>
              <w:rPr>
                <w:b/>
                <w:bCs/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RESYNC_SECONDS: </w:t>
            </w:r>
            <w:r w:rsidRPr="00DB366F">
              <w:rPr>
                <w:b/>
                <w:bCs/>
                <w:sz w:val="20"/>
                <w:szCs w:val="18"/>
                <w:lang w:val="en-GB"/>
              </w:rPr>
              <w:t>"300"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 # pod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가 모니터링 시 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RESYNC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시도 주기</w:t>
            </w:r>
          </w:p>
          <w:p w14:paraId="3739F1CC" w14:textId="56421647" w:rsidR="007E6D48" w:rsidRPr="00DB366F" w:rsidRDefault="007E6D48" w:rsidP="007E6D48">
            <w:pPr>
              <w:jc w:val="left"/>
              <w:rPr>
                <w:b/>
                <w:bCs/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BACKOFF_SECONDS: "5"</w:t>
            </w:r>
            <w:r w:rsidR="009878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# </w:t>
            </w:r>
            <w:r w:rsidR="0098785D" w:rsidRPr="00DB366F">
              <w:rPr>
                <w:b/>
                <w:bCs/>
                <w:sz w:val="20"/>
                <w:szCs w:val="18"/>
              </w:rPr>
              <w:t>pod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</w:rPr>
              <w:t>가 모니터링 간 에러 발생 시 연결 재시도 주기</w:t>
            </w:r>
          </w:p>
          <w:p w14:paraId="44FDEEFC" w14:textId="77777777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# WORKB 설정</w:t>
            </w:r>
          </w:p>
          <w:p w14:paraId="5CC60526" w14:textId="0C365DEB" w:rsidR="007E6D48" w:rsidRPr="0098785D" w:rsidRDefault="007E6D48" w:rsidP="007E6D48">
            <w:pPr>
              <w:jc w:val="left"/>
              <w:rPr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MEMO_SERVER_URL: ""</w:t>
            </w:r>
            <w:r w:rsidR="009878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# 내부 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WORKB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서버 주소 (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>WORKB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가이드 참고)</w:t>
            </w:r>
          </w:p>
          <w:p w14:paraId="33C06736" w14:textId="26903539" w:rsidR="007E6D48" w:rsidRPr="0098785D" w:rsidRDefault="007E6D48" w:rsidP="007E6D48">
            <w:pPr>
              <w:jc w:val="left"/>
              <w:rPr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SRV_CODE: ""</w:t>
            </w:r>
            <w:r w:rsidR="009878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# 내부 </w:t>
            </w:r>
            <w:proofErr w:type="gramStart"/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WORKB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에서</w:t>
            </w:r>
            <w:proofErr w:type="gramEnd"/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사용되는 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>SRV</w:t>
            </w:r>
            <w:r w:rsidR="0098785D" w:rsidRPr="00DB366F">
              <w:rPr>
                <w:b/>
                <w:bCs/>
                <w:sz w:val="20"/>
                <w:szCs w:val="18"/>
              </w:rPr>
              <w:t xml:space="preserve">_CODE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(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>WORKB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가이드 참고)</w:t>
            </w:r>
          </w:p>
          <w:p w14:paraId="77444560" w14:textId="05C51C3A" w:rsidR="007E6D48" w:rsidRPr="00DB366F" w:rsidRDefault="007E6D48" w:rsidP="007E6D48">
            <w:pPr>
              <w:jc w:val="left"/>
              <w:rPr>
                <w:b/>
                <w:bCs/>
                <w:sz w:val="20"/>
                <w:szCs w:val="18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SEND_USER_ID: ""</w:t>
            </w:r>
            <w:r w:rsidR="0098785D">
              <w:rPr>
                <w:sz w:val="20"/>
                <w:szCs w:val="18"/>
                <w:lang w:val="en-GB"/>
              </w:rPr>
              <w:t xml:space="preserve"> 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#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쪽지를 발신하는 사람의 사번</w:t>
            </w:r>
          </w:p>
          <w:p w14:paraId="11266E03" w14:textId="415261D4" w:rsidR="007E6D48" w:rsidRPr="00DB366F" w:rsidRDefault="007E6D48" w:rsidP="007E6D48">
            <w:pPr>
              <w:jc w:val="left"/>
              <w:rPr>
                <w:b/>
                <w:bCs/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SENDER_ALIAS: ""</w:t>
            </w:r>
            <w:r w:rsidR="0098785D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# 쪽지 </w:t>
            </w:r>
            <w:proofErr w:type="spellStart"/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>수신시</w:t>
            </w:r>
            <w:proofErr w:type="spellEnd"/>
            <w:r w:rsidR="0098785D" w:rsidRPr="00DB366F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 표시되는 발신자 이름</w:t>
            </w:r>
          </w:p>
          <w:p w14:paraId="4411834D" w14:textId="0F03AC28" w:rsidR="007E6D48" w:rsidRPr="007E6D48" w:rsidRDefault="007E6D48" w:rsidP="007E6D48">
            <w:pPr>
              <w:jc w:val="left"/>
              <w:rPr>
                <w:sz w:val="20"/>
                <w:szCs w:val="18"/>
                <w:lang w:val="en-GB"/>
              </w:rPr>
            </w:pPr>
            <w:r w:rsidRPr="007E6D48">
              <w:rPr>
                <w:sz w:val="20"/>
                <w:szCs w:val="18"/>
                <w:lang w:val="en-GB"/>
              </w:rPr>
              <w:t xml:space="preserve">  RECIPIENT: ""</w:t>
            </w:r>
            <w:r w:rsidR="0098785D">
              <w:rPr>
                <w:sz w:val="20"/>
                <w:szCs w:val="18"/>
                <w:lang w:val="en-GB"/>
              </w:rPr>
              <w:t xml:space="preserve"> </w:t>
            </w:r>
            <w:r w:rsidRPr="00DB366F">
              <w:rPr>
                <w:b/>
                <w:bCs/>
                <w:sz w:val="20"/>
                <w:szCs w:val="18"/>
                <w:lang w:val="en-GB"/>
              </w:rPr>
              <w:t xml:space="preserve"># </w:t>
            </w:r>
            <w:r w:rsidR="0098785D" w:rsidRPr="00DB366F">
              <w:rPr>
                <w:b/>
                <w:bCs/>
                <w:sz w:val="20"/>
                <w:szCs w:val="18"/>
                <w:lang w:val="en-GB"/>
              </w:rPr>
              <w:t xml:space="preserve">ex) </w:t>
            </w:r>
            <w:r w:rsidRPr="00DB366F">
              <w:rPr>
                <w:b/>
                <w:bCs/>
                <w:sz w:val="20"/>
                <w:szCs w:val="18"/>
                <w:lang w:val="en-GB"/>
              </w:rPr>
              <w:t>RECIPIENT: "user</w:t>
            </w:r>
            <w:proofErr w:type="gramStart"/>
            <w:r w:rsidRPr="00DB366F">
              <w:rPr>
                <w:b/>
                <w:bCs/>
                <w:sz w:val="20"/>
                <w:szCs w:val="18"/>
                <w:lang w:val="en-GB"/>
              </w:rPr>
              <w:t>01,user02,user</w:t>
            </w:r>
            <w:proofErr w:type="gramEnd"/>
            <w:r w:rsidRPr="00DB366F">
              <w:rPr>
                <w:b/>
                <w:bCs/>
                <w:sz w:val="20"/>
                <w:szCs w:val="18"/>
                <w:lang w:val="en-GB"/>
              </w:rPr>
              <w:t>03"</w:t>
            </w:r>
          </w:p>
        </w:tc>
      </w:tr>
    </w:tbl>
    <w:p w14:paraId="67E3D01B" w14:textId="1B924425" w:rsidR="000A3E5C" w:rsidRDefault="00EF6D47" w:rsidP="000A3E5C">
      <w:r>
        <w:rPr>
          <w:rFonts w:hint="eastAsia"/>
        </w:rPr>
        <w:t xml:space="preserve">- 운영 간 쪽지 수신자 변경이 필요할 경우 </w:t>
      </w:r>
      <w:proofErr w:type="gramStart"/>
      <w:r>
        <w:t xml:space="preserve">RECIPENT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값을 변경하고 </w:t>
      </w:r>
      <w:r>
        <w:t>Pod</w:t>
      </w:r>
      <w:r>
        <w:rPr>
          <w:rFonts w:hint="eastAsia"/>
        </w:rPr>
        <w:t xml:space="preserve">를 재시작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>.</w:t>
      </w:r>
    </w:p>
    <w:p w14:paraId="08CFDC57" w14:textId="64CB0077" w:rsidR="00EF6D47" w:rsidRDefault="00EF6D47" w:rsidP="000A3E5C">
      <w:r>
        <w:rPr>
          <w:rFonts w:hint="eastAsia"/>
        </w:rPr>
        <w:t xml:space="preserve">- </w:t>
      </w:r>
      <w:r>
        <w:t xml:space="preserve">vi </w:t>
      </w:r>
      <w:r>
        <w:rPr>
          <w:rFonts w:hint="eastAsia"/>
        </w:rPr>
        <w:t xml:space="preserve">에디터를 통해 </w:t>
      </w:r>
      <w:r w:rsidR="002B08F9">
        <w:rPr>
          <w:rFonts w:hint="eastAsia"/>
        </w:rPr>
        <w:t xml:space="preserve">값을 수정 후 저장하고 해당 </w:t>
      </w:r>
      <w:proofErr w:type="spellStart"/>
      <w:r w:rsidR="002B08F9">
        <w:rPr>
          <w:rFonts w:hint="eastAsia"/>
        </w:rPr>
        <w:t>yaml</w:t>
      </w:r>
      <w:proofErr w:type="spellEnd"/>
      <w:r w:rsidR="002B08F9">
        <w:rPr>
          <w:rFonts w:hint="eastAsia"/>
        </w:rPr>
        <w:t xml:space="preserve">파일을 </w:t>
      </w:r>
      <w:r w:rsidR="002B08F9">
        <w:t xml:space="preserve">apply </w:t>
      </w:r>
      <w:r w:rsidR="005B40C7">
        <w:rPr>
          <w:rFonts w:hint="eastAsia"/>
        </w:rPr>
        <w:t xml:space="preserve">후 </w:t>
      </w:r>
      <w:r w:rsidR="005B40C7">
        <w:t>deployment</w:t>
      </w:r>
      <w:r w:rsidR="005B40C7">
        <w:rPr>
          <w:rFonts w:hint="eastAsia"/>
        </w:rPr>
        <w:t xml:space="preserve">를 </w:t>
      </w:r>
      <w:proofErr w:type="spellStart"/>
      <w:r w:rsidR="005B40C7">
        <w:rPr>
          <w:rFonts w:hint="eastAsia"/>
        </w:rPr>
        <w:t>재시작</w:t>
      </w:r>
      <w:r w:rsidR="002B08F9">
        <w:rPr>
          <w:rFonts w:hint="eastAsia"/>
        </w:rPr>
        <w:t>합니다</w:t>
      </w:r>
      <w:proofErr w:type="spellEnd"/>
      <w:r w:rsidR="002B08F9">
        <w:rPr>
          <w:rFonts w:hint="eastAsia"/>
        </w:rPr>
        <w:t>.</w:t>
      </w:r>
    </w:p>
    <w:p w14:paraId="18A0BB5D" w14:textId="2EFE7879" w:rsidR="00EF6D47" w:rsidRDefault="00FC5485" w:rsidP="000A3E5C">
      <w:r>
        <w:t xml:space="preserve">$ </w:t>
      </w:r>
      <w:r w:rsidR="002B08F9">
        <w:t xml:space="preserve">vi </w:t>
      </w:r>
      <w:r>
        <w:t>~/</w:t>
      </w:r>
      <w:proofErr w:type="spellStart"/>
      <w:r>
        <w:t>bbc</w:t>
      </w:r>
      <w:proofErr w:type="spellEnd"/>
      <w:r w:rsidRPr="00FC5485">
        <w:t>/</w:t>
      </w:r>
      <w:proofErr w:type="spellStart"/>
      <w:r w:rsidRPr="00FC5485">
        <w:t>kfp</w:t>
      </w:r>
      <w:proofErr w:type="spellEnd"/>
      <w:r w:rsidRPr="00FC5485">
        <w:t>-status-reporter/</w:t>
      </w:r>
      <w:r w:rsidR="002B08F9">
        <w:t>manifest/</w:t>
      </w:r>
      <w:proofErr w:type="spellStart"/>
      <w:r w:rsidR="002B08F9">
        <w:t>configmap.yaml</w:t>
      </w:r>
      <w:proofErr w:type="spellEnd"/>
    </w:p>
    <w:p w14:paraId="7910443F" w14:textId="2574A22F" w:rsidR="00C3249E" w:rsidRDefault="00C3249E" w:rsidP="00C3249E">
      <w:r>
        <w:t xml:space="preserve">$ </w:t>
      </w:r>
      <w:proofErr w:type="spellStart"/>
      <w:r>
        <w:t>kubectl</w:t>
      </w:r>
      <w:proofErr w:type="spellEnd"/>
      <w:r>
        <w:t xml:space="preserve"> apply -f ~/</w:t>
      </w:r>
      <w:proofErr w:type="spellStart"/>
      <w:r>
        <w:t>bbc</w:t>
      </w:r>
      <w:proofErr w:type="spellEnd"/>
      <w:r w:rsidRPr="00FC5485">
        <w:t>/</w:t>
      </w:r>
      <w:proofErr w:type="spellStart"/>
      <w:r w:rsidRPr="00FC5485">
        <w:t>kfp</w:t>
      </w:r>
      <w:proofErr w:type="spellEnd"/>
      <w:r w:rsidRPr="00FC5485">
        <w:t>-status-reporter/</w:t>
      </w:r>
      <w:r>
        <w:t>manifest/</w:t>
      </w:r>
      <w:proofErr w:type="spellStart"/>
      <w:r>
        <w:t>configmap.yaml</w:t>
      </w:r>
      <w:proofErr w:type="spellEnd"/>
    </w:p>
    <w:p w14:paraId="6165C883" w14:textId="003D8139" w:rsidR="005B40C7" w:rsidRPr="00205732" w:rsidRDefault="005B40C7" w:rsidP="00C3249E">
      <w:r>
        <w:t xml:space="preserve">$ </w:t>
      </w:r>
      <w:proofErr w:type="spellStart"/>
      <w:r>
        <w:t>kubectl</w:t>
      </w:r>
      <w:proofErr w:type="spellEnd"/>
      <w:r>
        <w:t xml:space="preserve"> rollout restart deployment </w:t>
      </w:r>
      <w:proofErr w:type="spellStart"/>
      <w:r>
        <w:t>kfp</w:t>
      </w:r>
      <w:proofErr w:type="spellEnd"/>
      <w:r>
        <w:t>-status-reporter -</w:t>
      </w:r>
      <w:proofErr w:type="spellStart"/>
      <w:r>
        <w:t>niae</w:t>
      </w:r>
      <w:proofErr w:type="spellEnd"/>
    </w:p>
    <w:p w14:paraId="39CC98D7" w14:textId="77777777" w:rsidR="00C3249E" w:rsidRPr="00205732" w:rsidRDefault="00C3249E" w:rsidP="000A3E5C"/>
    <w:p w14:paraId="2D900477" w14:textId="5C6AB904" w:rsidR="00040698" w:rsidRDefault="00040698" w:rsidP="00040698">
      <w:pPr>
        <w:pStyle w:val="3"/>
        <w:numPr>
          <w:ilvl w:val="2"/>
          <w:numId w:val="13"/>
        </w:numPr>
        <w:jc w:val="left"/>
      </w:pPr>
      <w:r>
        <w:rPr>
          <w:rFonts w:hint="eastAsia"/>
        </w:rPr>
        <w:t>소스코드 업데이트 방법</w:t>
      </w:r>
    </w:p>
    <w:p w14:paraId="2D082C16" w14:textId="6850977B" w:rsidR="00040698" w:rsidRDefault="00C3249E" w:rsidP="00040698">
      <w:r>
        <w:rPr>
          <w:rFonts w:hint="eastAsia"/>
          <w:lang w:val="en-GB"/>
        </w:rPr>
        <w:t>- 해당 Pod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적용되어있는</w:t>
      </w:r>
      <w:proofErr w:type="spellEnd"/>
      <w:r>
        <w:rPr>
          <w:rFonts w:hint="eastAsia"/>
        </w:rPr>
        <w:t xml:space="preserve"> 소스코드를 업데이트하려면 이미지를 새로 빌드해야 합니다.</w:t>
      </w:r>
    </w:p>
    <w:p w14:paraId="2E08CE26" w14:textId="10C86B91" w:rsidR="00C3249E" w:rsidRDefault="00C3249E" w:rsidP="00040698">
      <w:r>
        <w:rPr>
          <w:rFonts w:hint="eastAsia"/>
        </w:rPr>
        <w:t>- 먼저 소스코드를 업데이트 합니다.</w:t>
      </w:r>
    </w:p>
    <w:p w14:paraId="74743771" w14:textId="6395E8DA" w:rsidR="00040698" w:rsidRDefault="00DB366F" w:rsidP="00040698">
      <w:pPr>
        <w:rPr>
          <w:b/>
          <w:bCs/>
        </w:rPr>
      </w:pPr>
      <w:r w:rsidRPr="00DB366F">
        <w:rPr>
          <w:rFonts w:hint="eastAsia"/>
          <w:b/>
          <w:bCs/>
        </w:rPr>
        <w:lastRenderedPageBreak/>
        <w:t xml:space="preserve">소스코드 </w:t>
      </w:r>
      <w:proofErr w:type="gramStart"/>
      <w:r w:rsidRPr="00DB366F">
        <w:rPr>
          <w:rFonts w:hint="eastAsia"/>
          <w:b/>
          <w:bCs/>
        </w:rPr>
        <w:t>파일 :</w:t>
      </w:r>
      <w:proofErr w:type="gramEnd"/>
      <w:r w:rsidR="00C3249E" w:rsidRPr="00DB366F">
        <w:rPr>
          <w:b/>
          <w:bCs/>
        </w:rPr>
        <w:t>~/bbc/kfp-status-reporter</w:t>
      </w:r>
      <w:r w:rsidR="00C3249E" w:rsidRPr="00DB366F">
        <w:rPr>
          <w:rFonts w:hint="eastAsia"/>
          <w:b/>
          <w:bCs/>
        </w:rPr>
        <w:t>/</w:t>
      </w:r>
      <w:r w:rsidR="00C3249E" w:rsidRPr="00DB366F">
        <w:rPr>
          <w:b/>
          <w:bCs/>
        </w:rPr>
        <w:t>script</w:t>
      </w:r>
      <w:r w:rsidRPr="00DB366F">
        <w:rPr>
          <w:b/>
          <w:bCs/>
        </w:rPr>
        <w:t>/kfp_schedule_streammonitoring.py</w:t>
      </w:r>
    </w:p>
    <w:p w14:paraId="6B5AD32B" w14:textId="01524C50" w:rsidR="00DB366F" w:rsidRDefault="00DB366F" w:rsidP="00040698">
      <w:r w:rsidRPr="00DB366F">
        <w:rPr>
          <w:rFonts w:hint="eastAsia"/>
        </w:rPr>
        <w:t xml:space="preserve">- </w:t>
      </w:r>
      <w:r>
        <w:rPr>
          <w:rFonts w:hint="eastAsia"/>
        </w:rPr>
        <w:t>소스코드 변경 후 아래 절차를 통</w:t>
      </w:r>
      <w:r w:rsidR="00E21B10">
        <w:rPr>
          <w:rFonts w:hint="eastAsia"/>
        </w:rPr>
        <w:t>해 이미지를 새로 빌드</w:t>
      </w:r>
      <w:r w:rsidR="00587756">
        <w:rPr>
          <w:rFonts w:hint="eastAsia"/>
        </w:rPr>
        <w:t>합니다.</w:t>
      </w:r>
    </w:p>
    <w:p w14:paraId="0C57970C" w14:textId="64F2DB19" w:rsidR="00587756" w:rsidRDefault="00587756" w:rsidP="00040698">
      <w:r>
        <w:t xml:space="preserve">$ cd </w:t>
      </w:r>
      <w:r w:rsidRPr="00587756">
        <w:t>~/</w:t>
      </w:r>
      <w:proofErr w:type="spellStart"/>
      <w:r w:rsidRPr="00587756">
        <w:t>bbc</w:t>
      </w:r>
      <w:proofErr w:type="spellEnd"/>
      <w:r w:rsidRPr="00587756">
        <w:t>/</w:t>
      </w:r>
      <w:proofErr w:type="spellStart"/>
      <w:r w:rsidRPr="00587756">
        <w:t>kfp</w:t>
      </w:r>
      <w:proofErr w:type="spellEnd"/>
      <w:r w:rsidRPr="00587756">
        <w:t>-status-reporter</w:t>
      </w:r>
    </w:p>
    <w:p w14:paraId="5E3586BA" w14:textId="5FF9C717" w:rsidR="00E21B10" w:rsidRDefault="00E21B10" w:rsidP="00040698">
      <w:r>
        <w:t xml:space="preserve">$ </w:t>
      </w:r>
      <w:r w:rsidR="002B01C1">
        <w:t>d</w:t>
      </w:r>
      <w:r>
        <w:t xml:space="preserve">ocker build </w:t>
      </w:r>
      <w:r w:rsidR="002B01C1">
        <w:rPr>
          <w:rFonts w:hint="eastAsia"/>
        </w:rPr>
        <w:t>-</w:t>
      </w:r>
      <w:r w:rsidR="002B01C1">
        <w:t>t [</w:t>
      </w:r>
      <w:r w:rsidR="002B01C1">
        <w:rPr>
          <w:rFonts w:hint="eastAsia"/>
        </w:rPr>
        <w:t>이미지명</w:t>
      </w:r>
      <w:proofErr w:type="gramStart"/>
      <w:r w:rsidR="002B01C1">
        <w:rPr>
          <w:rFonts w:hint="eastAsia"/>
        </w:rPr>
        <w:t>]:</w:t>
      </w:r>
      <w:r w:rsidR="002B01C1">
        <w:t>tag</w:t>
      </w:r>
      <w:proofErr w:type="gramEnd"/>
      <w:r w:rsidR="002B01C1">
        <w:t xml:space="preserve"> .</w:t>
      </w:r>
    </w:p>
    <w:p w14:paraId="1ABA04D4" w14:textId="7875F460" w:rsidR="002B01C1" w:rsidRDefault="002B01C1" w:rsidP="00040698">
      <w:r>
        <w:t xml:space="preserve">$ </w:t>
      </w:r>
      <w:r w:rsidR="00587756">
        <w:t>docker push [</w:t>
      </w:r>
      <w:r w:rsidR="00587756">
        <w:rPr>
          <w:rFonts w:hint="eastAsia"/>
        </w:rPr>
        <w:t>이미지명</w:t>
      </w:r>
      <w:proofErr w:type="gramStart"/>
      <w:r w:rsidR="00587756">
        <w:rPr>
          <w:rFonts w:hint="eastAsia"/>
        </w:rPr>
        <w:t>]:</w:t>
      </w:r>
      <w:r w:rsidR="00587756">
        <w:t>tag</w:t>
      </w:r>
      <w:proofErr w:type="gramEnd"/>
    </w:p>
    <w:p w14:paraId="1EC4C6DB" w14:textId="50FD9E1F" w:rsidR="00587756" w:rsidRDefault="00587756" w:rsidP="00040698"/>
    <w:p w14:paraId="0C957F11" w14:textId="72F8E1DC" w:rsidR="00587756" w:rsidRPr="00587756" w:rsidRDefault="00587756" w:rsidP="00040698">
      <w:r>
        <w:rPr>
          <w:rFonts w:hint="eastAsia"/>
        </w:rPr>
        <w:t xml:space="preserve">- </w:t>
      </w:r>
      <w:r>
        <w:t xml:space="preserve">vi </w:t>
      </w:r>
      <w:r>
        <w:rPr>
          <w:rFonts w:hint="eastAsia"/>
        </w:rPr>
        <w:t xml:space="preserve">에디터를 통해 값을 수정 후 저장하여 새로 </w:t>
      </w:r>
      <w:proofErr w:type="spellStart"/>
      <w:r>
        <w:rPr>
          <w:rFonts w:hint="eastAsia"/>
        </w:rPr>
        <w:t>빌드된</w:t>
      </w:r>
      <w:proofErr w:type="spellEnd"/>
      <w:r>
        <w:rPr>
          <w:rFonts w:hint="eastAsia"/>
        </w:rPr>
        <w:t xml:space="preserve"> 이미지를 </w:t>
      </w:r>
      <w:r>
        <w:t>deployment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적용합니다.</w:t>
      </w:r>
    </w:p>
    <w:p w14:paraId="0A7E4015" w14:textId="456D2B8B" w:rsidR="00587756" w:rsidRDefault="00587756" w:rsidP="00587756">
      <w:r>
        <w:t>$ vi ~/</w:t>
      </w:r>
      <w:proofErr w:type="spellStart"/>
      <w:r>
        <w:t>bbc</w:t>
      </w:r>
      <w:proofErr w:type="spellEnd"/>
      <w:r w:rsidRPr="00FC5485">
        <w:t>/</w:t>
      </w:r>
      <w:proofErr w:type="spellStart"/>
      <w:r w:rsidRPr="00FC5485">
        <w:t>kfp</w:t>
      </w:r>
      <w:proofErr w:type="spellEnd"/>
      <w:r w:rsidRPr="00FC5485">
        <w:t>-status-reporter/</w:t>
      </w:r>
      <w:proofErr w:type="spellStart"/>
      <w:r>
        <w:t>manif</w:t>
      </w:r>
      <w:r w:rsidR="00C92D37">
        <w:t>a</w:t>
      </w:r>
      <w:r>
        <w:t>st</w:t>
      </w:r>
      <w:proofErr w:type="spellEnd"/>
      <w:r>
        <w:t>/</w:t>
      </w:r>
      <w:proofErr w:type="spellStart"/>
      <w:r>
        <w:t>deployment.yaml</w:t>
      </w:r>
      <w:proofErr w:type="spellEnd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C92D37" w:rsidRPr="00707B9F" w14:paraId="7F73D750" w14:textId="77777777" w:rsidTr="009E6241">
        <w:tc>
          <w:tcPr>
            <w:tcW w:w="9962" w:type="dxa"/>
            <w:shd w:val="clear" w:color="auto" w:fill="D0CECE"/>
          </w:tcPr>
          <w:p w14:paraId="6D6C59E6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 w:rsidRPr="005E623D">
              <w:rPr>
                <w:sz w:val="20"/>
                <w:szCs w:val="18"/>
                <w:lang w:val="en-GB"/>
              </w:rPr>
              <w:t>apiVersion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 apps/v1</w:t>
            </w:r>
          </w:p>
          <w:p w14:paraId="70C1ABA3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>kind: Deployment</w:t>
            </w:r>
          </w:p>
          <w:p w14:paraId="50E27962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>metadata:</w:t>
            </w:r>
          </w:p>
          <w:p w14:paraId="1B579778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name: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-status-reporter</w:t>
            </w:r>
          </w:p>
          <w:p w14:paraId="0A5A9B88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namespace: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iae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 xml:space="preserve"> # 변경 필요</w:t>
            </w:r>
          </w:p>
          <w:p w14:paraId="510D6814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>spec:</w:t>
            </w:r>
          </w:p>
          <w:p w14:paraId="0A5E9F89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replicas: 1</w:t>
            </w:r>
          </w:p>
          <w:p w14:paraId="6B1AFD32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selector:</w:t>
            </w:r>
          </w:p>
          <w:p w14:paraId="05704A5F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matchLabels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</w:t>
            </w:r>
          </w:p>
          <w:p w14:paraId="3FE1E4DF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app: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-status-reporter</w:t>
            </w:r>
          </w:p>
          <w:p w14:paraId="581607FE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template:</w:t>
            </w:r>
          </w:p>
          <w:p w14:paraId="603D71F7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metadata:</w:t>
            </w:r>
          </w:p>
          <w:p w14:paraId="3049F0A4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labels:</w:t>
            </w:r>
          </w:p>
          <w:p w14:paraId="1FA18A3D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app: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-status-reporter</w:t>
            </w:r>
          </w:p>
          <w:p w14:paraId="134104A7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spec:</w:t>
            </w:r>
          </w:p>
          <w:p w14:paraId="405C40E0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serviceAccountName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 xml:space="preserve">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-status-reporter</w:t>
            </w:r>
          </w:p>
          <w:p w14:paraId="2E31B2C8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containers:</w:t>
            </w:r>
          </w:p>
          <w:p w14:paraId="43A48197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- name: reporter</w:t>
            </w:r>
          </w:p>
          <w:p w14:paraId="190C5D04" w14:textId="4B70F74A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image: harbor.xion-dev.com/kb-sec/kfp-status-</w:t>
            </w:r>
            <w:proofErr w:type="gramStart"/>
            <w:r w:rsidRPr="005E623D">
              <w:rPr>
                <w:sz w:val="20"/>
                <w:szCs w:val="18"/>
                <w:lang w:val="en-GB"/>
              </w:rPr>
              <w:t>reporter:v</w:t>
            </w:r>
            <w:proofErr w:type="gramEnd"/>
            <w:r w:rsidRPr="005E623D">
              <w:rPr>
                <w:sz w:val="20"/>
                <w:szCs w:val="18"/>
                <w:lang w:val="en-GB"/>
              </w:rPr>
              <w:t>6.</w:t>
            </w:r>
            <w:proofErr w:type="gramStart"/>
            <w:r w:rsidRPr="005E623D">
              <w:rPr>
                <w:sz w:val="20"/>
                <w:szCs w:val="18"/>
                <w:lang w:val="en-GB"/>
              </w:rPr>
              <w:t xml:space="preserve">1  </w:t>
            </w:r>
            <w:r w:rsidRPr="005E623D">
              <w:rPr>
                <w:b/>
                <w:bCs/>
                <w:sz w:val="20"/>
                <w:szCs w:val="18"/>
                <w:lang w:val="en-GB"/>
              </w:rPr>
              <w:t>#</w:t>
            </w:r>
            <w:proofErr w:type="gramEnd"/>
            <w:r w:rsidRPr="005E623D">
              <w:rPr>
                <w:b/>
                <w:bCs/>
                <w:sz w:val="20"/>
                <w:szCs w:val="18"/>
                <w:lang w:val="en-GB"/>
              </w:rPr>
              <w:t xml:space="preserve"> </w:t>
            </w:r>
            <w:r w:rsidRPr="005E623D">
              <w:rPr>
                <w:rFonts w:hint="eastAsia"/>
                <w:b/>
                <w:bCs/>
                <w:sz w:val="20"/>
                <w:szCs w:val="18"/>
                <w:lang w:val="en-GB"/>
              </w:rPr>
              <w:t xml:space="preserve">이 부분을 </w:t>
            </w:r>
            <w:r w:rsidRPr="005E623D">
              <w:rPr>
                <w:b/>
                <w:bCs/>
                <w:sz w:val="20"/>
                <w:szCs w:val="18"/>
                <w:lang w:val="en-GB"/>
              </w:rPr>
              <w:t>변경</w:t>
            </w:r>
            <w:r w:rsidRPr="005E623D">
              <w:rPr>
                <w:rFonts w:hint="eastAsia"/>
                <w:b/>
                <w:bCs/>
                <w:sz w:val="20"/>
                <w:szCs w:val="18"/>
                <w:lang w:val="en-GB"/>
              </w:rPr>
              <w:t>!!</w:t>
            </w:r>
          </w:p>
          <w:p w14:paraId="0A593028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imagePullPolicy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 xml:space="preserve">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IfNotPresent</w:t>
            </w:r>
            <w:proofErr w:type="spellEnd"/>
          </w:p>
          <w:p w14:paraId="1A992FDF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command: ["python","/app/kfp_schedule_streammonitoring.py"]</w:t>
            </w:r>
          </w:p>
          <w:p w14:paraId="01CE407A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envFrom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</w:t>
            </w:r>
          </w:p>
          <w:p w14:paraId="608C4037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-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configMapRef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</w:t>
            </w:r>
          </w:p>
          <w:p w14:paraId="7F886B26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    name: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kfp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-status-reporter-config</w:t>
            </w:r>
          </w:p>
          <w:p w14:paraId="2F839A99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resources:</w:t>
            </w:r>
          </w:p>
          <w:p w14:paraId="66CEBAEB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requests:</w:t>
            </w:r>
          </w:p>
          <w:p w14:paraId="23E5B352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cpu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 "100m"</w:t>
            </w:r>
          </w:p>
          <w:p w14:paraId="3E1D247C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  memory: "128Mi"</w:t>
            </w:r>
          </w:p>
          <w:p w14:paraId="7F0D7EC3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limits:</w:t>
            </w:r>
          </w:p>
          <w:p w14:paraId="43C4F740" w14:textId="77777777" w:rsidR="005E623D" w:rsidRPr="005E623D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t xml:space="preserve">              </w:t>
            </w:r>
            <w:proofErr w:type="spellStart"/>
            <w:r w:rsidRPr="005E623D">
              <w:rPr>
                <w:sz w:val="20"/>
                <w:szCs w:val="18"/>
                <w:lang w:val="en-GB"/>
              </w:rPr>
              <w:t>cpu</w:t>
            </w:r>
            <w:proofErr w:type="spellEnd"/>
            <w:r w:rsidRPr="005E623D">
              <w:rPr>
                <w:sz w:val="20"/>
                <w:szCs w:val="18"/>
                <w:lang w:val="en-GB"/>
              </w:rPr>
              <w:t>: "500m"</w:t>
            </w:r>
          </w:p>
          <w:p w14:paraId="663E4F44" w14:textId="764E2831" w:rsidR="00C92D37" w:rsidRPr="007E6D48" w:rsidRDefault="005E623D" w:rsidP="005E623D">
            <w:pPr>
              <w:jc w:val="left"/>
              <w:rPr>
                <w:sz w:val="20"/>
                <w:szCs w:val="18"/>
                <w:lang w:val="en-GB"/>
              </w:rPr>
            </w:pPr>
            <w:r w:rsidRPr="005E623D">
              <w:rPr>
                <w:sz w:val="20"/>
                <w:szCs w:val="18"/>
                <w:lang w:val="en-GB"/>
              </w:rPr>
              <w:lastRenderedPageBreak/>
              <w:t xml:space="preserve">              memory: "512Mi"</w:t>
            </w:r>
          </w:p>
        </w:tc>
      </w:tr>
    </w:tbl>
    <w:p w14:paraId="5FB18AA5" w14:textId="22701759" w:rsidR="005E623D" w:rsidRDefault="005E623D" w:rsidP="00822615">
      <w:pPr>
        <w:jc w:val="left"/>
      </w:pPr>
      <w:r>
        <w:rPr>
          <w:rFonts w:hint="eastAsia"/>
        </w:rPr>
        <w:lastRenderedPageBreak/>
        <w:t>- 저장된 d</w:t>
      </w:r>
      <w:r>
        <w:t>eployment</w:t>
      </w:r>
      <w:r>
        <w:rPr>
          <w:rFonts w:hint="eastAsia"/>
        </w:rPr>
        <w:t xml:space="preserve">를 적용하기 위해 </w:t>
      </w:r>
      <w:r>
        <w:t>deployment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제거 후 다시 </w:t>
      </w:r>
      <w:r>
        <w:t xml:space="preserve">apply </w:t>
      </w:r>
      <w:r>
        <w:rPr>
          <w:rFonts w:hint="eastAsia"/>
        </w:rPr>
        <w:t>합니다.</w:t>
      </w:r>
    </w:p>
    <w:p w14:paraId="7A127442" w14:textId="7B24923D" w:rsidR="005E623D" w:rsidRDefault="005E623D" w:rsidP="005E623D">
      <w:r>
        <w:t xml:space="preserve">$ </w:t>
      </w:r>
      <w:proofErr w:type="spellStart"/>
      <w:r>
        <w:t>kubectl</w:t>
      </w:r>
      <w:proofErr w:type="spellEnd"/>
      <w:r>
        <w:t xml:space="preserve"> </w:t>
      </w:r>
      <w:r w:rsidR="00616B80">
        <w:rPr>
          <w:rFonts w:hint="eastAsia"/>
        </w:rPr>
        <w:t>delete</w:t>
      </w:r>
      <w:r>
        <w:t xml:space="preserve"> -f ~/</w:t>
      </w:r>
      <w:proofErr w:type="spellStart"/>
      <w:r>
        <w:t>bbc</w:t>
      </w:r>
      <w:proofErr w:type="spellEnd"/>
      <w:r w:rsidRPr="00FC5485">
        <w:t>/</w:t>
      </w:r>
      <w:proofErr w:type="spellStart"/>
      <w:r w:rsidRPr="00FC5485">
        <w:t>kfp</w:t>
      </w:r>
      <w:proofErr w:type="spellEnd"/>
      <w:r w:rsidRPr="00FC5485">
        <w:t>-status-reporter/</w:t>
      </w:r>
      <w:r>
        <w:t>manifest/</w:t>
      </w:r>
      <w:proofErr w:type="spellStart"/>
      <w:r>
        <w:t>deployment.yaml</w:t>
      </w:r>
      <w:proofErr w:type="spellEnd"/>
    </w:p>
    <w:p w14:paraId="49EB343D" w14:textId="13D076DF" w:rsidR="005E623D" w:rsidRPr="00205732" w:rsidRDefault="005E623D" w:rsidP="005E623D">
      <w:r>
        <w:t xml:space="preserve">$ </w:t>
      </w:r>
      <w:proofErr w:type="spellStart"/>
      <w:r>
        <w:t>kubectl</w:t>
      </w:r>
      <w:proofErr w:type="spellEnd"/>
      <w:r>
        <w:t xml:space="preserve"> apply -f ~/</w:t>
      </w:r>
      <w:proofErr w:type="spellStart"/>
      <w:r>
        <w:t>bbc</w:t>
      </w:r>
      <w:proofErr w:type="spellEnd"/>
      <w:r w:rsidRPr="00FC5485">
        <w:t>/</w:t>
      </w:r>
      <w:proofErr w:type="spellStart"/>
      <w:r w:rsidRPr="00FC5485">
        <w:t>kfp</w:t>
      </w:r>
      <w:proofErr w:type="spellEnd"/>
      <w:r w:rsidRPr="00FC5485">
        <w:t>-status-reporter/</w:t>
      </w:r>
      <w:r>
        <w:t>manifest/</w:t>
      </w:r>
      <w:proofErr w:type="spellStart"/>
      <w:r>
        <w:t>deployment.yaml</w:t>
      </w:r>
      <w:proofErr w:type="spellEnd"/>
    </w:p>
    <w:p w14:paraId="1399008A" w14:textId="77777777" w:rsidR="005E623D" w:rsidRDefault="005E623D" w:rsidP="00822615">
      <w:pPr>
        <w:jc w:val="left"/>
      </w:pPr>
    </w:p>
    <w:p w14:paraId="0193E9B8" w14:textId="7549D5DA" w:rsidR="005E623D" w:rsidRDefault="005E623D" w:rsidP="00822615">
      <w:pPr>
        <w:jc w:val="left"/>
      </w:pPr>
      <w:r>
        <w:rPr>
          <w:rFonts w:hint="eastAsia"/>
        </w:rPr>
        <w:t xml:space="preserve">- 이후 </w:t>
      </w:r>
      <w:r>
        <w:t>deployment</w:t>
      </w:r>
      <w:r>
        <w:rPr>
          <w:rFonts w:hint="eastAsia"/>
        </w:rPr>
        <w:t>의 상태 및 로그를 확인합니다.</w:t>
      </w:r>
    </w:p>
    <w:p w14:paraId="57076C13" w14:textId="39DD7DA3" w:rsidR="005E623D" w:rsidRDefault="005E623D" w:rsidP="00822615">
      <w:pPr>
        <w:jc w:val="left"/>
        <w:rPr>
          <w:szCs w:val="22"/>
          <w:lang w:val="en-GB"/>
        </w:rPr>
      </w:pPr>
      <w:r w:rsidRPr="005E623D">
        <w:rPr>
          <w:szCs w:val="22"/>
        </w:rPr>
        <w:t xml:space="preserve"># </w:t>
      </w:r>
      <w:proofErr w:type="spellStart"/>
      <w:r w:rsidRPr="005E623D">
        <w:rPr>
          <w:szCs w:val="22"/>
        </w:rPr>
        <w:t>kubectl</w:t>
      </w:r>
      <w:proofErr w:type="spellEnd"/>
      <w:r w:rsidRPr="005E623D">
        <w:rPr>
          <w:szCs w:val="22"/>
        </w:rPr>
        <w:t xml:space="preserve"> describe deployment </w:t>
      </w:r>
      <w:proofErr w:type="spellStart"/>
      <w:r w:rsidRPr="005E623D">
        <w:rPr>
          <w:szCs w:val="22"/>
          <w:lang w:val="en-GB"/>
        </w:rPr>
        <w:t>kfp</w:t>
      </w:r>
      <w:proofErr w:type="spellEnd"/>
      <w:r w:rsidRPr="005E623D">
        <w:rPr>
          <w:szCs w:val="22"/>
          <w:lang w:val="en-GB"/>
        </w:rPr>
        <w:t>-status-reporter</w:t>
      </w:r>
      <w:r w:rsidRPr="005E623D">
        <w:rPr>
          <w:rFonts w:hint="eastAsia"/>
          <w:szCs w:val="22"/>
          <w:lang w:val="en-GB"/>
        </w:rPr>
        <w:t xml:space="preserve"> -</w:t>
      </w:r>
      <w:r w:rsidRPr="005E623D">
        <w:rPr>
          <w:szCs w:val="22"/>
          <w:lang w:val="en-GB"/>
        </w:rPr>
        <w:t>n</w:t>
      </w:r>
      <w:r w:rsidR="000A30FF">
        <w:rPr>
          <w:rFonts w:hint="eastAsia"/>
          <w:szCs w:val="22"/>
          <w:lang w:val="en-GB"/>
        </w:rPr>
        <w:t xml:space="preserve"> </w:t>
      </w:r>
      <w:proofErr w:type="spellStart"/>
      <w:r w:rsidRPr="005E623D">
        <w:rPr>
          <w:szCs w:val="22"/>
          <w:lang w:val="en-GB"/>
        </w:rPr>
        <w:t>iae</w:t>
      </w:r>
      <w:proofErr w:type="spellEnd"/>
    </w:p>
    <w:p w14:paraId="09A81144" w14:textId="0129B96D" w:rsidR="005E623D" w:rsidRPr="005E623D" w:rsidRDefault="005E623D" w:rsidP="00822615">
      <w:pPr>
        <w:jc w:val="left"/>
        <w:rPr>
          <w:szCs w:val="22"/>
        </w:rPr>
      </w:pPr>
      <w:r>
        <w:rPr>
          <w:szCs w:val="22"/>
          <w:lang w:val="en-GB"/>
        </w:rPr>
        <w:t xml:space="preserve"># </w:t>
      </w:r>
      <w:proofErr w:type="spellStart"/>
      <w:r>
        <w:rPr>
          <w:szCs w:val="22"/>
          <w:lang w:val="en-GB"/>
        </w:rPr>
        <w:t>kubectl</w:t>
      </w:r>
      <w:proofErr w:type="spellEnd"/>
      <w:r>
        <w:rPr>
          <w:szCs w:val="22"/>
          <w:lang w:val="en-GB"/>
        </w:rPr>
        <w:t xml:space="preserve"> logs deployment/</w:t>
      </w:r>
      <w:proofErr w:type="spellStart"/>
      <w:r>
        <w:rPr>
          <w:szCs w:val="22"/>
          <w:lang w:val="en-GB"/>
        </w:rPr>
        <w:t>kfp</w:t>
      </w:r>
      <w:proofErr w:type="spellEnd"/>
      <w:r>
        <w:rPr>
          <w:szCs w:val="22"/>
          <w:lang w:val="en-GB"/>
        </w:rPr>
        <w:t>-status-reporter -n</w:t>
      </w:r>
      <w:r w:rsidR="000A30FF">
        <w:rPr>
          <w:rFonts w:hint="eastAsia"/>
          <w:szCs w:val="22"/>
          <w:lang w:val="en-GB"/>
        </w:rPr>
        <w:t xml:space="preserve"> </w:t>
      </w:r>
      <w:proofErr w:type="spellStart"/>
      <w:r>
        <w:rPr>
          <w:szCs w:val="22"/>
          <w:lang w:val="en-GB"/>
        </w:rPr>
        <w:t>iae</w:t>
      </w:r>
      <w:proofErr w:type="spellEnd"/>
    </w:p>
    <w:p w14:paraId="47448599" w14:textId="302084BF" w:rsidR="008C6B29" w:rsidRPr="002F4715" w:rsidRDefault="008C6B29" w:rsidP="008C6B29">
      <w:pPr>
        <w:pStyle w:val="11"/>
        <w:numPr>
          <w:ilvl w:val="0"/>
          <w:numId w:val="13"/>
        </w:numPr>
        <w:jc w:val="left"/>
      </w:pPr>
      <w:bookmarkStart w:id="86" w:name="_Toc207787384"/>
      <w:r>
        <w:rPr>
          <w:rFonts w:hint="eastAsia"/>
        </w:rPr>
        <w:t>Pipeline 가이드</w:t>
      </w:r>
      <w:bookmarkEnd w:id="86"/>
    </w:p>
    <w:p w14:paraId="2AC615BA" w14:textId="4A4E3A58" w:rsidR="008C6B29" w:rsidRDefault="008C6B29" w:rsidP="008C6B29">
      <w:pPr>
        <w:pStyle w:val="20"/>
        <w:numPr>
          <w:ilvl w:val="1"/>
          <w:numId w:val="13"/>
        </w:numPr>
        <w:jc w:val="left"/>
      </w:pPr>
      <w:bookmarkStart w:id="87" w:name="_Toc207787385"/>
      <w:r>
        <w:rPr>
          <w:rFonts w:hint="eastAsia"/>
        </w:rPr>
        <w:t>Limit Range 설정</w:t>
      </w:r>
      <w:bookmarkEnd w:id="87"/>
    </w:p>
    <w:p w14:paraId="629B996D" w14:textId="075BCFA5" w:rsidR="008C6B29" w:rsidRDefault="008C6B29" w:rsidP="008C6B29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Namespace</w:t>
      </w:r>
      <w:r w:rsidR="00327D80">
        <w:rPr>
          <w:rFonts w:hint="eastAsia"/>
          <w:lang w:val="en-GB"/>
        </w:rPr>
        <w:t xml:space="preserve">에 </w:t>
      </w:r>
      <w:proofErr w:type="spellStart"/>
      <w:r w:rsidR="00327D80">
        <w:rPr>
          <w:rFonts w:hint="eastAsia"/>
          <w:lang w:val="en-GB"/>
        </w:rPr>
        <w:t>ResourceQuota</w:t>
      </w:r>
      <w:proofErr w:type="spellEnd"/>
      <w:r w:rsidR="00327D80">
        <w:rPr>
          <w:rFonts w:hint="eastAsia"/>
          <w:lang w:val="en-GB"/>
        </w:rPr>
        <w:t>가 설정되어 있을 경우 Pipeline Run 생성 시 제대로 실행되지 않는 현상 발생할 수 있음</w:t>
      </w:r>
    </w:p>
    <w:p w14:paraId="06E88DBE" w14:textId="10FCD9A9" w:rsidR="00327D80" w:rsidRDefault="00327D80" w:rsidP="00327D80">
      <w:pPr>
        <w:pStyle w:val="afe"/>
        <w:ind w:leftChars="0" w:left="880"/>
        <w:jc w:val="left"/>
        <w:rPr>
          <w:lang w:val="en-GB"/>
        </w:rPr>
      </w:pPr>
      <w:r>
        <w:rPr>
          <w:rFonts w:hint="eastAsia"/>
          <w:lang w:val="en-GB"/>
        </w:rPr>
        <w:t xml:space="preserve">(에러 </w:t>
      </w:r>
      <w:proofErr w:type="gramStart"/>
      <w:r>
        <w:rPr>
          <w:rFonts w:hint="eastAsia"/>
          <w:lang w:val="en-GB"/>
        </w:rPr>
        <w:t>메시지 :</w:t>
      </w:r>
      <w:proofErr w:type="gramEnd"/>
      <w:r>
        <w:rPr>
          <w:rFonts w:hint="eastAsia"/>
          <w:lang w:val="en-GB"/>
        </w:rPr>
        <w:t xml:space="preserve"> Cannot get MLMD objects from Metadata store.)</w:t>
      </w:r>
    </w:p>
    <w:p w14:paraId="3A820CB8" w14:textId="76F54A19" w:rsidR="00327D80" w:rsidRDefault="00327D80" w:rsidP="008C6B29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Pipeline 실행 시 실행되어야만 하는 컨테이너들(system-</w:t>
      </w:r>
      <w:proofErr w:type="spellStart"/>
      <w:r>
        <w:rPr>
          <w:rFonts w:hint="eastAsia"/>
          <w:lang w:val="en-GB"/>
        </w:rPr>
        <w:t>dag</w:t>
      </w:r>
      <w:proofErr w:type="spellEnd"/>
      <w:r>
        <w:rPr>
          <w:rFonts w:hint="eastAsia"/>
          <w:lang w:val="en-GB"/>
        </w:rPr>
        <w:t>-driver, system-container-driver)의 리소스 지정이 필요함</w:t>
      </w:r>
    </w:p>
    <w:p w14:paraId="21333A18" w14:textId="40A030AC" w:rsidR="00327D80" w:rsidRDefault="00327D80" w:rsidP="008C6B29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해당 네임스페이스에 아래와 같이 최소한의 자원으로 </w:t>
      </w:r>
      <w:proofErr w:type="spellStart"/>
      <w:r>
        <w:rPr>
          <w:rFonts w:hint="eastAsia"/>
          <w:lang w:val="en-GB"/>
        </w:rPr>
        <w:t>LimitRange</w:t>
      </w:r>
      <w:proofErr w:type="spellEnd"/>
      <w:r>
        <w:rPr>
          <w:rFonts w:hint="eastAsia"/>
          <w:lang w:val="en-GB"/>
        </w:rPr>
        <w:t xml:space="preserve"> 설정 권장</w:t>
      </w:r>
    </w:p>
    <w:p w14:paraId="06FFBBD8" w14:textId="4CBFDB89" w:rsidR="00327D80" w:rsidRDefault="00E85824" w:rsidP="00E85824">
      <w:pPr>
        <w:pStyle w:val="afe"/>
        <w:ind w:leftChars="0" w:left="880"/>
        <w:jc w:val="left"/>
        <w:rPr>
          <w:lang w:val="en-GB"/>
        </w:rPr>
      </w:pPr>
      <w:r>
        <w:rPr>
          <w:rFonts w:hint="eastAsia"/>
          <w:lang w:val="en-GB"/>
        </w:rPr>
        <w:t xml:space="preserve">(KB 증권 내부분석환경에는 </w:t>
      </w:r>
      <w:proofErr w:type="spellStart"/>
      <w:r>
        <w:rPr>
          <w:rFonts w:hint="eastAsia"/>
          <w:lang w:val="en-GB"/>
        </w:rPr>
        <w:t>Kyverno</w:t>
      </w:r>
      <w:proofErr w:type="spellEnd"/>
      <w:r>
        <w:rPr>
          <w:rFonts w:hint="eastAsia"/>
          <w:lang w:val="en-GB"/>
        </w:rPr>
        <w:t xml:space="preserve"> 정책 엔진을 통해 네임스페이스 생성 시 </w:t>
      </w:r>
      <w:proofErr w:type="spellStart"/>
      <w:r>
        <w:rPr>
          <w:rFonts w:hint="eastAsia"/>
          <w:lang w:val="en-GB"/>
        </w:rPr>
        <w:t>LimitRange</w:t>
      </w:r>
      <w:proofErr w:type="spellEnd"/>
      <w:r>
        <w:rPr>
          <w:rFonts w:hint="eastAsia"/>
          <w:lang w:val="en-GB"/>
        </w:rPr>
        <w:t xml:space="preserve"> 만들어지도록 설정되어 있음, 포탈에서 수행</w:t>
      </w:r>
    </w:p>
    <w:p w14:paraId="0FA594C9" w14:textId="54DCE85B" w:rsidR="00E85824" w:rsidRPr="008C6B29" w:rsidRDefault="00E85824" w:rsidP="008C6B29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LimitRange</w:t>
      </w:r>
      <w:proofErr w:type="spellEnd"/>
      <w:r>
        <w:rPr>
          <w:rFonts w:hint="eastAsia"/>
          <w:lang w:val="en-GB"/>
        </w:rPr>
        <w:t xml:space="preserve"> 적용 예시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C6B29" w:rsidRPr="00707B9F" w14:paraId="4F2FA76F" w14:textId="77777777" w:rsidTr="00517BB9">
        <w:tc>
          <w:tcPr>
            <w:tcW w:w="9962" w:type="dxa"/>
            <w:shd w:val="clear" w:color="auto" w:fill="D0CECE"/>
          </w:tcPr>
          <w:p w14:paraId="155DB8D0" w14:textId="77777777" w:rsidR="008C6B29" w:rsidRDefault="000A4506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739FF7C8" w14:textId="77777777" w:rsidR="000A4506" w:rsidRDefault="000A450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 w:rsidR="00354238">
              <w:rPr>
                <w:rFonts w:hint="eastAsia"/>
                <w:sz w:val="20"/>
                <w:szCs w:val="18"/>
                <w:lang w:val="en-GB"/>
              </w:rPr>
              <w:t>LimitRange</w:t>
            </w:r>
            <w:proofErr w:type="spellEnd"/>
          </w:p>
          <w:p w14:paraId="5C3B0267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1257A2C0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default-resources</w:t>
            </w:r>
          </w:p>
          <w:p w14:paraId="6909FA6A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$NAMESPACE</w:t>
            </w:r>
          </w:p>
          <w:p w14:paraId="6829CCD6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2A2EA8E9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limits:</w:t>
            </w:r>
          </w:p>
          <w:p w14:paraId="0E903007" w14:textId="77777777" w:rsidR="00354238" w:rsidRDefault="003542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type: Container</w:t>
            </w:r>
          </w:p>
          <w:p w14:paraId="1F66EDAD" w14:textId="77777777" w:rsidR="00FE3EB8" w:rsidRDefault="00FE3EB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defaultRequest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8F1B6D4" w14:textId="77777777" w:rsidR="00FE3EB8" w:rsidRDefault="00FE3EB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memory: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128Mi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9E8A6FA" w14:textId="77777777" w:rsidR="00FE3EB8" w:rsidRDefault="00FE3EB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50m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FC9B9BA" w14:textId="77777777" w:rsidR="00FE3EB8" w:rsidRDefault="00FE3EB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1548D0">
              <w:rPr>
                <w:rFonts w:hint="eastAsia"/>
                <w:sz w:val="20"/>
                <w:szCs w:val="18"/>
                <w:lang w:val="en-GB"/>
              </w:rPr>
              <w:t xml:space="preserve"> default:</w:t>
            </w:r>
          </w:p>
          <w:p w14:paraId="4CDE8A33" w14:textId="77777777" w:rsidR="001548D0" w:rsidRDefault="001548D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memory: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256Mi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4697F8C6" w14:textId="301B7C28" w:rsidR="001548D0" w:rsidRPr="00707B9F" w:rsidRDefault="001548D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cpu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200m</w:t>
            </w:r>
            <w:r>
              <w:rPr>
                <w:sz w:val="20"/>
                <w:szCs w:val="18"/>
                <w:lang w:val="en-GB"/>
              </w:rPr>
              <w:t>”</w:t>
            </w:r>
          </w:p>
        </w:tc>
      </w:tr>
    </w:tbl>
    <w:p w14:paraId="7CB1ACF1" w14:textId="77777777" w:rsidR="008C6B29" w:rsidRDefault="008C6B29" w:rsidP="00822615">
      <w:pPr>
        <w:jc w:val="left"/>
      </w:pPr>
    </w:p>
    <w:p w14:paraId="025ABDBA" w14:textId="702B945A" w:rsidR="00E819F1" w:rsidRDefault="00C73E02" w:rsidP="00C73E02">
      <w:pPr>
        <w:pStyle w:val="20"/>
        <w:numPr>
          <w:ilvl w:val="1"/>
          <w:numId w:val="13"/>
        </w:numPr>
        <w:jc w:val="left"/>
      </w:pPr>
      <w:bookmarkStart w:id="88" w:name="_Toc207787386"/>
      <w:proofErr w:type="spellStart"/>
      <w:r>
        <w:rPr>
          <w:rFonts w:hint="eastAsia"/>
        </w:rPr>
        <w:lastRenderedPageBreak/>
        <w:t>PodDefaults</w:t>
      </w:r>
      <w:proofErr w:type="spellEnd"/>
      <w:r>
        <w:rPr>
          <w:rFonts w:hint="eastAsia"/>
        </w:rPr>
        <w:t xml:space="preserve"> 설정</w:t>
      </w:r>
      <w:bookmarkEnd w:id="88"/>
    </w:p>
    <w:p w14:paraId="6E2D3500" w14:textId="1D7CBC2C" w:rsidR="00E819F1" w:rsidRDefault="00EA5696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Notebook에서 Pipeline직접 접근을 위한 설정</w:t>
      </w:r>
    </w:p>
    <w:p w14:paraId="57573630" w14:textId="2BA43F0A" w:rsidR="00E819F1" w:rsidRDefault="00E819F1" w:rsidP="00E819F1">
      <w:pPr>
        <w:pStyle w:val="afe"/>
        <w:ind w:leftChars="0" w:left="880"/>
        <w:jc w:val="left"/>
        <w:rPr>
          <w:lang w:val="en-GB"/>
        </w:rPr>
      </w:pPr>
      <w:r>
        <w:rPr>
          <w:rFonts w:hint="eastAsia"/>
          <w:lang w:val="en-GB"/>
        </w:rPr>
        <w:t>(</w:t>
      </w:r>
      <w:r w:rsidR="00EA5696">
        <w:rPr>
          <w:rFonts w:hint="eastAsia"/>
          <w:lang w:val="en-GB"/>
        </w:rPr>
        <w:t>관리자를 위한 설정이고 일반 사용자들은 Kubeflow Pipeline 화면 메뉴를 통한 접근을 권장함</w:t>
      </w:r>
      <w:r>
        <w:rPr>
          <w:rFonts w:hint="eastAsia"/>
          <w:lang w:val="en-GB"/>
        </w:rPr>
        <w:t>)</w:t>
      </w:r>
    </w:p>
    <w:p w14:paraId="47C6C3A7" w14:textId="0A27738C" w:rsidR="00E819F1" w:rsidRDefault="00EA5696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아래 명령어 적용 시 해당 네임스페이스에 Allow access to Kubeflow Pipelines 기능 활성화됨</w:t>
      </w:r>
    </w:p>
    <w:p w14:paraId="2B937A23" w14:textId="4D1EF53C" w:rsidR="00E819F1" w:rsidRDefault="005E5A74" w:rsidP="00EA5696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Notebook 생성 시 Advanced Options에 </w:t>
      </w:r>
      <w:proofErr w:type="gramStart"/>
      <w:r>
        <w:rPr>
          <w:rFonts w:hint="eastAsia"/>
          <w:lang w:val="en-GB"/>
        </w:rPr>
        <w:t>Configuration &gt;</w:t>
      </w:r>
      <w:proofErr w:type="gramEnd"/>
      <w:r>
        <w:rPr>
          <w:rFonts w:hint="eastAsia"/>
          <w:lang w:val="en-GB"/>
        </w:rPr>
        <w:t xml:space="preserve"> </w:t>
      </w:r>
      <w:r>
        <w:rPr>
          <w:lang w:val="en-GB"/>
        </w:rPr>
        <w:t>‘</w:t>
      </w:r>
      <w:r>
        <w:rPr>
          <w:rFonts w:hint="eastAsia"/>
          <w:lang w:val="en-GB"/>
        </w:rPr>
        <w:t>Allow access to Kubeflow Pipelines</w:t>
      </w:r>
      <w:r>
        <w:rPr>
          <w:lang w:val="en-GB"/>
        </w:rPr>
        <w:t>’</w:t>
      </w:r>
      <w:r>
        <w:rPr>
          <w:rFonts w:hint="eastAsia"/>
          <w:lang w:val="en-GB"/>
        </w:rPr>
        <w:t>선택</w:t>
      </w:r>
    </w:p>
    <w:p w14:paraId="53C1495C" w14:textId="02C38BA9" w:rsidR="00E819F1" w:rsidRDefault="005E5A74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access-ml-pipeline: </w:t>
      </w:r>
      <w:r>
        <w:rPr>
          <w:lang w:val="en-GB"/>
        </w:rPr>
        <w:t>“</w:t>
      </w:r>
      <w:r>
        <w:rPr>
          <w:rFonts w:hint="eastAsia"/>
          <w:lang w:val="en-GB"/>
        </w:rPr>
        <w:t>true</w:t>
      </w:r>
      <w:r>
        <w:rPr>
          <w:lang w:val="en-GB"/>
        </w:rPr>
        <w:t>”</w:t>
      </w:r>
      <w:r>
        <w:rPr>
          <w:rFonts w:hint="eastAsia"/>
          <w:lang w:val="en-GB"/>
        </w:rPr>
        <w:t xml:space="preserve"> 라벨이 붙은 Notebook</w:t>
      </w:r>
      <w:r w:rsidR="00605E80">
        <w:rPr>
          <w:rFonts w:hint="eastAsia"/>
          <w:lang w:val="en-GB"/>
        </w:rPr>
        <w:t xml:space="preserve"> pod에 </w:t>
      </w:r>
      <w:proofErr w:type="spellStart"/>
      <w:r w:rsidR="00605E80">
        <w:rPr>
          <w:rFonts w:hint="eastAsia"/>
          <w:lang w:val="en-GB"/>
        </w:rPr>
        <w:t>serviceAccountToken</w:t>
      </w:r>
      <w:proofErr w:type="spellEnd"/>
      <w:r w:rsidR="00605E80">
        <w:rPr>
          <w:rFonts w:hint="eastAsia"/>
          <w:lang w:val="en-GB"/>
        </w:rPr>
        <w:t>을 담은 volume을 Mount하게되어 Kubeflow Pipeline API를 호출할 수 있게 됨</w:t>
      </w:r>
    </w:p>
    <w:p w14:paraId="5C45BF75" w14:textId="110AAEF0" w:rsidR="00605E80" w:rsidRDefault="00605E80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Notebook Environment에 access-ml-pipeline 설정이 되어 있어야 함</w:t>
      </w:r>
      <w:r>
        <w:rPr>
          <w:lang w:val="en-GB"/>
        </w:rPr>
        <w:br/>
      </w:r>
      <w:r>
        <w:rPr>
          <w:rFonts w:hint="eastAsia"/>
          <w:lang w:val="en-GB"/>
        </w:rPr>
        <w:t>KF_PIPELINES_SA_TOKEN_PATH: /var/run/secrets/</w:t>
      </w:r>
      <w:proofErr w:type="spellStart"/>
      <w:r>
        <w:rPr>
          <w:rFonts w:hint="eastAsia"/>
          <w:lang w:val="en-GB"/>
        </w:rPr>
        <w:t>kubeflow</w:t>
      </w:r>
      <w:proofErr w:type="spellEnd"/>
      <w:r>
        <w:rPr>
          <w:rFonts w:hint="eastAsia"/>
          <w:lang w:val="en-GB"/>
        </w:rPr>
        <w:t>/pipelines/token</w:t>
      </w:r>
    </w:p>
    <w:p w14:paraId="4A19B4BE" w14:textId="4DB6B086" w:rsidR="00605E80" w:rsidRDefault="00605E80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기존 Notebook에 즉시 적용 불가. 재생성해야만 함</w:t>
      </w:r>
    </w:p>
    <w:p w14:paraId="0BE2BBFA" w14:textId="0F33482F" w:rsidR="00605E80" w:rsidRPr="008C6B29" w:rsidRDefault="00605E80" w:rsidP="00E819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PodDefaults</w:t>
      </w:r>
      <w:proofErr w:type="spellEnd"/>
      <w:r>
        <w:rPr>
          <w:rFonts w:hint="eastAsia"/>
          <w:lang w:val="en-GB"/>
        </w:rPr>
        <w:t xml:space="preserve"> 적용 예시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E819F1" w:rsidRPr="00707B9F" w14:paraId="762E4880" w14:textId="77777777" w:rsidTr="00517BB9">
        <w:tc>
          <w:tcPr>
            <w:tcW w:w="9962" w:type="dxa"/>
            <w:shd w:val="clear" w:color="auto" w:fill="D0CECE"/>
          </w:tcPr>
          <w:p w14:paraId="1BBC06FB" w14:textId="77777777" w:rsidR="00E819F1" w:rsidRDefault="00605E8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-user-example-com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95B3D08" w14:textId="77777777" w:rsidR="00605E80" w:rsidRDefault="00605E80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9EA3826" w14:textId="77777777" w:rsidR="00605E80" w:rsidRDefault="00605E8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&lt;&lt;EOF | tee</w:t>
            </w:r>
            <w:r w:rsidR="00DE5E5D">
              <w:rPr>
                <w:rFonts w:hint="eastAsia"/>
                <w:sz w:val="20"/>
                <w:szCs w:val="18"/>
                <w:lang w:val="en-GB"/>
              </w:rPr>
              <w:t xml:space="preserve"> ~/access-ml-</w:t>
            </w:r>
            <w:proofErr w:type="spellStart"/>
            <w:proofErr w:type="gramStart"/>
            <w:r w:rsidR="00DE5E5D">
              <w:rPr>
                <w:rFonts w:hint="eastAsia"/>
                <w:sz w:val="20"/>
                <w:szCs w:val="18"/>
                <w:lang w:val="en-GB"/>
              </w:rPr>
              <w:t>pipeline.yaml</w:t>
            </w:r>
            <w:proofErr w:type="spellEnd"/>
            <w:proofErr w:type="gramEnd"/>
          </w:p>
          <w:p w14:paraId="448110CD" w14:textId="77777777" w:rsidR="00DE5E5D" w:rsidRDefault="00DE5E5D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kubeflow.org/v1alpha1</w:t>
            </w:r>
          </w:p>
          <w:p w14:paraId="460AD4FE" w14:textId="77777777" w:rsidR="009E7D38" w:rsidRDefault="009E7D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PodDefault</w:t>
            </w:r>
            <w:proofErr w:type="spellEnd"/>
          </w:p>
          <w:p w14:paraId="4F828BC2" w14:textId="77777777" w:rsidR="009E7D38" w:rsidRDefault="009E7D3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46C9FF4C" w14:textId="4E53D908" w:rsidR="009E7D38" w:rsidRDefault="009E7D38" w:rsidP="009E7D38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access-ml-pipeline</w:t>
            </w:r>
          </w:p>
          <w:p w14:paraId="364C59B4" w14:textId="77777777" w:rsidR="009E7D38" w:rsidRDefault="009E7D38" w:rsidP="009E7D38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namespace: $NAMESPACE</w:t>
            </w:r>
          </w:p>
          <w:p w14:paraId="425593EE" w14:textId="77777777" w:rsidR="009E7D38" w:rsidRDefault="009E7D38" w:rsidP="009E7D3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763C56D1" w14:textId="03DB7588" w:rsidR="003006BC" w:rsidRDefault="003006BC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desc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Allow access to Kubeflow Pipelines</w:t>
            </w:r>
          </w:p>
          <w:p w14:paraId="53E0D1B9" w14:textId="77777777" w:rsidR="003006BC" w:rsidRDefault="003006BC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selector</w:t>
            </w:r>
            <w:r w:rsidR="004D4845"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8EE1AFB" w14:textId="77777777" w:rsidR="004D4845" w:rsidRDefault="004D4845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matchLabels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5159EE1F" w14:textId="77777777" w:rsidR="004D4845" w:rsidRDefault="004D4845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access-ml-pipeline: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true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4541BF63" w14:textId="77777777" w:rsidR="00106C95" w:rsidRDefault="00106C95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env:</w:t>
            </w:r>
          </w:p>
          <w:p w14:paraId="3AC9A5E9" w14:textId="77777777" w:rsidR="00106C95" w:rsidRDefault="00106C95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## this environment variable is automatically</w:t>
            </w:r>
            <w:r w:rsidR="00162AF5">
              <w:rPr>
                <w:rFonts w:hint="eastAsia"/>
                <w:sz w:val="20"/>
                <w:szCs w:val="18"/>
                <w:lang w:val="en-GB"/>
              </w:rPr>
              <w:t xml:space="preserve"> read by </w:t>
            </w:r>
            <w:r w:rsidR="00162AF5">
              <w:rPr>
                <w:sz w:val="20"/>
                <w:szCs w:val="18"/>
                <w:lang w:val="en-GB"/>
              </w:rPr>
              <w:t>‘</w:t>
            </w:r>
            <w:proofErr w:type="spellStart"/>
            <w:proofErr w:type="gramStart"/>
            <w:r w:rsidR="00162AF5">
              <w:rPr>
                <w:rFonts w:hint="eastAsia"/>
                <w:sz w:val="20"/>
                <w:szCs w:val="18"/>
                <w:lang w:val="en-GB"/>
              </w:rPr>
              <w:t>kfp.Client</w:t>
            </w:r>
            <w:proofErr w:type="spellEnd"/>
            <w:proofErr w:type="gramEnd"/>
            <w:r w:rsidR="00162AF5">
              <w:rPr>
                <w:rFonts w:hint="eastAsia"/>
                <w:sz w:val="20"/>
                <w:szCs w:val="18"/>
                <w:lang w:val="en-GB"/>
              </w:rPr>
              <w:t>()</w:t>
            </w:r>
            <w:r w:rsidR="00162AF5">
              <w:rPr>
                <w:sz w:val="20"/>
                <w:szCs w:val="18"/>
                <w:lang w:val="en-GB"/>
              </w:rPr>
              <w:t>’</w:t>
            </w:r>
          </w:p>
          <w:p w14:paraId="0FF04227" w14:textId="77777777" w:rsidR="00162AF5" w:rsidRDefault="00162AF5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## this is the default value, but we show it here for</w:t>
            </w:r>
            <w:r w:rsidR="000D6D21">
              <w:rPr>
                <w:rFonts w:hint="eastAsia"/>
                <w:sz w:val="20"/>
                <w:szCs w:val="18"/>
                <w:lang w:val="en-GB"/>
              </w:rPr>
              <w:t xml:space="preserve"> clarity</w:t>
            </w:r>
          </w:p>
          <w:p w14:paraId="5C4BF0C1" w14:textId="77777777" w:rsidR="000D6D21" w:rsidRDefault="000D6D21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KF_PIPELINES_SA_TOKEN_PATH</w:t>
            </w:r>
          </w:p>
          <w:p w14:paraId="17BB8F31" w14:textId="77777777" w:rsidR="006237F7" w:rsidRDefault="006237F7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value: /var/run/secrets/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/pipelines/token</w:t>
            </w:r>
          </w:p>
          <w:p w14:paraId="1F6B00B3" w14:textId="77777777" w:rsidR="006237F7" w:rsidRDefault="006237F7" w:rsidP="003006B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volumes:</w:t>
            </w:r>
          </w:p>
          <w:p w14:paraId="36029F48" w14:textId="77777777" w:rsidR="006237F7" w:rsidRDefault="006237F7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r w:rsidR="00DF63EF">
              <w:rPr>
                <w:rFonts w:hint="eastAsia"/>
                <w:sz w:val="20"/>
                <w:szCs w:val="18"/>
                <w:lang w:val="en-GB"/>
              </w:rPr>
              <w:t>name: volume-</w:t>
            </w:r>
            <w:proofErr w:type="spellStart"/>
            <w:r w:rsidR="00DF63EF">
              <w:rPr>
                <w:rFonts w:hint="eastAsia"/>
                <w:sz w:val="20"/>
                <w:szCs w:val="18"/>
                <w:lang w:val="en-GB"/>
              </w:rPr>
              <w:t>kf</w:t>
            </w:r>
            <w:proofErr w:type="spellEnd"/>
            <w:r w:rsidR="00DF63EF">
              <w:rPr>
                <w:rFonts w:hint="eastAsia"/>
                <w:sz w:val="20"/>
                <w:szCs w:val="18"/>
                <w:lang w:val="en-GB"/>
              </w:rPr>
              <w:t>-pipeline-token</w:t>
            </w:r>
          </w:p>
          <w:p w14:paraId="2BA82504" w14:textId="77777777" w:rsidR="00DF63EF" w:rsidRDefault="00DF63EF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projected:</w:t>
            </w:r>
          </w:p>
          <w:p w14:paraId="33D1DAC8" w14:textId="77777777" w:rsidR="00DF63EF" w:rsidRDefault="00DF63EF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1A1247">
              <w:rPr>
                <w:rFonts w:hint="eastAsia"/>
                <w:sz w:val="20"/>
                <w:szCs w:val="18"/>
                <w:lang w:val="en-GB"/>
              </w:rPr>
              <w:t xml:space="preserve"> sources:</w:t>
            </w:r>
          </w:p>
          <w:p w14:paraId="1C46FEFC" w14:textId="77777777" w:rsidR="001A1247" w:rsidRDefault="001A1247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serviceAccountToken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23D4946" w14:textId="77777777" w:rsidR="001A1247" w:rsidRDefault="001A1247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 path: token</w:t>
            </w:r>
          </w:p>
          <w:p w14:paraId="2A9CF18B" w14:textId="77777777" w:rsidR="001A1247" w:rsidRDefault="001A1247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expirationSe</w:t>
            </w:r>
            <w:r w:rsidR="00A756D7">
              <w:rPr>
                <w:rFonts w:hint="eastAsia"/>
                <w:sz w:val="20"/>
                <w:szCs w:val="18"/>
                <w:lang w:val="en-GB"/>
              </w:rPr>
              <w:t>conds</w:t>
            </w:r>
            <w:proofErr w:type="spellEnd"/>
            <w:r w:rsidR="00A756D7">
              <w:rPr>
                <w:rFonts w:hint="eastAsia"/>
                <w:sz w:val="20"/>
                <w:szCs w:val="18"/>
                <w:lang w:val="en-GB"/>
              </w:rPr>
              <w:t>: 7200</w:t>
            </w:r>
          </w:p>
          <w:p w14:paraId="4ACF6714" w14:textId="77777777" w:rsidR="00A756D7" w:rsidRDefault="00A756D7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## defined by the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TOKEN_REVIEW_AUDIENCE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environment variable</w:t>
            </w:r>
            <w:r w:rsidR="007E0113">
              <w:rPr>
                <w:rFonts w:hint="eastAsia"/>
                <w:sz w:val="20"/>
                <w:szCs w:val="18"/>
                <w:lang w:val="en-GB"/>
              </w:rPr>
              <w:t xml:space="preserve"> on the </w:t>
            </w:r>
            <w:r w:rsidR="007E0113">
              <w:rPr>
                <w:sz w:val="20"/>
                <w:szCs w:val="18"/>
                <w:lang w:val="en-GB"/>
              </w:rPr>
              <w:t>‘</w:t>
            </w:r>
            <w:r w:rsidR="007E0113">
              <w:rPr>
                <w:rFonts w:hint="eastAsia"/>
                <w:sz w:val="20"/>
                <w:szCs w:val="18"/>
                <w:lang w:val="en-GB"/>
              </w:rPr>
              <w:t>ml-pipeline</w:t>
            </w:r>
            <w:r w:rsidR="007E0113">
              <w:rPr>
                <w:sz w:val="20"/>
                <w:szCs w:val="18"/>
                <w:lang w:val="en-GB"/>
              </w:rPr>
              <w:t>’</w:t>
            </w:r>
            <w:r w:rsidR="007E0113">
              <w:rPr>
                <w:rFonts w:hint="eastAsia"/>
                <w:sz w:val="20"/>
                <w:szCs w:val="18"/>
                <w:lang w:val="en-GB"/>
              </w:rPr>
              <w:t xml:space="preserve"> deployment</w:t>
            </w:r>
          </w:p>
          <w:p w14:paraId="7CD68D85" w14:textId="77777777" w:rsidR="007E0113" w:rsidRDefault="007E0113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audience: pipelines.kubeflow.org</w:t>
            </w:r>
          </w:p>
          <w:p w14:paraId="114FC5AE" w14:textId="77777777" w:rsidR="00B5282D" w:rsidRDefault="00B5282D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volumeMounts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06B63F7" w14:textId="77777777" w:rsidR="00B5282D" w:rsidRDefault="00B5282D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/var/run/</w:t>
            </w:r>
            <w:r w:rsidR="00BC06AE">
              <w:rPr>
                <w:rFonts w:hint="eastAsia"/>
                <w:sz w:val="20"/>
                <w:szCs w:val="18"/>
                <w:lang w:val="en-GB"/>
              </w:rPr>
              <w:t>secrets/</w:t>
            </w:r>
            <w:proofErr w:type="spellStart"/>
            <w:r w:rsidR="00BC06AE"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 w:rsidR="00BC06AE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BC06AE">
              <w:rPr>
                <w:rFonts w:hint="eastAsia"/>
                <w:sz w:val="20"/>
                <w:szCs w:val="18"/>
                <w:lang w:val="en-GB"/>
              </w:rPr>
              <w:t>pipeplines</w:t>
            </w:r>
            <w:proofErr w:type="spellEnd"/>
          </w:p>
          <w:p w14:paraId="57A1C0F2" w14:textId="77777777" w:rsidR="00BC06AE" w:rsidRDefault="00BC06AE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volume-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-pipeline-token</w:t>
            </w:r>
          </w:p>
          <w:p w14:paraId="58B362EF" w14:textId="77777777" w:rsidR="00BC06AE" w:rsidRDefault="00BC06AE" w:rsidP="006237F7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readOnly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62601F4F" w14:textId="77777777" w:rsidR="00BC06AE" w:rsidRDefault="00BC06AE" w:rsidP="00BC06AE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725589A6" w14:textId="77777777" w:rsidR="00BC06AE" w:rsidRDefault="00BC06AE" w:rsidP="00BC06AE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E135199" w14:textId="7CE55158" w:rsidR="00BC06AE" w:rsidRPr="007E0113" w:rsidRDefault="00BC06AE" w:rsidP="00BC06AE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99588F">
              <w:rPr>
                <w:rFonts w:hint="eastAsia"/>
                <w:sz w:val="20"/>
                <w:szCs w:val="18"/>
                <w:lang w:val="en-GB"/>
              </w:rPr>
              <w:t xml:space="preserve"> apply -f ~/access-ml-</w:t>
            </w:r>
            <w:proofErr w:type="spellStart"/>
            <w:proofErr w:type="gramStart"/>
            <w:r w:rsidR="0099588F">
              <w:rPr>
                <w:rFonts w:hint="eastAsia"/>
                <w:sz w:val="20"/>
                <w:szCs w:val="18"/>
                <w:lang w:val="en-GB"/>
              </w:rPr>
              <w:t>pipeline.yaml</w:t>
            </w:r>
            <w:proofErr w:type="spellEnd"/>
            <w:proofErr w:type="gramEnd"/>
          </w:p>
        </w:tc>
      </w:tr>
    </w:tbl>
    <w:p w14:paraId="3A5C4F4B" w14:textId="77777777" w:rsidR="00E819F1" w:rsidRDefault="00E819F1" w:rsidP="00822615">
      <w:pPr>
        <w:jc w:val="left"/>
      </w:pPr>
    </w:p>
    <w:p w14:paraId="2629C978" w14:textId="77777777" w:rsidR="00C73E02" w:rsidRDefault="00C73E02" w:rsidP="00822615">
      <w:pPr>
        <w:jc w:val="left"/>
      </w:pPr>
    </w:p>
    <w:p w14:paraId="796EF591" w14:textId="1C1E77D1" w:rsidR="0099588F" w:rsidRDefault="00C73E02" w:rsidP="00BF5582">
      <w:pPr>
        <w:pStyle w:val="20"/>
        <w:numPr>
          <w:ilvl w:val="1"/>
          <w:numId w:val="13"/>
        </w:numPr>
        <w:jc w:val="left"/>
      </w:pPr>
      <w:bookmarkStart w:id="89" w:name="_Toc207787387"/>
      <w:r>
        <w:rPr>
          <w:rFonts w:hint="eastAsia"/>
        </w:rPr>
        <w:t>P</w:t>
      </w:r>
      <w:r w:rsidR="00BF5582">
        <w:rPr>
          <w:rFonts w:hint="eastAsia"/>
        </w:rPr>
        <w:t>ipeline Root 변경</w:t>
      </w:r>
      <w:bookmarkEnd w:id="89"/>
    </w:p>
    <w:p w14:paraId="0F74E31A" w14:textId="3F0F139D" w:rsidR="0099588F" w:rsidRDefault="0067525F" w:rsidP="0099588F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Pipeline </w:t>
      </w:r>
      <w:proofErr w:type="gramStart"/>
      <w:r>
        <w:rPr>
          <w:rFonts w:hint="eastAsia"/>
          <w:lang w:val="en-GB"/>
        </w:rPr>
        <w:t>Root :</w:t>
      </w:r>
      <w:proofErr w:type="gramEnd"/>
      <w:r>
        <w:rPr>
          <w:rFonts w:hint="eastAsia"/>
          <w:lang w:val="en-GB"/>
        </w:rPr>
        <w:t xml:space="preserve"> Pipeline Artifact 저장소 (컴포넌트 간 데이터 </w:t>
      </w:r>
      <w:proofErr w:type="gramStart"/>
      <w:r>
        <w:rPr>
          <w:rFonts w:hint="eastAsia"/>
          <w:lang w:val="en-GB"/>
        </w:rPr>
        <w:t>주고 받는</w:t>
      </w:r>
      <w:proofErr w:type="gramEnd"/>
      <w:r>
        <w:rPr>
          <w:rFonts w:hint="eastAsia"/>
          <w:lang w:val="en-GB"/>
        </w:rPr>
        <w:t xml:space="preserve"> 용도로 사용)</w:t>
      </w:r>
    </w:p>
    <w:p w14:paraId="2D123E9A" w14:textId="67F82814" w:rsidR="0067525F" w:rsidRDefault="0067525F" w:rsidP="0099588F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기본 설정은 내장 설치된 </w:t>
      </w:r>
      <w:proofErr w:type="spellStart"/>
      <w:proofErr w:type="gramStart"/>
      <w:r>
        <w:rPr>
          <w:rFonts w:hint="eastAsia"/>
          <w:lang w:val="en-GB"/>
        </w:rPr>
        <w:t>MinIO</w:t>
      </w:r>
      <w:proofErr w:type="spellEnd"/>
      <w:r>
        <w:rPr>
          <w:rFonts w:hint="eastAsia"/>
          <w:lang w:val="en-GB"/>
        </w:rPr>
        <w:t xml:space="preserve"> 이지만</w:t>
      </w:r>
      <w:proofErr w:type="gramEnd"/>
      <w:r>
        <w:rPr>
          <w:rFonts w:hint="eastAsia"/>
          <w:lang w:val="en-GB"/>
        </w:rPr>
        <w:t xml:space="preserve"> 안정적인 Artifact관리를 위해 KB 증권 내부 </w:t>
      </w:r>
      <w:proofErr w:type="spellStart"/>
      <w:r>
        <w:rPr>
          <w:rFonts w:hint="eastAsia"/>
          <w:lang w:val="en-GB"/>
        </w:rPr>
        <w:t>ObjectStorage</w:t>
      </w:r>
      <w:proofErr w:type="spellEnd"/>
      <w:r>
        <w:rPr>
          <w:rFonts w:hint="eastAsia"/>
          <w:lang w:val="en-GB"/>
        </w:rPr>
        <w:t>로 변경 설정함</w:t>
      </w:r>
    </w:p>
    <w:p w14:paraId="7AC9AA92" w14:textId="610CD39B" w:rsidR="0067525F" w:rsidRDefault="0067525F" w:rsidP="0099588F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주요 내용은 </w:t>
      </w:r>
      <w:proofErr w:type="spellStart"/>
      <w:r>
        <w:rPr>
          <w:rFonts w:hint="eastAsia"/>
          <w:lang w:val="en-GB"/>
        </w:rPr>
        <w:t>ObjectStorage</w:t>
      </w:r>
      <w:proofErr w:type="spellEnd"/>
      <w:r>
        <w:rPr>
          <w:rFonts w:hint="eastAsia"/>
          <w:lang w:val="en-GB"/>
        </w:rPr>
        <w:t xml:space="preserve"> 접근을 위한 Secret을 생성하고 네임스페이스별 </w:t>
      </w:r>
      <w:proofErr w:type="spellStart"/>
      <w:r>
        <w:rPr>
          <w:rFonts w:hint="eastAsia"/>
          <w:lang w:val="en-GB"/>
        </w:rPr>
        <w:t>DefaultPipelineRoot</w:t>
      </w:r>
      <w:proofErr w:type="spellEnd"/>
      <w:r>
        <w:rPr>
          <w:rFonts w:hint="eastAsia"/>
          <w:lang w:val="en-GB"/>
        </w:rPr>
        <w:t xml:space="preserve">를 변경하는 </w:t>
      </w:r>
      <w:proofErr w:type="spellStart"/>
      <w:r>
        <w:rPr>
          <w:rFonts w:hint="eastAsia"/>
          <w:lang w:val="en-GB"/>
        </w:rPr>
        <w:t>ConfigMap</w:t>
      </w:r>
      <w:proofErr w:type="spellEnd"/>
      <w:r>
        <w:rPr>
          <w:rFonts w:hint="eastAsia"/>
          <w:lang w:val="en-GB"/>
        </w:rPr>
        <w:t xml:space="preserve"> 생성</w:t>
      </w:r>
      <w:r>
        <w:rPr>
          <w:lang w:val="en-GB"/>
        </w:rPr>
        <w:br/>
      </w:r>
      <w:r>
        <w:rPr>
          <w:rFonts w:hint="eastAsia"/>
          <w:lang w:val="en-GB"/>
        </w:rPr>
        <w:t xml:space="preserve">(KB 증권 내부분석환경에는 </w:t>
      </w:r>
      <w:proofErr w:type="spellStart"/>
      <w:r>
        <w:rPr>
          <w:rFonts w:hint="eastAsia"/>
          <w:lang w:val="en-GB"/>
        </w:rPr>
        <w:t>Kyverno</w:t>
      </w:r>
      <w:proofErr w:type="spellEnd"/>
      <w:r>
        <w:rPr>
          <w:rFonts w:hint="eastAsia"/>
          <w:lang w:val="en-GB"/>
        </w:rPr>
        <w:t xml:space="preserve"> 정책 엔진을 통해 네임스페이스 생성 시 </w:t>
      </w:r>
      <w:proofErr w:type="spellStart"/>
      <w:r>
        <w:rPr>
          <w:rFonts w:hint="eastAsia"/>
          <w:lang w:val="en-GB"/>
        </w:rPr>
        <w:t>DefaultPipelineRoot</w:t>
      </w:r>
      <w:proofErr w:type="spellEnd"/>
      <w:r w:rsidR="008E58DA">
        <w:rPr>
          <w:rFonts w:hint="eastAsia"/>
          <w:lang w:val="en-GB"/>
        </w:rPr>
        <w:t xml:space="preserve"> 변경을 위한 Secret과 </w:t>
      </w:r>
      <w:proofErr w:type="spellStart"/>
      <w:r w:rsidR="008E58DA">
        <w:rPr>
          <w:rFonts w:hint="eastAsia"/>
          <w:lang w:val="en-GB"/>
        </w:rPr>
        <w:t>ConfigMap</w:t>
      </w:r>
      <w:proofErr w:type="spellEnd"/>
      <w:r w:rsidR="008E58DA">
        <w:rPr>
          <w:rFonts w:hint="eastAsia"/>
          <w:lang w:val="en-GB"/>
        </w:rPr>
        <w:t>이 만들어지도록 설정되어 있음)</w:t>
      </w:r>
    </w:p>
    <w:p w14:paraId="6D234E43" w14:textId="1CDBF93E" w:rsidR="008E58DA" w:rsidRPr="008C6B29" w:rsidRDefault="008E58DA" w:rsidP="0099588F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defaultPipelineRoot</w:t>
      </w:r>
      <w:proofErr w:type="spellEnd"/>
      <w:r>
        <w:rPr>
          <w:rFonts w:hint="eastAsia"/>
          <w:lang w:val="en-GB"/>
        </w:rPr>
        <w:t xml:space="preserve"> 변경을 위한 Secret</w:t>
      </w:r>
      <w:r w:rsidR="00AC7C53">
        <w:rPr>
          <w:rFonts w:hint="eastAsia"/>
          <w:lang w:val="en-GB"/>
        </w:rPr>
        <w:t xml:space="preserve">과 </w:t>
      </w:r>
      <w:proofErr w:type="spellStart"/>
      <w:r w:rsidR="00AC7C53">
        <w:rPr>
          <w:rFonts w:hint="eastAsia"/>
          <w:lang w:val="en-GB"/>
        </w:rPr>
        <w:t>ConfigMap</w:t>
      </w:r>
      <w:proofErr w:type="spellEnd"/>
      <w:r w:rsidR="00AC7C53">
        <w:rPr>
          <w:rFonts w:hint="eastAsia"/>
          <w:lang w:val="en-GB"/>
        </w:rPr>
        <w:t xml:space="preserve"> 적용 예시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9588F" w:rsidRPr="00707B9F" w14:paraId="44260F26" w14:textId="77777777" w:rsidTr="00517BB9">
        <w:tc>
          <w:tcPr>
            <w:tcW w:w="9962" w:type="dxa"/>
            <w:shd w:val="clear" w:color="auto" w:fill="D0CECE"/>
          </w:tcPr>
          <w:p w14:paraId="123908CE" w14:textId="77777777" w:rsidR="0099588F" w:rsidRDefault="0099588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-user-example-com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31138EB2" w14:textId="77777777" w:rsidR="0099588F" w:rsidRDefault="0099588F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D74822D" w14:textId="77777777" w:rsidR="0099588F" w:rsidRDefault="00AC7C53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 -n $NAMESPACE secret generic pipeline-bucket-secret \</w:t>
            </w:r>
          </w:p>
          <w:p w14:paraId="3FE5E2B7" w14:textId="77777777" w:rsidR="00AC7C53" w:rsidRDefault="00AC7C5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--from-liter</w:t>
            </w:r>
            <w:r w:rsidR="00B067CF">
              <w:rPr>
                <w:rFonts w:hint="eastAsia"/>
                <w:sz w:val="20"/>
                <w:szCs w:val="18"/>
                <w:lang w:val="en-GB"/>
              </w:rPr>
              <w:t>al=</w:t>
            </w:r>
            <w:proofErr w:type="spellStart"/>
            <w:r w:rsidR="00B067CF">
              <w:rPr>
                <w:rFonts w:hint="eastAsia"/>
                <w:sz w:val="20"/>
                <w:szCs w:val="18"/>
                <w:lang w:val="en-GB"/>
              </w:rPr>
              <w:t>accesskey</w:t>
            </w:r>
            <w:proofErr w:type="spellEnd"/>
            <w:r w:rsidR="00B067CF">
              <w:rPr>
                <w:rFonts w:hint="eastAsia"/>
                <w:sz w:val="20"/>
                <w:szCs w:val="18"/>
                <w:lang w:val="en-GB"/>
              </w:rPr>
              <w:t>=pipeline \</w:t>
            </w:r>
          </w:p>
          <w:p w14:paraId="171DCA36" w14:textId="77777777" w:rsidR="00B067CF" w:rsidRDefault="00B067C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--from-literal-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 w:rsidR="008F4546">
              <w:rPr>
                <w:rFonts w:hint="eastAsia"/>
                <w:sz w:val="20"/>
                <w:szCs w:val="18"/>
                <w:lang w:val="en-GB"/>
              </w:rPr>
              <w:t>pipeline1!</w:t>
            </w:r>
          </w:p>
          <w:p w14:paraId="65AF9C13" w14:textId="77777777" w:rsidR="00A86848" w:rsidRDefault="00A86848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744DA74" w14:textId="77777777" w:rsidR="00A86848" w:rsidRDefault="00A86848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DFE0BA2" w14:textId="77777777" w:rsidR="00A86848" w:rsidRDefault="00A8684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B907C0">
              <w:rPr>
                <w:rFonts w:hint="eastAsia"/>
                <w:sz w:val="20"/>
                <w:szCs w:val="18"/>
                <w:lang w:val="en-GB"/>
              </w:rPr>
              <w:t xml:space="preserve"> delete -n $</w:t>
            </w:r>
            <w:proofErr w:type="spellStart"/>
            <w:r w:rsidR="00B907C0">
              <w:rPr>
                <w:rFonts w:hint="eastAsia"/>
                <w:sz w:val="20"/>
                <w:szCs w:val="18"/>
                <w:lang w:val="en-GB"/>
              </w:rPr>
              <w:t>NAMESPACEm</w:t>
            </w:r>
            <w:proofErr w:type="spellEnd"/>
            <w:r w:rsidR="00B907C0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B907C0">
              <w:rPr>
                <w:rFonts w:hint="eastAsia"/>
                <w:sz w:val="20"/>
                <w:szCs w:val="18"/>
                <w:lang w:val="en-GB"/>
              </w:rPr>
              <w:t>configmap</w:t>
            </w:r>
            <w:proofErr w:type="spellEnd"/>
            <w:r w:rsidR="00B907C0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 w:rsidR="00B907C0"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  <w:r w:rsidR="00B907C0">
              <w:rPr>
                <w:rFonts w:hint="eastAsia"/>
                <w:sz w:val="20"/>
                <w:szCs w:val="18"/>
                <w:lang w:val="en-GB"/>
              </w:rPr>
              <w:t>-launcher</w:t>
            </w:r>
          </w:p>
          <w:p w14:paraId="22CF3471" w14:textId="77777777" w:rsidR="00B907C0" w:rsidRDefault="00B907C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&lt;&lt;EOF | tee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launcher.yaml</w:t>
            </w:r>
            <w:proofErr w:type="spellEnd"/>
            <w:proofErr w:type="gramEnd"/>
          </w:p>
          <w:p w14:paraId="521A5456" w14:textId="77777777" w:rsidR="00AF4381" w:rsidRDefault="00AF4381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v1</w:t>
            </w:r>
          </w:p>
          <w:p w14:paraId="1D0B9F64" w14:textId="77777777" w:rsidR="00AF4381" w:rsidRDefault="00AF438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ConfigMap</w:t>
            </w:r>
            <w:proofErr w:type="spellEnd"/>
          </w:p>
          <w:p w14:paraId="5D688091" w14:textId="77777777" w:rsidR="00AF4381" w:rsidRDefault="00AF438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5DC02559" w14:textId="2F65A3CB" w:rsidR="00AF4381" w:rsidRDefault="00AF4381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-launcher</w:t>
            </w:r>
          </w:p>
          <w:p w14:paraId="6DB01AF9" w14:textId="77777777" w:rsidR="00AF4381" w:rsidRDefault="00AF4381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namespace: $NAMESPACE</w:t>
            </w:r>
          </w:p>
          <w:p w14:paraId="024287B8" w14:textId="77777777" w:rsidR="00AF4381" w:rsidRDefault="00AF4381" w:rsidP="00AF4381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data:</w:t>
            </w:r>
          </w:p>
          <w:p w14:paraId="2CF1E670" w14:textId="57222523" w:rsidR="00AF4381" w:rsidRDefault="00AF4381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defaultPipelineRoot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s3://pipeline-bucket/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6E2CDEE8" w14:textId="77777777" w:rsidR="00AF4381" w:rsidRDefault="003D2A39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providers: |-</w:t>
            </w:r>
          </w:p>
          <w:p w14:paraId="4E26B81D" w14:textId="77777777" w:rsidR="003D2A39" w:rsidRDefault="003D2A39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s3:</w:t>
            </w:r>
          </w:p>
          <w:p w14:paraId="78B604F0" w14:textId="77777777" w:rsidR="003D2A39" w:rsidRDefault="003D2A39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default:</w:t>
            </w:r>
          </w:p>
          <w:p w14:paraId="6B26CEDA" w14:textId="77777777" w:rsidR="003D2A39" w:rsidRDefault="003D2A39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endpoint: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http://</w:t>
            </w:r>
            <w:r w:rsidR="002006C8">
              <w:rPr>
                <w:rFonts w:hint="eastAsia"/>
                <w:sz w:val="20"/>
                <w:szCs w:val="18"/>
                <w:lang w:val="en-GB"/>
              </w:rPr>
              <w:t>minio/minio-system.svc.cluster.local:9000</w:t>
            </w:r>
            <w:r w:rsidR="002006C8">
              <w:rPr>
                <w:sz w:val="20"/>
                <w:szCs w:val="18"/>
                <w:lang w:val="en-GB"/>
              </w:rPr>
              <w:t>”</w:t>
            </w:r>
          </w:p>
          <w:p w14:paraId="364544FC" w14:textId="77777777" w:rsidR="002006C8" w:rsidRDefault="002006C8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disableSSL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774B4E9F" w14:textId="77777777" w:rsidR="002006C8" w:rsidRDefault="002006C8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region: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default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40BC25CA" w14:textId="77777777" w:rsidR="002006C8" w:rsidRDefault="002006C8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credential</w:t>
            </w:r>
            <w:r w:rsidR="00095ED2">
              <w:rPr>
                <w:rFonts w:hint="eastAsia"/>
                <w:sz w:val="20"/>
                <w:szCs w:val="18"/>
                <w:lang w:val="en-GB"/>
              </w:rPr>
              <w:t>s:</w:t>
            </w:r>
          </w:p>
          <w:p w14:paraId="7D20C0BD" w14:textId="77777777" w:rsidR="00095ED2" w:rsidRDefault="00095ED2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fromEnv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 w:rsidR="00007062">
              <w:rPr>
                <w:rFonts w:hint="eastAsia"/>
                <w:sz w:val="20"/>
                <w:szCs w:val="18"/>
                <w:lang w:val="en-GB"/>
              </w:rPr>
              <w:t>f</w:t>
            </w:r>
            <w:r w:rsidR="00CF6C32">
              <w:rPr>
                <w:rFonts w:hint="eastAsia"/>
                <w:sz w:val="20"/>
                <w:szCs w:val="18"/>
                <w:lang w:val="en-GB"/>
              </w:rPr>
              <w:t>alse</w:t>
            </w:r>
          </w:p>
          <w:p w14:paraId="233E783A" w14:textId="77777777" w:rsidR="00CF6C32" w:rsidRDefault="00CF6C32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secretRef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10A17FC1" w14:textId="77777777" w:rsidR="00CF6C32" w:rsidRDefault="00CF6C32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pipeline-bucket-secret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1DE39A82" w14:textId="77777777" w:rsidR="00CF6C32" w:rsidRDefault="00CF6C32" w:rsidP="00AF43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accessKeyKey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accesskey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50DBE9E3" w14:textId="77777777" w:rsidR="00CF6C32" w:rsidRDefault="00CF6C32" w:rsidP="00CF6C32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secretkey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50C1BF0E" w14:textId="77777777" w:rsidR="0096454D" w:rsidRDefault="0096454D" w:rsidP="0096454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1E696BB5" w14:textId="77777777" w:rsidR="0096454D" w:rsidRDefault="0096454D" w:rsidP="0096454D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8E3BF13" w14:textId="418D068F" w:rsidR="0096454D" w:rsidRPr="00CF6C32" w:rsidRDefault="0096454D" w:rsidP="0096454D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launcher.yaml</w:t>
            </w:r>
            <w:proofErr w:type="spellEnd"/>
            <w:proofErr w:type="gramEnd"/>
          </w:p>
        </w:tc>
      </w:tr>
    </w:tbl>
    <w:p w14:paraId="1EF89C1E" w14:textId="77777777" w:rsidR="0099588F" w:rsidRDefault="0099588F" w:rsidP="00822615">
      <w:pPr>
        <w:jc w:val="left"/>
      </w:pPr>
    </w:p>
    <w:p w14:paraId="6D35D5D3" w14:textId="2AB459F3" w:rsidR="00842715" w:rsidRPr="00842715" w:rsidRDefault="00BF5582" w:rsidP="00842715">
      <w:pPr>
        <w:pStyle w:val="20"/>
        <w:numPr>
          <w:ilvl w:val="1"/>
          <w:numId w:val="13"/>
        </w:numPr>
        <w:jc w:val="left"/>
      </w:pPr>
      <w:bookmarkStart w:id="90" w:name="_Toc207787388"/>
      <w:r>
        <w:rPr>
          <w:rFonts w:hint="eastAsia"/>
        </w:rPr>
        <w:t>AS-IS Model Migration</w:t>
      </w:r>
      <w:bookmarkEnd w:id="90"/>
    </w:p>
    <w:p w14:paraId="5D306A2B" w14:textId="766A0196" w:rsidR="00842715" w:rsidRPr="00842715" w:rsidRDefault="00842715" w:rsidP="00842715">
      <w:pPr>
        <w:pStyle w:val="3"/>
        <w:numPr>
          <w:ilvl w:val="2"/>
          <w:numId w:val="13"/>
        </w:numPr>
        <w:jc w:val="left"/>
      </w:pPr>
      <w:bookmarkStart w:id="91" w:name="_Toc207787389"/>
      <w:r>
        <w:rPr>
          <w:rFonts w:hint="eastAsia"/>
        </w:rPr>
        <w:t>주요 개념 및 전제조건</w:t>
      </w:r>
      <w:bookmarkEnd w:id="91"/>
    </w:p>
    <w:p w14:paraId="54393075" w14:textId="4976B769" w:rsidR="00BF5582" w:rsidRDefault="00842715" w:rsidP="00BF5582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최소한의 코드 수정으로 기존 모델을 Kubeflow Pipeline 환경에서 실행하기 위한 방안</w:t>
      </w:r>
    </w:p>
    <w:p w14:paraId="3104C95A" w14:textId="62B0C47E" w:rsidR="00BF5582" w:rsidRDefault="00842715" w:rsidP="00BF5582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AS-IS Model 용 Data Volume</w:t>
      </w:r>
      <w:r w:rsidR="00FF42F5">
        <w:rPr>
          <w:rFonts w:hint="eastAsia"/>
          <w:lang w:val="en-GB"/>
        </w:rPr>
        <w:t xml:space="preserve"> 생성 (ex. as-is-pipeline)</w:t>
      </w:r>
    </w:p>
    <w:p w14:paraId="1FAD5B29" w14:textId="013DADCB" w:rsidR="00BF5582" w:rsidRDefault="00FF42F5" w:rsidP="00BF5582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기존 폴더 구조 그대로 AS-IS Model 파일 이관(</w:t>
      </w:r>
      <w:proofErr w:type="spellStart"/>
      <w:r>
        <w:rPr>
          <w:rFonts w:hint="eastAsia"/>
          <w:lang w:val="en-GB"/>
        </w:rPr>
        <w:t>py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sql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json</w:t>
      </w:r>
      <w:proofErr w:type="spellEnd"/>
      <w:r>
        <w:rPr>
          <w:rFonts w:hint="eastAsia"/>
          <w:lang w:val="en-GB"/>
        </w:rPr>
        <w:t xml:space="preserve"> 등)</w:t>
      </w:r>
    </w:p>
    <w:p w14:paraId="588F0916" w14:textId="286FCFA9" w:rsidR="00BF5582" w:rsidRDefault="00F223E3" w:rsidP="00BF5582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DB Config 파일, </w:t>
      </w:r>
      <w:r>
        <w:rPr>
          <w:lang w:val="en-GB"/>
        </w:rPr>
        <w:t>Teradata</w:t>
      </w:r>
      <w:r>
        <w:rPr>
          <w:rFonts w:hint="eastAsia"/>
          <w:lang w:val="en-GB"/>
        </w:rPr>
        <w:t xml:space="preserve"> 관련 Load하는 파일, 로그 아웃풋 경로 변경</w:t>
      </w:r>
    </w:p>
    <w:p w14:paraId="5B817A88" w14:textId="77777777" w:rsidR="00F223E3" w:rsidRDefault="00F223E3" w:rsidP="00F223E3">
      <w:pPr>
        <w:jc w:val="left"/>
        <w:rPr>
          <w:lang w:val="en-GB"/>
        </w:rPr>
      </w:pPr>
    </w:p>
    <w:p w14:paraId="4FA1F7A9" w14:textId="5973577C" w:rsidR="00F223E3" w:rsidRPr="00F223E3" w:rsidRDefault="00AC2BD2" w:rsidP="00F223E3">
      <w:pPr>
        <w:pStyle w:val="3"/>
        <w:numPr>
          <w:ilvl w:val="2"/>
          <w:numId w:val="13"/>
        </w:numPr>
        <w:jc w:val="left"/>
      </w:pPr>
      <w:bookmarkStart w:id="92" w:name="_Toc207787390"/>
      <w:r>
        <w:rPr>
          <w:rFonts w:hint="eastAsia"/>
        </w:rPr>
        <w:t>IRP Scoring</w:t>
      </w:r>
      <w:r w:rsidR="006863A8">
        <w:rPr>
          <w:rFonts w:hint="eastAsia"/>
        </w:rPr>
        <w:t xml:space="preserve"> 모델 예시</w:t>
      </w:r>
      <w:bookmarkEnd w:id="92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BF5582" w:rsidRPr="00707B9F" w14:paraId="255E84D9" w14:textId="77777777" w:rsidTr="6AA03AF7">
        <w:tc>
          <w:tcPr>
            <w:tcW w:w="9962" w:type="dxa"/>
            <w:shd w:val="clear" w:color="auto" w:fill="D0CECE"/>
          </w:tcPr>
          <w:p w14:paraId="64E55202" w14:textId="77777777" w:rsidR="00BB342C" w:rsidRDefault="00BB342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import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</w:p>
          <w:p w14:paraId="555AD62C" w14:textId="77777777" w:rsidR="00BB342C" w:rsidRDefault="004F571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from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import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dsl</w:t>
            </w:r>
            <w:proofErr w:type="spellEnd"/>
          </w:p>
          <w:p w14:paraId="584051FE" w14:textId="77777777" w:rsidR="004F571D" w:rsidRDefault="004F571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from </w:t>
            </w:r>
            <w:proofErr w:type="spellStart"/>
            <w:proofErr w:type="gramStart"/>
            <w:r w:rsidR="00B43A01">
              <w:rPr>
                <w:rFonts w:hint="eastAsia"/>
                <w:sz w:val="20"/>
                <w:szCs w:val="18"/>
                <w:lang w:val="en-GB"/>
              </w:rPr>
              <w:t>kfp</w:t>
            </w:r>
            <w:r w:rsidR="00A229D4">
              <w:rPr>
                <w:rFonts w:hint="eastAsia"/>
                <w:sz w:val="20"/>
                <w:szCs w:val="18"/>
                <w:lang w:val="en-GB"/>
              </w:rPr>
              <w:t>.kubernetes</w:t>
            </w:r>
            <w:proofErr w:type="spellEnd"/>
            <w:proofErr w:type="gramEnd"/>
            <w:r w:rsidR="006D74AB">
              <w:rPr>
                <w:rFonts w:hint="eastAsia"/>
                <w:sz w:val="20"/>
                <w:szCs w:val="18"/>
                <w:lang w:val="en-GB"/>
              </w:rPr>
              <w:t xml:space="preserve"> import </w:t>
            </w:r>
            <w:proofErr w:type="spellStart"/>
            <w:r w:rsidR="006D74AB">
              <w:rPr>
                <w:rFonts w:hint="eastAsia"/>
                <w:sz w:val="20"/>
                <w:szCs w:val="18"/>
                <w:lang w:val="en-GB"/>
              </w:rPr>
              <w:t>mount_pvc</w:t>
            </w:r>
            <w:proofErr w:type="spellEnd"/>
          </w:p>
          <w:p w14:paraId="441F5C99" w14:textId="77777777" w:rsidR="006D74AB" w:rsidRDefault="006D74AB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1E6BC02" w14:textId="77777777" w:rsidR="006D74AB" w:rsidRDefault="006D74A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@dsl.container_component</w:t>
            </w:r>
          </w:p>
          <w:p w14:paraId="7C479729" w14:textId="7A327133" w:rsidR="006D74AB" w:rsidRDefault="006D74A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str):</w:t>
            </w:r>
          </w:p>
          <w:p w14:paraId="362A294E" w14:textId="77777777" w:rsidR="006D74AB" w:rsidRDefault="009003D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return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dsl.ContainerSpec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</w:p>
          <w:p w14:paraId="5F921FD1" w14:textId="77777777" w:rsidR="009003D4" w:rsidRDefault="009003D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 w:rsidR="005D4647">
              <w:rPr>
                <w:rFonts w:hint="eastAsia"/>
                <w:sz w:val="20"/>
                <w:szCs w:val="18"/>
                <w:lang w:val="en-GB"/>
              </w:rPr>
              <w:t>/datalab/env/jupyter-tensorflow-</w:t>
            </w:r>
            <w:proofErr w:type="gramStart"/>
            <w:r w:rsidR="005D4647"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 w:rsidR="005D4647">
              <w:rPr>
                <w:rFonts w:hint="eastAsia"/>
                <w:sz w:val="20"/>
                <w:szCs w:val="18"/>
                <w:lang w:val="en-GB"/>
              </w:rPr>
              <w:t>1.9.3</w:t>
            </w:r>
            <w:r w:rsidR="005D4647">
              <w:rPr>
                <w:sz w:val="20"/>
                <w:szCs w:val="18"/>
                <w:lang w:val="en-GB"/>
              </w:rPr>
              <w:t>”</w:t>
            </w:r>
            <w:r w:rsidR="005D4647"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7B15375E" w14:textId="6B1EB687" w:rsidR="005D4647" w:rsidRDefault="005D4647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lastRenderedPageBreak/>
              <w:t xml:space="preserve">      command</w:t>
            </w:r>
            <w:proofErr w:type="gramStart"/>
            <w:r w:rsidRPr="6AA03AF7">
              <w:rPr>
                <w:sz w:val="20"/>
                <w:lang w:val="en-GB"/>
              </w:rPr>
              <w:t>=[</w:t>
            </w:r>
            <w:proofErr w:type="gramEnd"/>
            <w:r w:rsidRPr="6AA03AF7">
              <w:rPr>
                <w:sz w:val="20"/>
                <w:lang w:val="en-GB"/>
              </w:rPr>
              <w:t>“</w:t>
            </w:r>
            <w:proofErr w:type="spellStart"/>
            <w:r w:rsidRPr="6AA03AF7">
              <w:rPr>
                <w:sz w:val="20"/>
                <w:lang w:val="en-GB"/>
              </w:rPr>
              <w:t>sh</w:t>
            </w:r>
            <w:proofErr w:type="spellEnd"/>
            <w:r w:rsidRPr="6AA03AF7">
              <w:rPr>
                <w:sz w:val="20"/>
                <w:lang w:val="en-GB"/>
              </w:rPr>
              <w:t>”, “-c”]</w:t>
            </w:r>
            <w:r w:rsidR="000404AA" w:rsidRPr="6AA03AF7">
              <w:rPr>
                <w:sz w:val="20"/>
                <w:lang w:val="en-GB"/>
              </w:rPr>
              <w:t>,</w:t>
            </w:r>
          </w:p>
          <w:p w14:paraId="3569C073" w14:textId="77777777" w:rsidR="000404AA" w:rsidRDefault="000404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args</w:t>
            </w:r>
            <w:proofErr w:type="spellEnd"/>
            <w:proofErr w:type="gramStart"/>
            <w:r w:rsidR="006B2C53">
              <w:rPr>
                <w:rFonts w:hint="eastAsia"/>
                <w:sz w:val="20"/>
                <w:szCs w:val="18"/>
                <w:lang w:val="en-GB"/>
              </w:rPr>
              <w:t>=[</w:t>
            </w:r>
            <w:proofErr w:type="gramEnd"/>
          </w:p>
          <w:p w14:paraId="7BC76E5A" w14:textId="77777777" w:rsidR="00B42370" w:rsidRDefault="00B4237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pip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install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lightgbm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==4.5.0 scikit-learn</w:t>
            </w:r>
            <w:r w:rsidR="00A02FCE">
              <w:rPr>
                <w:rFonts w:hint="eastAsia"/>
                <w:sz w:val="20"/>
                <w:szCs w:val="18"/>
                <w:lang w:val="en-GB"/>
              </w:rPr>
              <w:t xml:space="preserve">==1.2.2 </w:t>
            </w:r>
            <w:proofErr w:type="spellStart"/>
            <w:r w:rsidR="00A02FCE">
              <w:rPr>
                <w:rFonts w:hint="eastAsia"/>
                <w:sz w:val="20"/>
                <w:szCs w:val="18"/>
                <w:lang w:val="en-GB"/>
              </w:rPr>
              <w:t>xgboost</w:t>
            </w:r>
            <w:proofErr w:type="spellEnd"/>
            <w:r w:rsidR="00A02FCE">
              <w:rPr>
                <w:rFonts w:hint="eastAsia"/>
                <w:sz w:val="20"/>
                <w:szCs w:val="18"/>
                <w:lang w:val="en-GB"/>
              </w:rPr>
              <w:t>==2.1.0 &amp;&amp; \</w:t>
            </w:r>
          </w:p>
          <w:p w14:paraId="26BA5F30" w14:textId="77777777" w:rsidR="00A02FCE" w:rsidRDefault="00A02FC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r w:rsidR="00051979">
              <w:rPr>
                <w:rFonts w:hint="eastAsia"/>
                <w:sz w:val="20"/>
                <w:szCs w:val="18"/>
                <w:lang w:val="en-GB"/>
              </w:rPr>
              <w:t>python {</w:t>
            </w:r>
            <w:proofErr w:type="spellStart"/>
            <w:r w:rsidR="00051979"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 w:rsidR="00051979"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3B1B0A25" w14:textId="77777777" w:rsidR="00051979" w:rsidRDefault="00074FD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}</w:t>
            </w:r>
          </w:p>
          <w:p w14:paraId="74CF95A1" w14:textId="5AAC418A" w:rsidR="00074FD1" w:rsidRDefault="00891433" w:rsidP="0089143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4F18D9EF" w14:textId="77777777" w:rsidR="00891433" w:rsidRDefault="00891433" w:rsidP="0089143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1C258E1F" w14:textId="77777777" w:rsidR="00891433" w:rsidRDefault="00891433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dsl.pipeline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(name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Batch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Model Pipeline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6BCCD644" w14:textId="77777777" w:rsidR="00891433" w:rsidRDefault="00891433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batch_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):</w:t>
            </w:r>
          </w:p>
          <w:p w14:paraId="4AFE8975" w14:textId="77777777" w:rsidR="00891433" w:rsidRDefault="00891433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r w:rsidR="00D81E1E">
              <w:rPr>
                <w:rFonts w:hint="eastAsia"/>
                <w:sz w:val="20"/>
                <w:szCs w:val="18"/>
                <w:lang w:val="en-GB"/>
              </w:rPr>
              <w:t>/home/jovyan/as-is-pipeline/MTRL_PRSPT_SCR</w:t>
            </w:r>
            <w:r w:rsidR="004F2F1D">
              <w:rPr>
                <w:rFonts w:hint="eastAsia"/>
                <w:sz w:val="20"/>
                <w:szCs w:val="18"/>
                <w:lang w:val="en-GB"/>
              </w:rPr>
              <w:t>_</w:t>
            </w:r>
            <w:r w:rsidR="00A93201">
              <w:rPr>
                <w:sz w:val="20"/>
                <w:szCs w:val="18"/>
                <w:lang w:val="en-GB"/>
              </w:rPr>
              <w:t>sunday</w:t>
            </w:r>
            <w:r w:rsidR="004F2F1D">
              <w:rPr>
                <w:rFonts w:hint="eastAsia"/>
                <w:sz w:val="20"/>
                <w:szCs w:val="18"/>
                <w:lang w:val="en-GB"/>
              </w:rPr>
              <w:t>/MTRL_PRSPT_SCR/IRP</w:t>
            </w:r>
            <w:r w:rsidR="00A93201">
              <w:rPr>
                <w:rFonts w:hint="eastAsia"/>
                <w:sz w:val="20"/>
                <w:szCs w:val="18"/>
                <w:lang w:val="en-GB"/>
              </w:rPr>
              <w:t>/IRP_SC</w:t>
            </w:r>
            <w:r w:rsidR="00C5335D">
              <w:rPr>
                <w:rFonts w:hint="eastAsia"/>
                <w:sz w:val="20"/>
                <w:szCs w:val="18"/>
                <w:lang w:val="en-GB"/>
              </w:rPr>
              <w:t>ORING_main.py</w:t>
            </w:r>
            <w:r w:rsidR="00C5335D">
              <w:rPr>
                <w:sz w:val="20"/>
                <w:szCs w:val="18"/>
                <w:lang w:val="en-GB"/>
              </w:rPr>
              <w:t>’</w:t>
            </w:r>
          </w:p>
          <w:p w14:paraId="5722B6E1" w14:textId="77777777" w:rsidR="00C5335D" w:rsidRDefault="00C5335D" w:rsidP="00891433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run_model(file</w:t>
            </w:r>
            <w:r w:rsidR="001A107E">
              <w:rPr>
                <w:rFonts w:hint="eastAsia"/>
                <w:sz w:val="20"/>
                <w:szCs w:val="18"/>
                <w:lang w:val="en-GB"/>
              </w:rPr>
              <w:t>_path=file_path</w:t>
            </w:r>
            <w:proofErr w:type="gramStart"/>
            <w:r w:rsidR="001A107E">
              <w:rPr>
                <w:rFonts w:hint="eastAsia"/>
                <w:sz w:val="20"/>
                <w:szCs w:val="18"/>
                <w:lang w:val="en-GB"/>
              </w:rPr>
              <w:t>).set</w:t>
            </w:r>
            <w:proofErr w:type="gramEnd"/>
            <w:r w:rsidR="001A107E">
              <w:rPr>
                <w:rFonts w:hint="eastAsia"/>
                <w:sz w:val="20"/>
                <w:szCs w:val="18"/>
                <w:lang w:val="en-GB"/>
              </w:rPr>
              <w:t>_cpu_request(</w:t>
            </w:r>
            <w:r w:rsidR="001A107E">
              <w:rPr>
                <w:sz w:val="20"/>
                <w:szCs w:val="18"/>
                <w:lang w:val="en-GB"/>
              </w:rPr>
              <w:t>“</w:t>
            </w:r>
            <w:r w:rsidR="001A107E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1A107E">
              <w:rPr>
                <w:sz w:val="20"/>
                <w:szCs w:val="18"/>
                <w:lang w:val="en-GB"/>
              </w:rPr>
              <w:t>”</w:t>
            </w:r>
            <w:proofErr w:type="gramStart"/>
            <w:r w:rsidR="001A107E">
              <w:rPr>
                <w:rFonts w:hint="eastAsia"/>
                <w:sz w:val="20"/>
                <w:szCs w:val="18"/>
                <w:lang w:val="en-GB"/>
              </w:rPr>
              <w:t>).set</w:t>
            </w:r>
            <w:proofErr w:type="gramEnd"/>
            <w:r w:rsidR="001A107E">
              <w:rPr>
                <w:rFonts w:hint="eastAsia"/>
                <w:sz w:val="20"/>
                <w:szCs w:val="18"/>
                <w:lang w:val="en-GB"/>
              </w:rPr>
              <w:t>_cpu_limit</w:t>
            </w:r>
            <w:r w:rsidR="005F1705">
              <w:rPr>
                <w:rFonts w:hint="eastAsia"/>
                <w:sz w:val="20"/>
                <w:szCs w:val="18"/>
                <w:lang w:val="en-GB"/>
              </w:rPr>
              <w:t>(</w:t>
            </w:r>
            <w:r w:rsidR="005F1705">
              <w:rPr>
                <w:sz w:val="20"/>
                <w:szCs w:val="18"/>
                <w:lang w:val="en-GB"/>
              </w:rPr>
              <w:t>“</w:t>
            </w:r>
            <w:r w:rsidR="005F1705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5F1705">
              <w:rPr>
                <w:sz w:val="20"/>
                <w:szCs w:val="18"/>
                <w:lang w:val="en-GB"/>
              </w:rPr>
              <w:t>”</w:t>
            </w:r>
            <w:proofErr w:type="gramStart"/>
            <w:r w:rsidR="005F1705">
              <w:rPr>
                <w:rFonts w:hint="eastAsia"/>
                <w:sz w:val="20"/>
                <w:szCs w:val="18"/>
                <w:lang w:val="en-GB"/>
              </w:rPr>
              <w:t>).set</w:t>
            </w:r>
            <w:proofErr w:type="gramEnd"/>
            <w:r w:rsidR="005F1705">
              <w:rPr>
                <w:rFonts w:hint="eastAsia"/>
                <w:sz w:val="20"/>
                <w:szCs w:val="18"/>
                <w:lang w:val="en-GB"/>
              </w:rPr>
              <w:t>_memory_request(</w:t>
            </w:r>
            <w:r w:rsidR="005F1705">
              <w:rPr>
                <w:sz w:val="20"/>
                <w:szCs w:val="18"/>
                <w:lang w:val="en-GB"/>
              </w:rPr>
              <w:t>“</w:t>
            </w:r>
            <w:r w:rsidR="005F1705">
              <w:rPr>
                <w:rFonts w:hint="eastAsia"/>
                <w:sz w:val="20"/>
                <w:szCs w:val="18"/>
                <w:lang w:val="en-GB"/>
              </w:rPr>
              <w:t>1G</w:t>
            </w:r>
            <w:r w:rsidR="005F1705">
              <w:rPr>
                <w:sz w:val="20"/>
                <w:szCs w:val="18"/>
                <w:lang w:val="en-GB"/>
              </w:rPr>
              <w:t>”</w:t>
            </w:r>
            <w:proofErr w:type="gramStart"/>
            <w:r w:rsidR="005F1705">
              <w:rPr>
                <w:rFonts w:hint="eastAsia"/>
                <w:sz w:val="20"/>
                <w:szCs w:val="18"/>
                <w:lang w:val="en-GB"/>
              </w:rPr>
              <w:t>).set</w:t>
            </w:r>
            <w:proofErr w:type="gramEnd"/>
            <w:r w:rsidR="005F1705">
              <w:rPr>
                <w:rFonts w:hint="eastAsia"/>
                <w:sz w:val="20"/>
                <w:szCs w:val="18"/>
                <w:lang w:val="en-GB"/>
              </w:rPr>
              <w:t>_memory</w:t>
            </w:r>
            <w:r w:rsidR="00DD0849">
              <w:rPr>
                <w:rFonts w:hint="eastAsia"/>
                <w:sz w:val="20"/>
                <w:szCs w:val="18"/>
                <w:lang w:val="en-GB"/>
              </w:rPr>
              <w:t>_request(</w:t>
            </w:r>
            <w:r w:rsidR="00DD0849">
              <w:rPr>
                <w:sz w:val="20"/>
                <w:szCs w:val="18"/>
                <w:lang w:val="en-GB"/>
              </w:rPr>
              <w:t>“</w:t>
            </w:r>
            <w:r w:rsidR="00DD0849">
              <w:rPr>
                <w:rFonts w:hint="eastAsia"/>
                <w:sz w:val="20"/>
                <w:szCs w:val="18"/>
                <w:lang w:val="en-GB"/>
              </w:rPr>
              <w:t>8G</w:t>
            </w:r>
            <w:r w:rsidR="00DD0849">
              <w:rPr>
                <w:sz w:val="20"/>
                <w:szCs w:val="18"/>
                <w:lang w:val="en-GB"/>
              </w:rPr>
              <w:t>”</w:t>
            </w:r>
            <w:r w:rsidR="00DD0849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5D16C20B" w14:textId="77777777" w:rsidR="00DD0849" w:rsidRDefault="00DD0849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run_model_task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proofErr w:type="gramEnd"/>
            <w:r w:rsidR="009F78A3"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 w:rsidR="009F78A3"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 w:rsidR="009F78A3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9F78A3">
              <w:rPr>
                <w:sz w:val="20"/>
                <w:szCs w:val="18"/>
                <w:lang w:val="en-GB"/>
              </w:rPr>
              <w:t>”</w:t>
            </w:r>
            <w:r w:rsidR="009F78A3">
              <w:rPr>
                <w:rFonts w:hint="eastAsia"/>
                <w:sz w:val="20"/>
                <w:szCs w:val="18"/>
                <w:lang w:val="en-GB"/>
              </w:rPr>
              <w:t>/home/</w:t>
            </w:r>
            <w:proofErr w:type="spellStart"/>
            <w:r w:rsidR="009F78A3">
              <w:rPr>
                <w:rFonts w:hint="eastAsia"/>
                <w:sz w:val="20"/>
                <w:szCs w:val="18"/>
                <w:lang w:val="en-GB"/>
              </w:rPr>
              <w:t>jovyan</w:t>
            </w:r>
            <w:proofErr w:type="spellEnd"/>
            <w:r w:rsidR="009F78A3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9F78A3"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 w:rsidR="009F78A3">
              <w:rPr>
                <w:rFonts w:hint="eastAsia"/>
                <w:sz w:val="20"/>
                <w:szCs w:val="18"/>
                <w:lang w:val="en-GB"/>
              </w:rPr>
              <w:t>")</w:t>
            </w:r>
          </w:p>
          <w:p w14:paraId="20399489" w14:textId="03006335" w:rsidR="00FE7DF3" w:rsidRDefault="00FE7DF3" w:rsidP="00FE7DF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run_model_task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 w:rsidR="00F65DBA">
              <w:rPr>
                <w:rFonts w:hint="eastAsia"/>
                <w:sz w:val="20"/>
                <w:szCs w:val="18"/>
                <w:lang w:val="en-GB"/>
              </w:rPr>
              <w:t>as-is-pipeline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/home/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jovyan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r w:rsidR="00861CC8">
              <w:rPr>
                <w:rFonts w:hint="eastAsia"/>
                <w:sz w:val="20"/>
                <w:szCs w:val="18"/>
                <w:lang w:val="en-GB"/>
              </w:rPr>
              <w:t>as-is-pipeline</w:t>
            </w:r>
            <w:r>
              <w:rPr>
                <w:rFonts w:hint="eastAsia"/>
                <w:sz w:val="20"/>
                <w:szCs w:val="18"/>
                <w:lang w:val="en-GB"/>
              </w:rPr>
              <w:t>")</w:t>
            </w:r>
          </w:p>
          <w:p w14:paraId="04A9F7FF" w14:textId="77777777" w:rsidR="00FE7DF3" w:rsidRDefault="00FE7DF3" w:rsidP="0089143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522627B" w14:textId="77777777" w:rsidR="00861CC8" w:rsidRDefault="00861CC8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if __name__ ==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__main__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42D9FF6" w14:textId="2410C76C" w:rsidR="00861CC8" w:rsidRPr="00102A2E" w:rsidRDefault="00861CC8" w:rsidP="0089143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kfp.comp</w:t>
            </w:r>
            <w:r w:rsidR="00102A2E">
              <w:rPr>
                <w:rFonts w:hint="eastAsia"/>
                <w:sz w:val="20"/>
                <w:szCs w:val="18"/>
                <w:lang w:val="en-GB"/>
              </w:rPr>
              <w:t>iler</w:t>
            </w:r>
            <w:proofErr w:type="gramEnd"/>
            <w:r w:rsidR="00102A2E"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gramStart"/>
            <w:r w:rsidR="00102A2E">
              <w:rPr>
                <w:rFonts w:hint="eastAsia"/>
                <w:sz w:val="20"/>
                <w:szCs w:val="18"/>
                <w:lang w:val="en-GB"/>
              </w:rPr>
              <w:t>Compiler</w:t>
            </w:r>
            <w:proofErr w:type="spellEnd"/>
            <w:r w:rsidR="00102A2E">
              <w:rPr>
                <w:rFonts w:hint="eastAsia"/>
                <w:sz w:val="20"/>
                <w:szCs w:val="18"/>
                <w:lang w:val="en-GB"/>
              </w:rPr>
              <w:t>().compile</w:t>
            </w:r>
            <w:proofErr w:type="gramEnd"/>
            <w:r w:rsidR="00102A2E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 w:rsidR="00102A2E">
              <w:rPr>
                <w:rFonts w:hint="eastAsia"/>
                <w:sz w:val="20"/>
                <w:szCs w:val="18"/>
                <w:lang w:val="en-GB"/>
              </w:rPr>
              <w:t>batch_pipeline</w:t>
            </w:r>
            <w:proofErr w:type="spellEnd"/>
            <w:r w:rsidR="00102A2E"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r w:rsidR="00102A2E">
              <w:rPr>
                <w:sz w:val="20"/>
                <w:szCs w:val="18"/>
                <w:lang w:val="en-GB"/>
              </w:rPr>
              <w:t>“</w:t>
            </w:r>
            <w:proofErr w:type="spellStart"/>
            <w:r w:rsidR="00102A2E">
              <w:rPr>
                <w:rFonts w:hint="eastAsia"/>
                <w:sz w:val="20"/>
                <w:szCs w:val="18"/>
                <w:lang w:val="en-GB"/>
              </w:rPr>
              <w:t>irp_scoring_</w:t>
            </w:r>
            <w:proofErr w:type="gramStart"/>
            <w:r w:rsidR="00102A2E">
              <w:rPr>
                <w:rFonts w:hint="eastAsia"/>
                <w:sz w:val="20"/>
                <w:szCs w:val="18"/>
                <w:lang w:val="en-GB"/>
              </w:rPr>
              <w:t>batch.yaml</w:t>
            </w:r>
            <w:proofErr w:type="spellEnd"/>
            <w:proofErr w:type="gramEnd"/>
            <w:r w:rsidR="00102A2E">
              <w:rPr>
                <w:sz w:val="20"/>
                <w:szCs w:val="18"/>
                <w:lang w:val="en-GB"/>
              </w:rPr>
              <w:t>”</w:t>
            </w:r>
            <w:r w:rsidR="00102A2E">
              <w:rPr>
                <w:rFonts w:hint="eastAsia"/>
                <w:sz w:val="20"/>
                <w:szCs w:val="18"/>
                <w:lang w:val="en-GB"/>
              </w:rPr>
              <w:t>)</w:t>
            </w:r>
          </w:p>
        </w:tc>
      </w:tr>
    </w:tbl>
    <w:p w14:paraId="4A1D0497" w14:textId="77777777" w:rsidR="00BF5582" w:rsidRDefault="00BF5582" w:rsidP="00822615">
      <w:pPr>
        <w:jc w:val="left"/>
      </w:pPr>
    </w:p>
    <w:p w14:paraId="59A9AEA3" w14:textId="76F3730A" w:rsidR="007D7697" w:rsidRPr="00842715" w:rsidRDefault="007D7697" w:rsidP="007D7697">
      <w:pPr>
        <w:pStyle w:val="3"/>
        <w:numPr>
          <w:ilvl w:val="2"/>
          <w:numId w:val="13"/>
        </w:numPr>
        <w:jc w:val="left"/>
      </w:pPr>
      <w:bookmarkStart w:id="93" w:name="_Toc207787391"/>
      <w:r>
        <w:rPr>
          <w:rFonts w:hint="eastAsia"/>
        </w:rPr>
        <w:t>추후 개선 사항</w:t>
      </w:r>
      <w:bookmarkEnd w:id="93"/>
    </w:p>
    <w:p w14:paraId="5D9D8E96" w14:textId="38C47487" w:rsidR="007D7697" w:rsidRDefault="007D7697" w:rsidP="007D7697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TD, PD 등 DB 스키마를 파라미터를 받아서 실행가능한 구조로 개선하면 유용할 것으로 보임</w:t>
      </w:r>
    </w:p>
    <w:p w14:paraId="6CB6D73B" w14:textId="7355B0A2" w:rsidR="007D7697" w:rsidRPr="00C46813" w:rsidRDefault="00C46813" w:rsidP="00C46813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- </w:t>
      </w:r>
      <w:r w:rsidR="00A82B78" w:rsidRPr="00C46813">
        <w:rPr>
          <w:rFonts w:hint="eastAsia"/>
          <w:lang w:val="en-GB"/>
        </w:rPr>
        <w:t>기존 모델 코드(main.py, SQL</w:t>
      </w:r>
      <w:proofErr w:type="gramStart"/>
      <w:r w:rsidR="00A82B78" w:rsidRPr="00C46813">
        <w:rPr>
          <w:rFonts w:hint="eastAsia"/>
          <w:lang w:val="en-GB"/>
        </w:rPr>
        <w:t>)  수정</w:t>
      </w:r>
      <w:proofErr w:type="gramEnd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7D7697" w:rsidRPr="00707B9F" w14:paraId="2D177CBE" w14:textId="77777777" w:rsidTr="00517BB9">
        <w:tc>
          <w:tcPr>
            <w:tcW w:w="9962" w:type="dxa"/>
            <w:shd w:val="clear" w:color="auto" w:fill="D0CECE"/>
          </w:tcPr>
          <w:p w14:paraId="3BCB4370" w14:textId="77777777" w:rsidR="007D7697" w:rsidRDefault="00A82B7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IRP_SCORING_main.py 파라미터 입력 수정</w:t>
            </w:r>
          </w:p>
          <w:p w14:paraId="126A069B" w14:textId="77777777" w:rsidR="00A82B78" w:rsidRDefault="00A82B7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import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arg</w:t>
            </w:r>
            <w:r w:rsidR="00FA32B9">
              <w:rPr>
                <w:rFonts w:hint="eastAsia"/>
                <w:sz w:val="20"/>
                <w:szCs w:val="18"/>
                <w:lang w:val="en-GB"/>
              </w:rPr>
              <w:t>parse</w:t>
            </w:r>
            <w:proofErr w:type="spellEnd"/>
          </w:p>
          <w:p w14:paraId="7C3BAB0B" w14:textId="1410C33A" w:rsidR="00FA32B9" w:rsidRDefault="00FA32B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parser =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argparse</w:t>
            </w:r>
            <w:r w:rsidR="0080386E">
              <w:rPr>
                <w:rFonts w:hint="eastAsia"/>
                <w:sz w:val="20"/>
                <w:szCs w:val="18"/>
                <w:lang w:val="en-GB"/>
              </w:rPr>
              <w:t>.ArgumentParser</w:t>
            </w:r>
            <w:proofErr w:type="spellEnd"/>
            <w:proofErr w:type="gramEnd"/>
            <w:r w:rsidR="0080386E">
              <w:rPr>
                <w:rFonts w:hint="eastAsia"/>
                <w:sz w:val="20"/>
                <w:szCs w:val="18"/>
                <w:lang w:val="en-GB"/>
              </w:rPr>
              <w:t>()</w:t>
            </w:r>
          </w:p>
          <w:p w14:paraId="55841770" w14:textId="77777777" w:rsidR="00FA32B9" w:rsidRDefault="00FA32B9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pa</w:t>
            </w:r>
            <w:r w:rsidR="0080386E">
              <w:rPr>
                <w:rFonts w:hint="eastAsia"/>
                <w:sz w:val="20"/>
                <w:szCs w:val="18"/>
                <w:lang w:val="en-GB"/>
              </w:rPr>
              <w:t>rser.add_</w:t>
            </w:r>
            <w:proofErr w:type="gramStart"/>
            <w:r w:rsidR="0080386E">
              <w:rPr>
                <w:rFonts w:hint="eastAsia"/>
                <w:sz w:val="20"/>
                <w:szCs w:val="18"/>
                <w:lang w:val="en-GB"/>
              </w:rPr>
              <w:t>argument</w:t>
            </w:r>
            <w:proofErr w:type="spellEnd"/>
            <w:r w:rsidR="0080386E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 w:rsidR="0080386E">
              <w:rPr>
                <w:sz w:val="20"/>
                <w:szCs w:val="18"/>
                <w:lang w:val="en-GB"/>
              </w:rPr>
              <w:t>‘</w:t>
            </w:r>
            <w:r w:rsidR="0080386E">
              <w:rPr>
                <w:rFonts w:hint="eastAsia"/>
                <w:sz w:val="20"/>
                <w:szCs w:val="18"/>
                <w:lang w:val="en-GB"/>
              </w:rPr>
              <w:t>--</w:t>
            </w:r>
            <w:proofErr w:type="spellStart"/>
            <w:r w:rsidR="0080386E">
              <w:rPr>
                <w:rFonts w:hint="eastAsia"/>
                <w:sz w:val="20"/>
                <w:szCs w:val="18"/>
                <w:lang w:val="en-GB"/>
              </w:rPr>
              <w:t>dbschema</w:t>
            </w:r>
            <w:proofErr w:type="spellEnd"/>
            <w:r w:rsidR="0080386E">
              <w:rPr>
                <w:sz w:val="20"/>
                <w:szCs w:val="18"/>
                <w:lang w:val="en-GB"/>
              </w:rPr>
              <w:t>’</w:t>
            </w:r>
            <w:r w:rsidR="0080386E">
              <w:rPr>
                <w:rFonts w:hint="eastAsia"/>
                <w:sz w:val="20"/>
                <w:szCs w:val="18"/>
                <w:lang w:val="en-GB"/>
              </w:rPr>
              <w:t>, type=str, default</w:t>
            </w:r>
            <w:r w:rsidR="00537D43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537D43">
              <w:rPr>
                <w:sz w:val="20"/>
                <w:szCs w:val="18"/>
                <w:lang w:val="en-GB"/>
              </w:rPr>
              <w:t>”</w:t>
            </w:r>
            <w:r w:rsidR="00537D43">
              <w:rPr>
                <w:rFonts w:hint="eastAsia"/>
                <w:sz w:val="20"/>
                <w:szCs w:val="18"/>
                <w:lang w:val="en-GB"/>
              </w:rPr>
              <w:t>TD</w:t>
            </w:r>
            <w:r w:rsidR="00537D43">
              <w:rPr>
                <w:sz w:val="20"/>
                <w:szCs w:val="18"/>
                <w:lang w:val="en-GB"/>
              </w:rPr>
              <w:t>”</w:t>
            </w:r>
            <w:r w:rsidR="00537D43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515266BD" w14:textId="77777777" w:rsidR="00537D43" w:rsidRDefault="00537D43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dbschema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parser.parse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args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().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dbschema</w:t>
            </w:r>
            <w:proofErr w:type="spellEnd"/>
            <w:proofErr w:type="gramEnd"/>
          </w:p>
          <w:p w14:paraId="61FB6B5F" w14:textId="77777777" w:rsidR="00AD0F52" w:rsidRDefault="00AD0F5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08FABB2F" w14:textId="77777777" w:rsidR="00AD0F52" w:rsidRDefault="00AD0F5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DB 스키마 변경 가능한 형태로 쿼리 수정</w:t>
            </w:r>
          </w:p>
          <w:p w14:paraId="2121E9EA" w14:textId="7E88AD99" w:rsidR="00AD0F52" w:rsidRPr="00537D43" w:rsidRDefault="00AD0F5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SELECT * FROM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FROM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{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dbschema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}.DNS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03B</w:t>
            </w:r>
          </w:p>
        </w:tc>
      </w:tr>
    </w:tbl>
    <w:p w14:paraId="1AFC4742" w14:textId="76220B8B" w:rsidR="00C46813" w:rsidRPr="00C46813" w:rsidRDefault="00C46813" w:rsidP="00C46813">
      <w:pPr>
        <w:jc w:val="left"/>
        <w:rPr>
          <w:lang w:val="en-GB"/>
        </w:rPr>
      </w:pPr>
      <w:r>
        <w:rPr>
          <w:rFonts w:hint="eastAsia"/>
          <w:lang w:val="en-GB"/>
        </w:rPr>
        <w:t>- Pipeline compile</w:t>
      </w:r>
      <w:r w:rsidR="00756781">
        <w:rPr>
          <w:rFonts w:hint="eastAsia"/>
          <w:lang w:val="en-GB"/>
        </w:rPr>
        <w:t xml:space="preserve"> 코드 수정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C46813" w:rsidRPr="00707B9F" w14:paraId="4A906B92" w14:textId="77777777" w:rsidTr="6A173EBA">
        <w:tc>
          <w:tcPr>
            <w:tcW w:w="9962" w:type="dxa"/>
            <w:shd w:val="clear" w:color="auto" w:fill="D0CECE"/>
          </w:tcPr>
          <w:p w14:paraId="7B9BCDB1" w14:textId="77777777" w:rsidR="00C46813" w:rsidRDefault="0075678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@dsl.container_component</w:t>
            </w:r>
          </w:p>
          <w:p w14:paraId="465E8BC2" w14:textId="77777777" w:rsidR="00756781" w:rsidRDefault="0075678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str,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db_schema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str):</w:t>
            </w:r>
          </w:p>
          <w:p w14:paraId="22218401" w14:textId="77777777" w:rsidR="00756781" w:rsidRDefault="0075678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return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dsl.ContainerSpec</w:t>
            </w:r>
            <w:proofErr w:type="spellEnd"/>
            <w:proofErr w:type="gramEnd"/>
            <w:r w:rsidR="00284E5C">
              <w:rPr>
                <w:rFonts w:hint="eastAsia"/>
                <w:sz w:val="20"/>
                <w:szCs w:val="18"/>
                <w:lang w:val="en-GB"/>
              </w:rPr>
              <w:t>(</w:t>
            </w:r>
          </w:p>
          <w:p w14:paraId="4C83DCEF" w14:textId="77777777" w:rsidR="00284E5C" w:rsidRDefault="00284E5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/datalab/env/jupyter-tensorflow-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</w:t>
            </w:r>
            <w:r w:rsidR="00886743">
              <w:rPr>
                <w:rFonts w:hint="eastAsia"/>
                <w:sz w:val="20"/>
                <w:szCs w:val="18"/>
                <w:lang w:val="en-GB"/>
              </w:rPr>
              <w:t>:v</w:t>
            </w:r>
            <w:proofErr w:type="gramEnd"/>
            <w:r w:rsidR="00886743">
              <w:rPr>
                <w:rFonts w:hint="eastAsia"/>
                <w:sz w:val="20"/>
                <w:szCs w:val="18"/>
                <w:lang w:val="en-GB"/>
              </w:rPr>
              <w:t>1.9.3</w:t>
            </w:r>
            <w:r w:rsidR="00886743">
              <w:rPr>
                <w:sz w:val="20"/>
                <w:szCs w:val="18"/>
                <w:lang w:val="en-GB"/>
              </w:rPr>
              <w:t>”</w:t>
            </w:r>
            <w:r w:rsidR="00886743"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59BDEE8B" w14:textId="77777777" w:rsidR="00886743" w:rsidRDefault="00886743" w:rsidP="6A173EBA">
            <w:pPr>
              <w:jc w:val="left"/>
              <w:rPr>
                <w:sz w:val="20"/>
              </w:rPr>
            </w:pPr>
            <w:r w:rsidRPr="6A173EBA">
              <w:rPr>
                <w:sz w:val="20"/>
              </w:rPr>
              <w:t xml:space="preserve">      command</w:t>
            </w:r>
            <w:proofErr w:type="gramStart"/>
            <w:r w:rsidRPr="6A173EBA">
              <w:rPr>
                <w:sz w:val="20"/>
              </w:rPr>
              <w:t>=[</w:t>
            </w:r>
            <w:proofErr w:type="gramEnd"/>
            <w:r w:rsidRPr="6A173EBA">
              <w:rPr>
                <w:sz w:val="20"/>
              </w:rPr>
              <w:t>“</w:t>
            </w:r>
            <w:proofErr w:type="spellStart"/>
            <w:r w:rsidRPr="6A173EBA">
              <w:rPr>
                <w:sz w:val="20"/>
              </w:rPr>
              <w:t>sh</w:t>
            </w:r>
            <w:proofErr w:type="spellEnd"/>
            <w:r w:rsidRPr="6A173EBA">
              <w:rPr>
                <w:sz w:val="20"/>
              </w:rPr>
              <w:t>”, “-c”],</w:t>
            </w:r>
          </w:p>
          <w:p w14:paraId="49C4E647" w14:textId="77777777" w:rsidR="00C52825" w:rsidRDefault="00C5282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args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=[</w:t>
            </w:r>
            <w:proofErr w:type="gramEnd"/>
          </w:p>
          <w:p w14:paraId="4CB1C7C6" w14:textId="77777777" w:rsidR="00C52825" w:rsidRDefault="00C5282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pip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install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lightgbm</w:t>
            </w:r>
            <w:proofErr w:type="spellEnd"/>
            <w:r w:rsidR="006A1FF5">
              <w:rPr>
                <w:rFonts w:hint="eastAsia"/>
                <w:sz w:val="20"/>
                <w:szCs w:val="18"/>
                <w:lang w:val="en-GB"/>
              </w:rPr>
              <w:t xml:space="preserve">==4.5.0 scikit-learn==1.2.2 </w:t>
            </w:r>
            <w:proofErr w:type="spellStart"/>
            <w:r w:rsidR="006A1FF5">
              <w:rPr>
                <w:rFonts w:hint="eastAsia"/>
                <w:sz w:val="20"/>
                <w:szCs w:val="18"/>
                <w:lang w:val="en-GB"/>
              </w:rPr>
              <w:t>xgboost</w:t>
            </w:r>
            <w:proofErr w:type="spellEnd"/>
            <w:r w:rsidR="006A1FF5">
              <w:rPr>
                <w:rFonts w:hint="eastAsia"/>
                <w:sz w:val="20"/>
                <w:szCs w:val="18"/>
                <w:lang w:val="en-GB"/>
              </w:rPr>
              <w:t>==2.1.0 &amp;&amp; \</w:t>
            </w:r>
          </w:p>
          <w:p w14:paraId="58DF760B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  python {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}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582AFC7F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 ]</w:t>
            </w:r>
          </w:p>
          <w:p w14:paraId="32A48018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)</w:t>
            </w:r>
          </w:p>
          <w:p w14:paraId="1711E53A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ECB5749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62FABE8" w14:textId="77777777" w:rsidR="006A1FF5" w:rsidRDefault="006A1F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dsl.pipeline</w:t>
            </w:r>
            <w:proofErr w:type="gramEnd"/>
            <w:r w:rsidR="004360F9">
              <w:rPr>
                <w:rFonts w:hint="eastAsia"/>
                <w:sz w:val="20"/>
                <w:szCs w:val="18"/>
                <w:lang w:val="en-GB"/>
              </w:rPr>
              <w:t>(name</w:t>
            </w:r>
            <w:proofErr w:type="gramStart"/>
            <w:r w:rsidR="004360F9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4360F9">
              <w:rPr>
                <w:sz w:val="20"/>
                <w:szCs w:val="18"/>
                <w:lang w:val="en-GB"/>
              </w:rPr>
              <w:t>”</w:t>
            </w:r>
            <w:r w:rsidR="004360F9">
              <w:rPr>
                <w:rFonts w:hint="eastAsia"/>
                <w:sz w:val="20"/>
                <w:szCs w:val="18"/>
                <w:lang w:val="en-GB"/>
              </w:rPr>
              <w:t>Batch</w:t>
            </w:r>
            <w:proofErr w:type="gramEnd"/>
            <w:r w:rsidR="004360F9">
              <w:rPr>
                <w:rFonts w:hint="eastAsia"/>
                <w:sz w:val="20"/>
                <w:szCs w:val="18"/>
                <w:lang w:val="en-GB"/>
              </w:rPr>
              <w:t xml:space="preserve"> Model Pipeline</w:t>
            </w:r>
            <w:r w:rsidR="004360F9">
              <w:rPr>
                <w:sz w:val="20"/>
                <w:szCs w:val="18"/>
                <w:lang w:val="en-GB"/>
              </w:rPr>
              <w:t>”</w:t>
            </w:r>
            <w:r w:rsidR="004360F9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06CDCFD8" w14:textId="77777777" w:rsidR="004360F9" w:rsidRDefault="004360F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batch_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db_schema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str):</w:t>
            </w:r>
          </w:p>
          <w:p w14:paraId="6A7944AE" w14:textId="77777777" w:rsidR="00BC24BE" w:rsidRDefault="00BC24BE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/home/jovyan/as-is-pipeline/MTRL_PRSPT</w:t>
            </w:r>
            <w:r w:rsidR="00352610">
              <w:rPr>
                <w:rFonts w:hint="eastAsia"/>
                <w:sz w:val="20"/>
                <w:szCs w:val="18"/>
                <w:lang w:val="en-GB"/>
              </w:rPr>
              <w:t>_SCR_sunday/MTRL_PRSPT_SCR/IRP/IRP_SCORING_main.py</w:t>
            </w:r>
            <w:r w:rsidR="00352610">
              <w:rPr>
                <w:sz w:val="20"/>
                <w:szCs w:val="18"/>
                <w:lang w:val="en-GB"/>
              </w:rPr>
              <w:t>’</w:t>
            </w:r>
          </w:p>
          <w:p w14:paraId="318B5D8B" w14:textId="0A2DFBF9" w:rsidR="00E24EEF" w:rsidRPr="00352610" w:rsidRDefault="00E24EE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run_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file_path</w:t>
            </w:r>
            <w:proofErr w:type="spellEnd"/>
            <w:r w:rsidR="00CB6AAA"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 w:rsidR="00CB6AAA">
              <w:rPr>
                <w:rFonts w:hint="eastAsia"/>
                <w:sz w:val="20"/>
                <w:szCs w:val="18"/>
                <w:lang w:val="en-GB"/>
              </w:rPr>
              <w:t>db_schema</w:t>
            </w:r>
            <w:proofErr w:type="spellEnd"/>
            <w:r w:rsidR="00CB6AAA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CB6AAA">
              <w:rPr>
                <w:rFonts w:hint="eastAsia"/>
                <w:sz w:val="20"/>
                <w:szCs w:val="18"/>
                <w:lang w:val="en-GB"/>
              </w:rPr>
              <w:t>db_schema</w:t>
            </w:r>
            <w:proofErr w:type="spellEnd"/>
            <w:r w:rsidR="00CB6AAA">
              <w:rPr>
                <w:rFonts w:hint="eastAsia"/>
                <w:sz w:val="20"/>
                <w:szCs w:val="18"/>
                <w:lang w:val="en-GB"/>
              </w:rPr>
              <w:t>)</w:t>
            </w:r>
          </w:p>
        </w:tc>
      </w:tr>
    </w:tbl>
    <w:p w14:paraId="0FF15C60" w14:textId="77777777" w:rsidR="00C46813" w:rsidRDefault="00C46813" w:rsidP="00822615">
      <w:pPr>
        <w:jc w:val="left"/>
      </w:pPr>
    </w:p>
    <w:p w14:paraId="4E5A0353" w14:textId="6B06F033" w:rsidR="00EF0CA6" w:rsidRPr="00842715" w:rsidRDefault="00EF0CA6" w:rsidP="00EF0CA6">
      <w:pPr>
        <w:pStyle w:val="20"/>
        <w:numPr>
          <w:ilvl w:val="1"/>
          <w:numId w:val="13"/>
        </w:numPr>
        <w:jc w:val="left"/>
      </w:pPr>
      <w:bookmarkStart w:id="94" w:name="_Toc207787392"/>
      <w:r>
        <w:rPr>
          <w:rFonts w:hint="eastAsia"/>
        </w:rPr>
        <w:t>표준 가이드</w:t>
      </w:r>
      <w:bookmarkEnd w:id="94"/>
    </w:p>
    <w:p w14:paraId="6E3E669C" w14:textId="77777777" w:rsidR="00EF0CA6" w:rsidRPr="00842715" w:rsidRDefault="00EF0CA6" w:rsidP="00EF0CA6">
      <w:pPr>
        <w:pStyle w:val="3"/>
        <w:numPr>
          <w:ilvl w:val="2"/>
          <w:numId w:val="13"/>
        </w:numPr>
        <w:jc w:val="left"/>
      </w:pPr>
      <w:bookmarkStart w:id="95" w:name="_Toc207787393"/>
      <w:r>
        <w:rPr>
          <w:rFonts w:hint="eastAsia"/>
        </w:rPr>
        <w:t>주요 개념 및 전제조건</w:t>
      </w:r>
      <w:bookmarkEnd w:id="95"/>
    </w:p>
    <w:p w14:paraId="6AF3583E" w14:textId="15FEF2CA" w:rsidR="00EF0CA6" w:rsidRDefault="00EF0CA6" w:rsidP="00EF0CA6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모델 코드는 공유 볼륨으로 관리</w:t>
      </w:r>
    </w:p>
    <w:p w14:paraId="148D402E" w14:textId="197788B9" w:rsidR="00EF0CA6" w:rsidRDefault="00EF0CA6" w:rsidP="00EF0CA6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Component간 </w:t>
      </w:r>
      <w:proofErr w:type="spellStart"/>
      <w:r>
        <w:rPr>
          <w:rFonts w:hint="eastAsia"/>
          <w:lang w:val="en-GB"/>
        </w:rPr>
        <w:t>pipelineRoot</w:t>
      </w:r>
      <w:proofErr w:type="spellEnd"/>
      <w:r>
        <w:rPr>
          <w:rFonts w:hint="eastAsia"/>
          <w:lang w:val="en-GB"/>
        </w:rPr>
        <w:t>를 통해 데이터 전달</w:t>
      </w:r>
    </w:p>
    <w:p w14:paraId="08701281" w14:textId="226DAA8F" w:rsidR="00EF0CA6" w:rsidRPr="00EF0CA6" w:rsidRDefault="00EF0CA6" w:rsidP="00EF0CA6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최종 결과는 Object Storage 특정 경로에 적재</w:t>
      </w:r>
    </w:p>
    <w:p w14:paraId="4E829C3B" w14:textId="77777777" w:rsidR="00EF0CA6" w:rsidRDefault="00EF0CA6" w:rsidP="00EF0CA6">
      <w:pPr>
        <w:jc w:val="left"/>
        <w:rPr>
          <w:lang w:val="en-GB"/>
        </w:rPr>
      </w:pPr>
    </w:p>
    <w:p w14:paraId="03B05436" w14:textId="017089A7" w:rsidR="00EF0CA6" w:rsidRDefault="00EF0CA6" w:rsidP="00EF0CA6">
      <w:pPr>
        <w:pStyle w:val="3"/>
        <w:numPr>
          <w:ilvl w:val="2"/>
          <w:numId w:val="13"/>
        </w:numPr>
        <w:jc w:val="left"/>
      </w:pPr>
      <w:bookmarkStart w:id="96" w:name="_Toc207787394"/>
      <w:r>
        <w:rPr>
          <w:rFonts w:hint="eastAsia"/>
        </w:rPr>
        <w:t>예시</w:t>
      </w:r>
      <w:bookmarkEnd w:id="96"/>
    </w:p>
    <w:p w14:paraId="7EE65FFB" w14:textId="027808EE" w:rsidR="00EF0CA6" w:rsidRDefault="007F6FAF" w:rsidP="00EF0CA6">
      <w:pPr>
        <w:pStyle w:val="afe"/>
        <w:numPr>
          <w:ilvl w:val="0"/>
          <w:numId w:val="21"/>
        </w:numPr>
        <w:ind w:leftChars="0"/>
        <w:rPr>
          <w:lang w:val="en-GB"/>
        </w:rPr>
      </w:pPr>
      <w:proofErr w:type="spellStart"/>
      <w:r>
        <w:rPr>
          <w:rFonts w:hint="eastAsia"/>
          <w:lang w:val="en-GB"/>
        </w:rPr>
        <w:t>data_load</w:t>
      </w:r>
      <w:proofErr w:type="spellEnd"/>
      <w:r>
        <w:rPr>
          <w:rFonts w:hint="eastAsia"/>
          <w:lang w:val="en-GB"/>
        </w:rPr>
        <w:t xml:space="preserve"> 컴포넌트에서 생성한 데이터셋을 다음 컴포넌트로 전달하기 위해 </w:t>
      </w:r>
      <w:proofErr w:type="spellStart"/>
      <w:proofErr w:type="gramStart"/>
      <w:r>
        <w:rPr>
          <w:rFonts w:hint="eastAsia"/>
          <w:lang w:val="en-GB"/>
        </w:rPr>
        <w:t>dsl.OutputPath</w:t>
      </w:r>
      <w:proofErr w:type="spellEnd"/>
      <w:proofErr w:type="gramEnd"/>
      <w:r>
        <w:rPr>
          <w:rFonts w:hint="eastAsia"/>
          <w:lang w:val="en-GB"/>
        </w:rPr>
        <w:t>() 정의</w:t>
      </w:r>
    </w:p>
    <w:p w14:paraId="2CC5C73E" w14:textId="102A1135" w:rsidR="007F6FAF" w:rsidRDefault="007F6FAF" w:rsidP="00EF0CA6">
      <w:pPr>
        <w:pStyle w:val="afe"/>
        <w:numPr>
          <w:ilvl w:val="0"/>
          <w:numId w:val="21"/>
        </w:numPr>
        <w:ind w:leftChars="0"/>
        <w:rPr>
          <w:lang w:val="en-GB"/>
        </w:rPr>
      </w:pPr>
      <w:proofErr w:type="spellStart"/>
      <w:r>
        <w:rPr>
          <w:rFonts w:hint="eastAsia"/>
          <w:lang w:val="en-GB"/>
        </w:rPr>
        <w:t>train_model</w:t>
      </w:r>
      <w:proofErr w:type="spellEnd"/>
      <w:r>
        <w:rPr>
          <w:rFonts w:hint="eastAsia"/>
          <w:lang w:val="en-GB"/>
        </w:rPr>
        <w:t xml:space="preserve"> 컴포넌트는 </w:t>
      </w:r>
      <w:proofErr w:type="spellStart"/>
      <w:r>
        <w:rPr>
          <w:rFonts w:hint="eastAsia"/>
          <w:lang w:val="en-GB"/>
        </w:rPr>
        <w:t>data_load</w:t>
      </w:r>
      <w:proofErr w:type="spellEnd"/>
      <w:r>
        <w:rPr>
          <w:rFonts w:hint="eastAsia"/>
          <w:lang w:val="en-GB"/>
        </w:rPr>
        <w:t xml:space="preserve">가 전달한 데이터셋을 받기 위해 </w:t>
      </w:r>
      <w:proofErr w:type="spellStart"/>
      <w:proofErr w:type="gramStart"/>
      <w:r>
        <w:rPr>
          <w:rFonts w:hint="eastAsia"/>
          <w:lang w:val="en-GB"/>
        </w:rPr>
        <w:t>dsl.input</w:t>
      </w:r>
      <w:r w:rsidR="00917D8A">
        <w:rPr>
          <w:rFonts w:hint="eastAsia"/>
          <w:lang w:val="en-GB"/>
        </w:rPr>
        <w:t>Path</w:t>
      </w:r>
      <w:proofErr w:type="spellEnd"/>
      <w:proofErr w:type="gramEnd"/>
      <w:r w:rsidR="00917D8A">
        <w:rPr>
          <w:rFonts w:hint="eastAsia"/>
          <w:lang w:val="en-GB"/>
        </w:rPr>
        <w:t>() 정의</w:t>
      </w:r>
    </w:p>
    <w:p w14:paraId="6FAECEF3" w14:textId="58B3438B" w:rsidR="00917D8A" w:rsidRPr="00EF0CA6" w:rsidRDefault="00917D8A" w:rsidP="00EF0CA6">
      <w:pPr>
        <w:pStyle w:val="afe"/>
        <w:numPr>
          <w:ilvl w:val="0"/>
          <w:numId w:val="21"/>
        </w:numPr>
        <w:ind w:leftChars="0"/>
        <w:rPr>
          <w:lang w:val="en-GB"/>
        </w:rPr>
      </w:pPr>
      <w:proofErr w:type="spellStart"/>
      <w:proofErr w:type="gramStart"/>
      <w:r>
        <w:rPr>
          <w:rFonts w:hint="eastAsia"/>
          <w:lang w:val="en-GB"/>
        </w:rPr>
        <w:t>dsl.inputPath</w:t>
      </w:r>
      <w:proofErr w:type="spellEnd"/>
      <w:proofErr w:type="gramEnd"/>
      <w:r>
        <w:rPr>
          <w:rFonts w:hint="eastAsia"/>
          <w:lang w:val="en-GB"/>
        </w:rPr>
        <w:t xml:space="preserve">(), </w:t>
      </w:r>
      <w:proofErr w:type="spellStart"/>
      <w:proofErr w:type="gramStart"/>
      <w:r>
        <w:rPr>
          <w:rFonts w:hint="eastAsia"/>
          <w:lang w:val="en-GB"/>
        </w:rPr>
        <w:t>dsl.OutputPath</w:t>
      </w:r>
      <w:proofErr w:type="spellEnd"/>
      <w:proofErr w:type="gramEnd"/>
      <w:r>
        <w:rPr>
          <w:rFonts w:hint="eastAsia"/>
          <w:lang w:val="en-GB"/>
        </w:rPr>
        <w:t>()</w:t>
      </w:r>
      <w:proofErr w:type="spellStart"/>
      <w:r w:rsidR="009F402F">
        <w:rPr>
          <w:rFonts w:hint="eastAsia"/>
          <w:lang w:val="en-GB"/>
        </w:rPr>
        <w:t>를</w:t>
      </w:r>
      <w:proofErr w:type="spellEnd"/>
      <w:r w:rsidR="009F402F">
        <w:rPr>
          <w:rFonts w:hint="eastAsia"/>
          <w:lang w:val="en-GB"/>
        </w:rPr>
        <w:t xml:space="preserve"> 정의하게 되면 Pipeline의 컴포넌트가 컨테이너 형태로 실행될 때 Object Storage에 접근해서 파일을 다운받게 됨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EF0CA6" w:rsidRPr="00707B9F" w14:paraId="0DE44267" w14:textId="77777777" w:rsidTr="6AA03AF7">
        <w:tc>
          <w:tcPr>
            <w:tcW w:w="9962" w:type="dxa"/>
            <w:shd w:val="clear" w:color="auto" w:fill="D0CECE"/>
          </w:tcPr>
          <w:p w14:paraId="77EA20C4" w14:textId="77777777" w:rsidR="00EF0CA6" w:rsidRDefault="0006521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dsl.component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(base_image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/datalab/kube</w:t>
            </w:r>
            <w:r w:rsidR="00370B8B">
              <w:rPr>
                <w:rFonts w:hint="eastAsia"/>
                <w:sz w:val="20"/>
                <w:szCs w:val="18"/>
                <w:lang w:val="en-GB"/>
              </w:rPr>
              <w:t>flownotebookswg/jupyter-tensorflow-</w:t>
            </w:r>
            <w:proofErr w:type="gramStart"/>
            <w:r w:rsidR="00370B8B"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 w:rsidR="00370B8B">
              <w:rPr>
                <w:rFonts w:hint="eastAsia"/>
                <w:sz w:val="20"/>
                <w:szCs w:val="18"/>
                <w:lang w:val="en-GB"/>
              </w:rPr>
              <w:t>1.9.2</w:t>
            </w:r>
            <w:r w:rsidR="00370B8B">
              <w:rPr>
                <w:sz w:val="20"/>
                <w:szCs w:val="18"/>
                <w:lang w:val="en-GB"/>
              </w:rPr>
              <w:t>”</w:t>
            </w:r>
            <w:r w:rsidR="00370B8B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5CE666CB" w14:textId="77777777" w:rsidR="00BF33D9" w:rsidRDefault="00BF33D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load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dsl.OutputPath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()):</w:t>
            </w:r>
          </w:p>
          <w:p w14:paraId="69388A12" w14:textId="77777777" w:rsidR="00BF33D9" w:rsidRDefault="0062733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12D1EE41" w14:textId="77777777" w:rsidR="00627330" w:rsidRDefault="00627330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D9F86EB" w14:textId="77777777" w:rsidR="00627330" w:rsidRDefault="0062733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dsl.component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(base_image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/datalab/kubeflownotebookswg/jupyter-tensorflow-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35B68726" w14:textId="77777777" w:rsidR="00E02FB9" w:rsidRDefault="00E02FB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train_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dsl.InputPath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(),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dsl.OutputPath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()):</w:t>
            </w:r>
          </w:p>
          <w:p w14:paraId="2C6ACF4F" w14:textId="77777777" w:rsidR="00E02FB9" w:rsidRDefault="005A0DB4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4902D5A4" w14:textId="77777777" w:rsidR="005A0DB4" w:rsidRDefault="005A0DB4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0CE1AF11" w14:textId="77777777" w:rsidR="005A0DB4" w:rsidRDefault="005A0DB4" w:rsidP="005A0D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dsl.component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(base_image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/datalab/kubeflownotebookswg/jupyter-tensorflow-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4905D892" w14:textId="23948BDE" w:rsidR="005A0DB4" w:rsidRDefault="005A0DB4" w:rsidP="005A0D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 w:rsidR="004F6292">
              <w:rPr>
                <w:rFonts w:hint="eastAsia"/>
                <w:sz w:val="20"/>
                <w:szCs w:val="18"/>
                <w:lang w:val="en-GB"/>
              </w:rPr>
              <w:t>evaluation</w:t>
            </w:r>
            <w:r>
              <w:rPr>
                <w:rFonts w:hint="eastAsia"/>
                <w:sz w:val="20"/>
                <w:szCs w:val="18"/>
                <w:lang w:val="en-GB"/>
              </w:rPr>
              <w:t>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dsl.InputPath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(),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dsl.OutputPath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()):</w:t>
            </w:r>
          </w:p>
          <w:p w14:paraId="5BE6CD31" w14:textId="77777777" w:rsidR="005A0DB4" w:rsidRDefault="004F629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71A1A3A0" w14:textId="77777777" w:rsidR="004F6292" w:rsidRDefault="004F629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F8A1A1A" w14:textId="77777777" w:rsidR="004F6292" w:rsidRDefault="004F6292" w:rsidP="004F629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dsl.component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(base_image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kbops-reg.wizmore.co.kr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/datalab/kubeflownotebookswg/jupyter-tensorflow-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full:v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1.9.2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701846C9" w14:textId="406B287E" w:rsidR="004F6292" w:rsidRDefault="004F6292" w:rsidP="004F629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inference_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dsl.InputPath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(),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dsl.OutputPath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()):</w:t>
            </w:r>
          </w:p>
          <w:p w14:paraId="6E608A39" w14:textId="77777777" w:rsidR="004F6292" w:rsidRDefault="004F6292" w:rsidP="004F6292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…</w:t>
            </w:r>
          </w:p>
          <w:p w14:paraId="3929670C" w14:textId="77777777" w:rsidR="004F6292" w:rsidRDefault="00137CA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# 예측 대상 추론 결과 저장</w:t>
            </w:r>
          </w:p>
          <w:p w14:paraId="77B0FBFE" w14:textId="77777777" w:rsidR="00137CA9" w:rsidRDefault="00137CA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## 추론 결과 정리</w:t>
            </w:r>
          </w:p>
          <w:p w14:paraId="2D0B9F41" w14:textId="77777777" w:rsidR="00137CA9" w:rsidRDefault="00137CA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md</w:t>
            </w:r>
            <w:r w:rsidR="00306F23">
              <w:rPr>
                <w:rFonts w:hint="eastAsia"/>
                <w:sz w:val="20"/>
                <w:szCs w:val="18"/>
                <w:lang w:val="en-GB"/>
              </w:rPr>
              <w:t>lLogger.info(f</w:t>
            </w:r>
            <w:r w:rsidR="00306F23">
              <w:rPr>
                <w:sz w:val="20"/>
                <w:szCs w:val="18"/>
                <w:lang w:val="en-GB"/>
              </w:rPr>
              <w:t>’</w:t>
            </w:r>
            <w:r w:rsidR="00306F23">
              <w:rPr>
                <w:rFonts w:hint="eastAsia"/>
                <w:sz w:val="20"/>
                <w:szCs w:val="18"/>
                <w:lang w:val="en-GB"/>
              </w:rPr>
              <w:t>24 예측 대상 추론 결과 저장</w:t>
            </w:r>
            <w:r w:rsidR="00306F23">
              <w:rPr>
                <w:sz w:val="20"/>
                <w:szCs w:val="18"/>
                <w:lang w:val="en-GB"/>
              </w:rPr>
              <w:t>’</w:t>
            </w:r>
            <w:r w:rsidR="00306F23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6D40E14E" w14:textId="77777777" w:rsidR="00416AD3" w:rsidRDefault="00416AD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y_pred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pd.DataFrame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({</w:t>
            </w:r>
          </w:p>
          <w:p w14:paraId="1627AB47" w14:textId="50473BAA" w:rsidR="00416AD3" w:rsidRDefault="00416AD3" w:rsidP="00517BB9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      ‘RPRST_CS_NO’</w:t>
            </w:r>
            <w:proofErr w:type="gramStart"/>
            <w:r w:rsidRPr="6AA03AF7">
              <w:rPr>
                <w:sz w:val="20"/>
                <w:lang w:val="en-GB"/>
              </w:rPr>
              <w:t>’ :</w:t>
            </w:r>
            <w:proofErr w:type="gramEnd"/>
            <w:r w:rsidRPr="6AA03AF7">
              <w:rPr>
                <w:sz w:val="20"/>
                <w:lang w:val="en-GB"/>
              </w:rPr>
              <w:t xml:space="preserve"> </w:t>
            </w:r>
            <w:proofErr w:type="spellStart"/>
            <w:r w:rsidRPr="6AA03AF7">
              <w:rPr>
                <w:sz w:val="20"/>
                <w:lang w:val="en-GB"/>
              </w:rPr>
              <w:t>df</w:t>
            </w:r>
            <w:proofErr w:type="spellEnd"/>
            <w:r w:rsidRPr="6AA03AF7">
              <w:rPr>
                <w:sz w:val="20"/>
                <w:lang w:val="en-GB"/>
              </w:rPr>
              <w:t>[‘RPRST_CS_NO’]</w:t>
            </w:r>
          </w:p>
          <w:p w14:paraId="55EA6CAD" w14:textId="428D37D9" w:rsidR="00092EF0" w:rsidRDefault="00092EF0" w:rsidP="00517BB9">
            <w:pPr>
              <w:jc w:val="left"/>
              <w:rPr>
                <w:sz w:val="20"/>
                <w:lang w:val="en-GB"/>
              </w:rPr>
            </w:pPr>
            <w:r w:rsidRPr="6AA03AF7">
              <w:rPr>
                <w:sz w:val="20"/>
                <w:lang w:val="en-GB"/>
              </w:rPr>
              <w:t xml:space="preserve">    </w:t>
            </w:r>
            <w:r w:rsidR="00EB3C1E" w:rsidRPr="6AA03AF7">
              <w:rPr>
                <w:sz w:val="20"/>
                <w:lang w:val="en-GB"/>
              </w:rPr>
              <w:t>,</w:t>
            </w:r>
            <w:r w:rsidRPr="6AA03AF7">
              <w:rPr>
                <w:sz w:val="20"/>
                <w:lang w:val="en-GB"/>
              </w:rPr>
              <w:t xml:space="preserve"> ‘Y_PRED_PROB</w:t>
            </w:r>
            <w:proofErr w:type="gramStart"/>
            <w:r w:rsidRPr="6AA03AF7">
              <w:rPr>
                <w:sz w:val="20"/>
                <w:lang w:val="en-GB"/>
              </w:rPr>
              <w:t>’</w:t>
            </w:r>
            <w:r w:rsidR="00EB3C1E" w:rsidRPr="6AA03AF7">
              <w:rPr>
                <w:sz w:val="20"/>
                <w:lang w:val="en-GB"/>
              </w:rPr>
              <w:t xml:space="preserve"> :</w:t>
            </w:r>
            <w:proofErr w:type="gramEnd"/>
            <w:r w:rsidR="00EB3C1E" w:rsidRPr="6AA03AF7">
              <w:rPr>
                <w:sz w:val="20"/>
                <w:lang w:val="en-GB"/>
              </w:rPr>
              <w:t xml:space="preserve"> </w:t>
            </w:r>
            <w:proofErr w:type="spellStart"/>
            <w:r w:rsidR="00EB3C1E" w:rsidRPr="6AA03AF7">
              <w:rPr>
                <w:sz w:val="20"/>
                <w:lang w:val="en-GB"/>
              </w:rPr>
              <w:t>y_pred_prob</w:t>
            </w:r>
            <w:proofErr w:type="spellEnd"/>
          </w:p>
          <w:p w14:paraId="43706369" w14:textId="49A28AA9" w:rsidR="00BB71A3" w:rsidRDefault="00BB71A3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})</w:t>
            </w:r>
          </w:p>
          <w:p w14:paraId="6A08781F" w14:textId="77777777" w:rsidR="00BB71A3" w:rsidRDefault="00BB71A3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14186374" w14:textId="77777777" w:rsidR="00BB71A3" w:rsidRDefault="00BB71A3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 추론 결과 적재</w:t>
            </w:r>
          </w:p>
          <w:p w14:paraId="682078BD" w14:textId="77777777" w:rsidR="00BB71A3" w:rsidRDefault="00BB71A3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y_pred.to_csv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(f</w:t>
            </w:r>
            <w:r>
              <w:rPr>
                <w:sz w:val="20"/>
                <w:szCs w:val="18"/>
                <w:lang w:val="en-GB"/>
              </w:rPr>
              <w:t>’</w:t>
            </w:r>
            <w:r w:rsidR="00014534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014534">
              <w:rPr>
                <w:rFonts w:hint="eastAsia"/>
                <w:sz w:val="20"/>
                <w:szCs w:val="18"/>
                <w:lang w:val="en-GB"/>
              </w:rPr>
              <w:t>tmp</w:t>
            </w:r>
            <w:proofErr w:type="spellEnd"/>
            <w:r w:rsidR="00014534">
              <w:rPr>
                <w:rFonts w:hint="eastAsia"/>
                <w:sz w:val="20"/>
                <w:szCs w:val="18"/>
                <w:lang w:val="en-GB"/>
              </w:rPr>
              <w:t>/02_추론결과/{nowDate}/{model}_</w:t>
            </w:r>
            <w:r w:rsidR="004D3BA4">
              <w:rPr>
                <w:rFonts w:hint="eastAsia"/>
                <w:sz w:val="20"/>
                <w:szCs w:val="18"/>
                <w:lang w:val="en-GB"/>
              </w:rPr>
              <w:t>{algorithm</w:t>
            </w:r>
            <w:r w:rsidR="003963A9">
              <w:rPr>
                <w:rFonts w:hint="eastAsia"/>
                <w:sz w:val="20"/>
                <w:szCs w:val="18"/>
                <w:lang w:val="en-GB"/>
              </w:rPr>
              <w:t>}_{nowDate}_{runDateTime.str</w:t>
            </w:r>
            <w:r w:rsidR="00717C35">
              <w:rPr>
                <w:rFonts w:hint="eastAsia"/>
                <w:sz w:val="20"/>
                <w:szCs w:val="18"/>
                <w:lang w:val="en-GB"/>
              </w:rPr>
              <w:t>ftime(</w:t>
            </w:r>
            <w:r w:rsidR="00717C35">
              <w:rPr>
                <w:sz w:val="20"/>
                <w:szCs w:val="18"/>
                <w:lang w:val="en-GB"/>
              </w:rPr>
              <w:t>“</w:t>
            </w:r>
            <w:r w:rsidR="00717C35">
              <w:rPr>
                <w:rFonts w:hint="eastAsia"/>
                <w:sz w:val="20"/>
                <w:szCs w:val="18"/>
                <w:lang w:val="en-GB"/>
              </w:rPr>
              <w:t>%Y%m%d</w:t>
            </w:r>
            <w:r w:rsidR="00717C35">
              <w:rPr>
                <w:sz w:val="20"/>
                <w:szCs w:val="18"/>
                <w:lang w:val="en-GB"/>
              </w:rPr>
              <w:t>”</w:t>
            </w:r>
            <w:r w:rsidR="00717C35">
              <w:rPr>
                <w:rFonts w:hint="eastAsia"/>
                <w:sz w:val="20"/>
                <w:szCs w:val="18"/>
                <w:lang w:val="en-GB"/>
              </w:rPr>
              <w:t>)</w:t>
            </w:r>
            <w:r w:rsidR="00717C35">
              <w:rPr>
                <w:sz w:val="20"/>
                <w:szCs w:val="18"/>
                <w:lang w:val="en-GB"/>
              </w:rPr>
              <w:t>}</w:t>
            </w:r>
            <w:r w:rsidR="00717C35">
              <w:rPr>
                <w:rFonts w:hint="eastAsia"/>
                <w:sz w:val="20"/>
                <w:szCs w:val="18"/>
                <w:lang w:val="en-GB"/>
              </w:rPr>
              <w:t>.csv, encoding=</w:t>
            </w:r>
            <w:r w:rsidR="00717C35">
              <w:rPr>
                <w:sz w:val="20"/>
                <w:szCs w:val="18"/>
                <w:lang w:val="en-GB"/>
              </w:rPr>
              <w:t>’</w:t>
            </w:r>
            <w:r w:rsidR="00717C35">
              <w:rPr>
                <w:rFonts w:hint="eastAsia"/>
                <w:sz w:val="20"/>
                <w:szCs w:val="18"/>
                <w:lang w:val="en-GB"/>
              </w:rPr>
              <w:t>cp</w:t>
            </w:r>
            <w:r w:rsidR="0057638F">
              <w:rPr>
                <w:rFonts w:hint="eastAsia"/>
                <w:sz w:val="20"/>
                <w:szCs w:val="18"/>
                <w:lang w:val="en-GB"/>
              </w:rPr>
              <w:t>949</w:t>
            </w:r>
            <w:r w:rsidR="0057638F">
              <w:rPr>
                <w:sz w:val="20"/>
                <w:szCs w:val="18"/>
                <w:lang w:val="en-GB"/>
              </w:rPr>
              <w:t>’</w:t>
            </w:r>
            <w:r w:rsidR="00DC3A0E">
              <w:rPr>
                <w:rFonts w:hint="eastAsia"/>
                <w:sz w:val="20"/>
                <w:szCs w:val="18"/>
                <w:lang w:val="en-GB"/>
              </w:rPr>
              <w:t>, index=False)</w:t>
            </w:r>
          </w:p>
          <w:p w14:paraId="5A84B3B6" w14:textId="77777777" w:rsidR="00DC3A0E" w:rsidRDefault="00DC3A0E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0D6305D4" w14:textId="77777777" w:rsidR="00DC3A0E" w:rsidRDefault="003E2691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import boto3</w:t>
            </w:r>
          </w:p>
          <w:p w14:paraId="7010AFB4" w14:textId="77777777" w:rsidR="003E2691" w:rsidRDefault="003E2691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4B05E9C7" w14:textId="77777777" w:rsidR="003E2691" w:rsidRDefault="003E2691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minio_endpoint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http://ecs01.wizmore.co.kr:9020</w:t>
            </w:r>
            <w:r>
              <w:rPr>
                <w:sz w:val="20"/>
                <w:szCs w:val="18"/>
                <w:lang w:val="en-GB"/>
              </w:rPr>
              <w:t>’</w:t>
            </w:r>
          </w:p>
          <w:p w14:paraId="3E447D6E" w14:textId="77777777" w:rsidR="003E2691" w:rsidRDefault="003E2691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bucket_name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bucketaip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</w:p>
          <w:p w14:paraId="5F040CE9" w14:textId="77777777" w:rsidR="00BF6016" w:rsidRDefault="00BF6016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minio_access_key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aipuser</w:t>
            </w:r>
            <w:proofErr w:type="spellEnd"/>
            <w:r>
              <w:rPr>
                <w:sz w:val="20"/>
                <w:szCs w:val="18"/>
                <w:lang w:val="en-GB"/>
              </w:rPr>
              <w:t>’</w:t>
            </w:r>
          </w:p>
          <w:p w14:paraId="39419F19" w14:textId="77777777" w:rsidR="00BF6016" w:rsidRDefault="00BF6016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minio_secret_key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3D59SfzCa9MNC</w:t>
            </w:r>
            <w:r w:rsidR="00CF0B09">
              <w:rPr>
                <w:rFonts w:hint="eastAsia"/>
                <w:sz w:val="20"/>
                <w:szCs w:val="18"/>
                <w:lang w:val="en-GB"/>
              </w:rPr>
              <w:t>YYrkObZ25HyrXySWKqqUYinw+A53</w:t>
            </w:r>
            <w:r w:rsidR="00CF0B09">
              <w:rPr>
                <w:sz w:val="20"/>
                <w:szCs w:val="18"/>
                <w:lang w:val="en-GB"/>
              </w:rPr>
              <w:t>’</w:t>
            </w:r>
          </w:p>
          <w:p w14:paraId="6FFDAF67" w14:textId="77777777" w:rsidR="00CF0B09" w:rsidRDefault="00CF0B09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49EF7DC5" w14:textId="77777777" w:rsidR="00CF0B09" w:rsidRDefault="00CF0B09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s3 = boto3.client(</w:t>
            </w:r>
          </w:p>
          <w:p w14:paraId="4A779DB0" w14:textId="77777777" w:rsidR="00EF57E4" w:rsidRDefault="00EF57E4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s3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30AA4020" w14:textId="77777777" w:rsidR="00EF57E4" w:rsidRDefault="00EF57E4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endpoint_url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minio_endpoint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58B71D54" w14:textId="77777777" w:rsidR="00EF57E4" w:rsidRDefault="00EF57E4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aws_access_key_id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minio_access_key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13CE7AAF" w14:textId="77777777" w:rsidR="00C63E16" w:rsidRDefault="00C63E16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aws_secret_access_key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minio_secret_key</w:t>
            </w:r>
            <w:proofErr w:type="spellEnd"/>
          </w:p>
          <w:p w14:paraId="63635DC6" w14:textId="77777777" w:rsidR="00551729" w:rsidRDefault="00551729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14F2E01B" w14:textId="77777777" w:rsidR="00551729" w:rsidRDefault="00551729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25C80B44" w14:textId="77777777" w:rsidR="00551729" w:rsidRDefault="00551729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3.upload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_file(f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tmp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/02_추론결과/</w:t>
            </w:r>
            <w:r w:rsidR="006E21DC">
              <w:rPr>
                <w:rFonts w:hint="eastAsia"/>
                <w:sz w:val="20"/>
                <w:szCs w:val="18"/>
                <w:lang w:val="en-GB"/>
              </w:rPr>
              <w:t>{nowDate}/{model}_{algorithm}_{nowDate}</w:t>
            </w:r>
            <w:r w:rsidR="002A1177">
              <w:rPr>
                <w:rFonts w:hint="eastAsia"/>
                <w:sz w:val="20"/>
                <w:szCs w:val="18"/>
                <w:lang w:val="en-GB"/>
              </w:rPr>
              <w:t>_{runDateTime.</w:t>
            </w:r>
            <w:proofErr w:type="gramStart"/>
            <w:r w:rsidR="002A1177">
              <w:rPr>
                <w:rFonts w:hint="eastAsia"/>
                <w:sz w:val="20"/>
                <w:szCs w:val="18"/>
                <w:lang w:val="en-GB"/>
              </w:rPr>
              <w:t>/.strftime</w:t>
            </w:r>
            <w:proofErr w:type="gramEnd"/>
            <w:r w:rsidR="00B202B3">
              <w:rPr>
                <w:rFonts w:hint="eastAsia"/>
                <w:sz w:val="20"/>
                <w:szCs w:val="18"/>
                <w:lang w:val="en-GB"/>
              </w:rPr>
              <w:t>(</w:t>
            </w:r>
            <w:r w:rsidR="00B202B3">
              <w:rPr>
                <w:sz w:val="20"/>
                <w:szCs w:val="18"/>
                <w:lang w:val="en-GB"/>
              </w:rPr>
              <w:t>“</w:t>
            </w:r>
            <w:r w:rsidR="00B202B3">
              <w:rPr>
                <w:rFonts w:hint="eastAsia"/>
                <w:sz w:val="20"/>
                <w:szCs w:val="18"/>
                <w:lang w:val="en-GB"/>
              </w:rPr>
              <w:t>%Y%m%d</w:t>
            </w:r>
            <w:r w:rsidR="00B202B3">
              <w:rPr>
                <w:sz w:val="20"/>
                <w:szCs w:val="18"/>
                <w:lang w:val="en-GB"/>
              </w:rPr>
              <w:t>”</w:t>
            </w:r>
            <w:r w:rsidR="00B202B3">
              <w:rPr>
                <w:rFonts w:hint="eastAsia"/>
                <w:sz w:val="20"/>
                <w:szCs w:val="18"/>
                <w:lang w:val="en-GB"/>
              </w:rPr>
              <w:t>)}.csv</w:t>
            </w:r>
            <w:r w:rsidR="00B202B3">
              <w:rPr>
                <w:sz w:val="20"/>
                <w:szCs w:val="18"/>
                <w:lang w:val="en-GB"/>
              </w:rPr>
              <w:t>’</w:t>
            </w:r>
            <w:r w:rsidR="00B202B3"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 w:rsidR="00B202B3">
              <w:rPr>
                <w:rFonts w:hint="eastAsia"/>
                <w:sz w:val="20"/>
                <w:szCs w:val="18"/>
                <w:lang w:val="en-GB"/>
              </w:rPr>
              <w:t>bucket_name</w:t>
            </w:r>
            <w:proofErr w:type="spellEnd"/>
            <w:r w:rsidR="00B202B3">
              <w:rPr>
                <w:rFonts w:hint="eastAsia"/>
                <w:sz w:val="20"/>
                <w:szCs w:val="18"/>
                <w:lang w:val="en-GB"/>
              </w:rPr>
              <w:t>, f</w:t>
            </w:r>
            <w:r w:rsidR="00B202B3">
              <w:rPr>
                <w:sz w:val="20"/>
                <w:szCs w:val="18"/>
                <w:lang w:val="en-GB"/>
              </w:rPr>
              <w:t>’</w:t>
            </w:r>
            <w:r w:rsidR="00B202B3">
              <w:rPr>
                <w:rFonts w:hint="eastAsia"/>
                <w:sz w:val="20"/>
                <w:szCs w:val="18"/>
                <w:lang w:val="en-GB"/>
              </w:rPr>
              <w:t>{nowDate}/</w:t>
            </w:r>
            <w:r w:rsidR="008B1446">
              <w:rPr>
                <w:rFonts w:hint="eastAsia"/>
                <w:sz w:val="20"/>
                <w:szCs w:val="18"/>
                <w:lang w:val="en-GB"/>
              </w:rPr>
              <w:t>{model}_{algorithm}_{nowDate}_{runDateTime.str</w:t>
            </w:r>
            <w:r w:rsidR="00E75E01">
              <w:rPr>
                <w:rFonts w:hint="eastAsia"/>
                <w:sz w:val="20"/>
                <w:szCs w:val="18"/>
                <w:lang w:val="en-GB"/>
              </w:rPr>
              <w:t>ftime(%Y%m%d</w:t>
            </w:r>
            <w:r w:rsidR="00E75E01">
              <w:rPr>
                <w:sz w:val="20"/>
                <w:szCs w:val="18"/>
                <w:lang w:val="en-GB"/>
              </w:rPr>
              <w:t>”</w:t>
            </w:r>
            <w:r w:rsidR="00E75E01">
              <w:rPr>
                <w:rFonts w:hint="eastAsia"/>
                <w:sz w:val="20"/>
                <w:szCs w:val="18"/>
                <w:lang w:val="en-GB"/>
              </w:rPr>
              <w:t>)}.csv</w:t>
            </w:r>
            <w:r w:rsidR="00E75E01">
              <w:rPr>
                <w:sz w:val="20"/>
                <w:szCs w:val="18"/>
                <w:lang w:val="en-GB"/>
              </w:rPr>
              <w:t>’</w:t>
            </w:r>
            <w:r w:rsidR="00E75E01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6D1AABF1" w14:textId="77777777" w:rsidR="006B06B4" w:rsidRDefault="006B06B4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3362222D" w14:textId="77777777" w:rsidR="006B06B4" w:rsidRDefault="006B06B4" w:rsidP="00BB71A3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</w:p>
          <w:p w14:paraId="3ACBE3BE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@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dsl.pipeline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</w:p>
          <w:p w14:paraId="3B911362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Batch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 Model Pipeline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2E2ADB1A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22C7CEF6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def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batch_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):</w:t>
            </w:r>
          </w:p>
          <w:p w14:paraId="32852BAB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data_load_task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load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0A1683C4" w14:textId="77777777" w:rsidR="006B06B4" w:rsidRDefault="006B06B4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_load_task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sz w:val="20"/>
                <w:szCs w:val="18"/>
                <w:lang w:val="en-GB"/>
              </w:rPr>
              <w:t>teradata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 w:rsidR="00852477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025F28C8" w14:textId="77777777" w:rsidR="00852477" w:rsidRDefault="00852477" w:rsidP="006B06B4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761270F" w14:textId="77777777" w:rsidR="00E84642" w:rsidRDefault="00852477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train_model_task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train_model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 w:rsidR="007919D5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7919D5">
              <w:rPr>
                <w:rFonts w:hint="eastAsia"/>
                <w:sz w:val="20"/>
                <w:szCs w:val="18"/>
                <w:lang w:val="en-GB"/>
              </w:rPr>
              <w:t>data_load_</w:t>
            </w:r>
            <w:proofErr w:type="gramStart"/>
            <w:r w:rsidR="007919D5">
              <w:rPr>
                <w:rFonts w:hint="eastAsia"/>
                <w:sz w:val="20"/>
                <w:szCs w:val="18"/>
                <w:lang w:val="en-GB"/>
              </w:rPr>
              <w:t>task.outputs</w:t>
            </w:r>
            <w:proofErr w:type="spellEnd"/>
            <w:proofErr w:type="gramEnd"/>
            <w:r w:rsidR="007919D5">
              <w:rPr>
                <w:rFonts w:hint="eastAsia"/>
                <w:sz w:val="20"/>
                <w:szCs w:val="18"/>
                <w:lang w:val="en-GB"/>
              </w:rPr>
              <w:t>[</w:t>
            </w:r>
            <w:r w:rsidR="00E84642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E84642"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 w:rsidR="00E84642">
              <w:rPr>
                <w:sz w:val="20"/>
                <w:szCs w:val="18"/>
                <w:lang w:val="en-GB"/>
              </w:rPr>
              <w:t>’</w:t>
            </w:r>
            <w:r w:rsidR="00E84642">
              <w:rPr>
                <w:rFonts w:hint="eastAsia"/>
                <w:sz w:val="20"/>
                <w:szCs w:val="18"/>
                <w:lang w:val="en-GB"/>
              </w:rPr>
              <w:t>])</w:t>
            </w:r>
          </w:p>
          <w:p w14:paraId="25D47A2F" w14:textId="77777777" w:rsidR="00E84642" w:rsidRDefault="00E84642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train_model_task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 w:rsidR="00817302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817302">
              <w:rPr>
                <w:sz w:val="20"/>
                <w:szCs w:val="18"/>
                <w:lang w:val="en-GB"/>
              </w:rPr>
              <w:t>”</w:t>
            </w:r>
            <w:r w:rsidR="00817302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817302">
              <w:rPr>
                <w:rFonts w:hint="eastAsia"/>
                <w:sz w:val="20"/>
                <w:szCs w:val="18"/>
                <w:lang w:val="en-GB"/>
              </w:rPr>
              <w:t>mnt</w:t>
            </w:r>
            <w:proofErr w:type="spellEnd"/>
            <w:r w:rsidR="00817302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817302"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 w:rsidR="00817302">
              <w:rPr>
                <w:rFonts w:hint="eastAsia"/>
                <w:sz w:val="20"/>
                <w:szCs w:val="18"/>
                <w:lang w:val="en-GB"/>
              </w:rPr>
              <w:t>")</w:t>
            </w:r>
          </w:p>
          <w:p w14:paraId="7A532144" w14:textId="77777777" w:rsidR="00817302" w:rsidRDefault="00817302" w:rsidP="006B06B4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993E5CC" w14:textId="77777777" w:rsidR="00817302" w:rsidRDefault="00817302" w:rsidP="000F63B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evaluation_model_task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evaluation_model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 w:rsidR="00A477A4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A477A4">
              <w:rPr>
                <w:rFonts w:hint="eastAsia"/>
                <w:sz w:val="20"/>
                <w:szCs w:val="18"/>
                <w:lang w:val="en-GB"/>
              </w:rPr>
              <w:t>data_load_</w:t>
            </w:r>
            <w:proofErr w:type="gramStart"/>
            <w:r w:rsidR="00A477A4">
              <w:rPr>
                <w:rFonts w:hint="eastAsia"/>
                <w:sz w:val="20"/>
                <w:szCs w:val="18"/>
                <w:lang w:val="en-GB"/>
              </w:rPr>
              <w:t>task.outputs</w:t>
            </w:r>
            <w:proofErr w:type="spellEnd"/>
            <w:proofErr w:type="gramEnd"/>
            <w:r w:rsidR="00A477A4">
              <w:rPr>
                <w:rFonts w:hint="eastAsia"/>
                <w:sz w:val="20"/>
                <w:szCs w:val="18"/>
                <w:lang w:val="en-GB"/>
              </w:rPr>
              <w:t>[</w:t>
            </w:r>
            <w:r w:rsidR="00A477A4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A477A4"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 w:rsidR="00A477A4">
              <w:rPr>
                <w:sz w:val="20"/>
                <w:szCs w:val="18"/>
                <w:lang w:val="en-GB"/>
              </w:rPr>
              <w:t>’</w:t>
            </w:r>
            <w:r w:rsidR="00A477A4">
              <w:rPr>
                <w:rFonts w:hint="eastAsia"/>
                <w:sz w:val="20"/>
                <w:szCs w:val="18"/>
                <w:lang w:val="en-GB"/>
              </w:rPr>
              <w:t xml:space="preserve">], </w:t>
            </w:r>
            <w:proofErr w:type="spellStart"/>
            <w:r w:rsidR="00A477A4"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 w:rsidR="000F63B3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0F63B3">
              <w:rPr>
                <w:rFonts w:hint="eastAsia"/>
                <w:sz w:val="20"/>
                <w:szCs w:val="18"/>
                <w:lang w:val="en-GB"/>
              </w:rPr>
              <w:t>train_model_</w:t>
            </w:r>
            <w:proofErr w:type="gramStart"/>
            <w:r w:rsidR="000F63B3">
              <w:rPr>
                <w:rFonts w:hint="eastAsia"/>
                <w:sz w:val="20"/>
                <w:szCs w:val="18"/>
                <w:lang w:val="en-GB"/>
              </w:rPr>
              <w:t>task.outputs</w:t>
            </w:r>
            <w:proofErr w:type="spellEnd"/>
            <w:proofErr w:type="gramEnd"/>
            <w:r w:rsidR="000F63B3">
              <w:rPr>
                <w:rFonts w:hint="eastAsia"/>
                <w:sz w:val="20"/>
                <w:szCs w:val="18"/>
                <w:lang w:val="en-GB"/>
              </w:rPr>
              <w:t>[</w:t>
            </w:r>
            <w:r w:rsidR="000F63B3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0F63B3"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 w:rsidR="000F63B3">
              <w:rPr>
                <w:sz w:val="20"/>
                <w:szCs w:val="18"/>
                <w:lang w:val="en-GB"/>
              </w:rPr>
              <w:t>’</w:t>
            </w:r>
            <w:r w:rsidR="000F63B3">
              <w:rPr>
                <w:rFonts w:hint="eastAsia"/>
                <w:sz w:val="20"/>
                <w:szCs w:val="18"/>
                <w:lang w:val="en-GB"/>
              </w:rPr>
              <w:t>])</w:t>
            </w:r>
          </w:p>
          <w:p w14:paraId="04D048F7" w14:textId="59642FF2" w:rsidR="000F63B3" w:rsidRDefault="000F63B3" w:rsidP="006B06B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</w:t>
            </w:r>
            <w:r w:rsidR="00674453">
              <w:rPr>
                <w:rFonts w:hint="eastAsia"/>
                <w:sz w:val="20"/>
                <w:szCs w:val="18"/>
                <w:lang w:val="en-GB"/>
              </w:rPr>
              <w:t>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evaluation_model_task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")</w:t>
            </w:r>
          </w:p>
          <w:p w14:paraId="53A0D4F3" w14:textId="77777777" w:rsidR="00A93DE2" w:rsidRDefault="00A93DE2" w:rsidP="006B06B4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EB6959A" w14:textId="77777777" w:rsidR="00A93DE2" w:rsidRDefault="00A93DE2" w:rsidP="00FB136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inference_model_task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inference_model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data_load_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task.outputs</w:t>
            </w:r>
            <w:proofErr w:type="spellEnd"/>
            <w:proofErr w:type="gramEnd"/>
            <w:r w:rsidR="00FB1363">
              <w:rPr>
                <w:rFonts w:hint="eastAsia"/>
                <w:sz w:val="20"/>
                <w:szCs w:val="18"/>
                <w:lang w:val="en-GB"/>
              </w:rPr>
              <w:t>[</w:t>
            </w:r>
            <w:r w:rsidR="00FB1363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FB1363">
              <w:rPr>
                <w:rFonts w:hint="eastAsia"/>
                <w:sz w:val="20"/>
                <w:szCs w:val="18"/>
                <w:lang w:val="en-GB"/>
              </w:rPr>
              <w:t>data_file</w:t>
            </w:r>
            <w:proofErr w:type="spellEnd"/>
            <w:r w:rsidR="00FB1363">
              <w:rPr>
                <w:sz w:val="20"/>
                <w:szCs w:val="18"/>
                <w:lang w:val="en-GB"/>
              </w:rPr>
              <w:t>’</w:t>
            </w:r>
            <w:r w:rsidR="00FB1363">
              <w:rPr>
                <w:rFonts w:hint="eastAsia"/>
                <w:sz w:val="20"/>
                <w:szCs w:val="18"/>
                <w:lang w:val="en-GB"/>
              </w:rPr>
              <w:t xml:space="preserve">], </w:t>
            </w:r>
            <w:proofErr w:type="spellStart"/>
            <w:r w:rsidR="00FB1363"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 w:rsidR="00FB1363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FB1363">
              <w:rPr>
                <w:rFonts w:hint="eastAsia"/>
                <w:sz w:val="20"/>
                <w:szCs w:val="18"/>
                <w:lang w:val="en-GB"/>
              </w:rPr>
              <w:t>train_model_</w:t>
            </w:r>
            <w:proofErr w:type="gramStart"/>
            <w:r w:rsidR="00FB1363">
              <w:rPr>
                <w:rFonts w:hint="eastAsia"/>
                <w:sz w:val="20"/>
                <w:szCs w:val="18"/>
                <w:lang w:val="en-GB"/>
              </w:rPr>
              <w:t>task.outputs</w:t>
            </w:r>
            <w:proofErr w:type="spellEnd"/>
            <w:proofErr w:type="gramEnd"/>
            <w:r w:rsidR="00FB1363">
              <w:rPr>
                <w:rFonts w:hint="eastAsia"/>
                <w:sz w:val="20"/>
                <w:szCs w:val="18"/>
                <w:lang w:val="en-GB"/>
              </w:rPr>
              <w:t>[</w:t>
            </w:r>
            <w:r w:rsidR="00FB1363">
              <w:rPr>
                <w:sz w:val="20"/>
                <w:szCs w:val="18"/>
                <w:lang w:val="en-GB"/>
              </w:rPr>
              <w:t>‘</w:t>
            </w:r>
            <w:proofErr w:type="spellStart"/>
            <w:r w:rsidR="00FB1363">
              <w:rPr>
                <w:rFonts w:hint="eastAsia"/>
                <w:sz w:val="20"/>
                <w:szCs w:val="18"/>
                <w:lang w:val="en-GB"/>
              </w:rPr>
              <w:t>model_file</w:t>
            </w:r>
            <w:proofErr w:type="spellEnd"/>
            <w:r w:rsidR="00FB1363">
              <w:rPr>
                <w:sz w:val="20"/>
                <w:szCs w:val="18"/>
                <w:lang w:val="en-GB"/>
              </w:rPr>
              <w:t>’</w:t>
            </w:r>
            <w:r w:rsidR="00FB1363">
              <w:rPr>
                <w:rFonts w:hint="eastAsia"/>
                <w:sz w:val="20"/>
                <w:szCs w:val="18"/>
                <w:lang w:val="en-GB"/>
              </w:rPr>
              <w:t>])</w:t>
            </w:r>
          </w:p>
          <w:p w14:paraId="7D69524A" w14:textId="77777777" w:rsidR="00FB1363" w:rsidRDefault="00674453" w:rsidP="00FB136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pvc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inference_model_task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pvc_name</w:t>
            </w:r>
            <w:proofErr w:type="spellEnd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 xml:space="preserve">",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mount_path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mnt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teradata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")</w:t>
            </w:r>
          </w:p>
          <w:p w14:paraId="6B64F288" w14:textId="77777777" w:rsidR="002651E6" w:rsidRDefault="002651E6" w:rsidP="00FB1363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</w:p>
          <w:p w14:paraId="45E1D548" w14:textId="77777777" w:rsidR="002651E6" w:rsidRDefault="002651E6" w:rsidP="002651E6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if __name__ ==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__main__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70E6277" w14:textId="1EA30116" w:rsidR="002651E6" w:rsidRPr="002651E6" w:rsidRDefault="002651E6" w:rsidP="002651E6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kfp.compiler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.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Compiler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().compile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batch_pipeline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,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batch_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pipeline.yaml</w:t>
            </w:r>
            <w:proofErr w:type="spellEnd"/>
            <w:proofErr w:type="gram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</w:tc>
      </w:tr>
    </w:tbl>
    <w:p w14:paraId="25C9EB71" w14:textId="77777777" w:rsidR="00EF0CA6" w:rsidRDefault="00EF0CA6" w:rsidP="00822615">
      <w:pPr>
        <w:jc w:val="left"/>
      </w:pPr>
    </w:p>
    <w:p w14:paraId="1C254BB1" w14:textId="2BD8398C" w:rsidR="009614F1" w:rsidRPr="002F4715" w:rsidRDefault="009614F1" w:rsidP="009614F1">
      <w:pPr>
        <w:pStyle w:val="11"/>
        <w:numPr>
          <w:ilvl w:val="0"/>
          <w:numId w:val="13"/>
        </w:numPr>
        <w:jc w:val="left"/>
      </w:pPr>
      <w:bookmarkStart w:id="97" w:name="_Toc207787395"/>
      <w:proofErr w:type="spellStart"/>
      <w:r>
        <w:rPr>
          <w:rFonts w:hint="eastAsia"/>
        </w:rPr>
        <w:t>KServe</w:t>
      </w:r>
      <w:proofErr w:type="spellEnd"/>
      <w:r>
        <w:rPr>
          <w:rFonts w:hint="eastAsia"/>
        </w:rPr>
        <w:t xml:space="preserve"> 가이드</w:t>
      </w:r>
      <w:bookmarkEnd w:id="97"/>
    </w:p>
    <w:p w14:paraId="5DD58956" w14:textId="3C9AFA85" w:rsidR="009614F1" w:rsidRDefault="009614F1" w:rsidP="009614F1">
      <w:pPr>
        <w:pStyle w:val="20"/>
        <w:numPr>
          <w:ilvl w:val="1"/>
          <w:numId w:val="13"/>
        </w:numPr>
        <w:jc w:val="left"/>
      </w:pPr>
      <w:bookmarkStart w:id="98" w:name="_Toc207787396"/>
      <w:r>
        <w:rPr>
          <w:rFonts w:hint="eastAsia"/>
        </w:rPr>
        <w:t>K8s Cluster 내부에서 모델 호출 허용 설정</w:t>
      </w:r>
      <w:bookmarkEnd w:id="98"/>
    </w:p>
    <w:p w14:paraId="5C1A65E3" w14:textId="5B5F2A8F" w:rsidR="009614F1" w:rsidRPr="009614F1" w:rsidRDefault="009614F1" w:rsidP="009614F1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아래 설정은 KB 증권 클러스터에 기 적용되어 있음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614F1" w:rsidRPr="00707B9F" w14:paraId="0F7F3EE1" w14:textId="77777777" w:rsidTr="00517BB9">
        <w:tc>
          <w:tcPr>
            <w:tcW w:w="9962" w:type="dxa"/>
            <w:shd w:val="clear" w:color="auto" w:fill="D0CECE"/>
          </w:tcPr>
          <w:p w14:paraId="102177EB" w14:textId="77777777" w:rsidR="009614F1" w:rsidRDefault="009614F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AuthorizationPolicy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설정 (</w:t>
            </w:r>
            <w:r>
              <w:rPr>
                <w:sz w:val="20"/>
                <w:szCs w:val="18"/>
                <w:lang w:val="en-GB"/>
              </w:rPr>
              <w:t>allowlist</w:t>
            </w:r>
            <w:r>
              <w:rPr>
                <w:rFonts w:hint="eastAsia"/>
                <w:sz w:val="20"/>
                <w:szCs w:val="18"/>
                <w:lang w:val="en-GB"/>
              </w:rPr>
              <w:t>-by</w:t>
            </w:r>
            <w:r w:rsidR="009C4D90">
              <w:rPr>
                <w:rFonts w:hint="eastAsia"/>
                <w:sz w:val="20"/>
                <w:szCs w:val="18"/>
                <w:lang w:val="en-GB"/>
              </w:rPr>
              <w:t>-paths)</w:t>
            </w:r>
          </w:p>
          <w:p w14:paraId="26E313E7" w14:textId="77777777" w:rsidR="009C4D90" w:rsidRDefault="009C4D90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&lt;&lt;EOF | tee</w:t>
            </w:r>
            <w:r w:rsidR="001529B5">
              <w:rPr>
                <w:rFonts w:hint="eastAsia"/>
                <w:sz w:val="20"/>
                <w:szCs w:val="18"/>
                <w:lang w:val="en-GB"/>
              </w:rPr>
              <w:t xml:space="preserve"> ~/allowlist-by-</w:t>
            </w:r>
            <w:proofErr w:type="spellStart"/>
            <w:proofErr w:type="gramStart"/>
            <w:r w:rsidR="001529B5">
              <w:rPr>
                <w:rFonts w:hint="eastAsia"/>
                <w:sz w:val="20"/>
                <w:szCs w:val="18"/>
                <w:lang w:val="en-GB"/>
              </w:rPr>
              <w:t>paths.yaml</w:t>
            </w:r>
            <w:proofErr w:type="spellEnd"/>
            <w:proofErr w:type="gramEnd"/>
          </w:p>
          <w:p w14:paraId="32676A11" w14:textId="77777777" w:rsidR="001529B5" w:rsidRDefault="0056111A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security.istio.io/v1beta1</w:t>
            </w:r>
          </w:p>
          <w:p w14:paraId="74F15F10" w14:textId="77777777" w:rsidR="0056111A" w:rsidRDefault="0056111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AuthorizationPolicy</w:t>
            </w:r>
            <w:proofErr w:type="spellEnd"/>
          </w:p>
          <w:p w14:paraId="7713D136" w14:textId="77777777" w:rsidR="0056111A" w:rsidRDefault="0056111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771FCD96" w14:textId="1A1EEF80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allowlist-by-paths</w:t>
            </w:r>
          </w:p>
          <w:p w14:paraId="3E021E0A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-system</w:t>
            </w:r>
          </w:p>
          <w:p w14:paraId="2541A3AC" w14:textId="77777777" w:rsidR="0056111A" w:rsidRDefault="0056111A" w:rsidP="0056111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5A9DB82D" w14:textId="6FAF6D69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action: ALLOW</w:t>
            </w:r>
          </w:p>
          <w:p w14:paraId="0F026BCC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rules:</w:t>
            </w:r>
          </w:p>
          <w:p w14:paraId="7058DF0D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- to:</w:t>
            </w:r>
          </w:p>
          <w:p w14:paraId="67DFEDE5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operation:</w:t>
            </w:r>
          </w:p>
          <w:p w14:paraId="320602A7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paths:</w:t>
            </w:r>
          </w:p>
          <w:p w14:paraId="5D3C41B3" w14:textId="77777777" w:rsidR="0056111A" w:rsidRDefault="0056111A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/met</w:t>
            </w:r>
            <w:r w:rsidR="005F07A5">
              <w:rPr>
                <w:rFonts w:hint="eastAsia"/>
                <w:sz w:val="20"/>
                <w:szCs w:val="18"/>
                <w:lang w:val="en-GB"/>
              </w:rPr>
              <w:t>rics</w:t>
            </w:r>
          </w:p>
          <w:p w14:paraId="016E1B15" w14:textId="77777777" w:rsidR="005F07A5" w:rsidRDefault="005F07A5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healthz</w:t>
            </w:r>
            <w:proofErr w:type="spellEnd"/>
          </w:p>
          <w:p w14:paraId="5039360D" w14:textId="77777777" w:rsidR="005F07A5" w:rsidRDefault="005F07A5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/ready</w:t>
            </w:r>
          </w:p>
          <w:p w14:paraId="1CB4D046" w14:textId="77777777" w:rsidR="005F07A5" w:rsidRDefault="005F07A5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/wait-for-drain</w:t>
            </w:r>
          </w:p>
          <w:p w14:paraId="60FB09B5" w14:textId="77777777" w:rsidR="005F07A5" w:rsidRDefault="005F07A5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/v1/models/*</w:t>
            </w:r>
          </w:p>
          <w:p w14:paraId="141C3E73" w14:textId="77777777" w:rsidR="005F07A5" w:rsidRDefault="005F07A5" w:rsidP="0056111A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- /v2/models/*</w:t>
            </w:r>
          </w:p>
          <w:p w14:paraId="4241AE76" w14:textId="77777777" w:rsidR="005F07A5" w:rsidRDefault="005F07A5" w:rsidP="005F07A5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3D520B10" w14:textId="4122FD43" w:rsidR="005F07A5" w:rsidRPr="00707B9F" w:rsidRDefault="005F07A5" w:rsidP="005F07A5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331989">
              <w:rPr>
                <w:rFonts w:hint="eastAsia"/>
                <w:sz w:val="20"/>
                <w:szCs w:val="18"/>
                <w:lang w:val="en-GB"/>
              </w:rPr>
              <w:t xml:space="preserve"> apply -f ~/allowlist-by-</w:t>
            </w:r>
            <w:proofErr w:type="spellStart"/>
            <w:proofErr w:type="gramStart"/>
            <w:r w:rsidR="00331989">
              <w:rPr>
                <w:rFonts w:hint="eastAsia"/>
                <w:sz w:val="20"/>
                <w:szCs w:val="18"/>
                <w:lang w:val="en-GB"/>
              </w:rPr>
              <w:t>paths.yaml</w:t>
            </w:r>
            <w:proofErr w:type="spellEnd"/>
            <w:proofErr w:type="gramEnd"/>
          </w:p>
        </w:tc>
      </w:tr>
    </w:tbl>
    <w:p w14:paraId="6576DDBB" w14:textId="77777777" w:rsidR="009614F1" w:rsidRDefault="009614F1" w:rsidP="00822615">
      <w:pPr>
        <w:jc w:val="left"/>
      </w:pPr>
    </w:p>
    <w:p w14:paraId="4E275D46" w14:textId="1FA60386" w:rsidR="008B63B6" w:rsidRPr="008B63B6" w:rsidRDefault="008B63B6" w:rsidP="008B63B6">
      <w:pPr>
        <w:pStyle w:val="20"/>
        <w:numPr>
          <w:ilvl w:val="1"/>
          <w:numId w:val="13"/>
        </w:numPr>
        <w:jc w:val="left"/>
      </w:pPr>
      <w:bookmarkStart w:id="99" w:name="_Toc207787397"/>
      <w:r>
        <w:rPr>
          <w:rFonts w:hint="eastAsia"/>
        </w:rPr>
        <w:t>K8s Cluster 외부에서 모델 호출 허용 설정 예시</w:t>
      </w:r>
      <w:bookmarkEnd w:id="99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8B63B6" w:rsidRPr="00707B9F" w14:paraId="39C8A032" w14:textId="77777777" w:rsidTr="00517BB9">
        <w:tc>
          <w:tcPr>
            <w:tcW w:w="9962" w:type="dxa"/>
            <w:shd w:val="clear" w:color="auto" w:fill="D0CECE"/>
          </w:tcPr>
          <w:p w14:paraId="6461592C" w14:textId="77777777" w:rsidR="008B63B6" w:rsidRDefault="008B63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-user-example-com</w:t>
            </w:r>
          </w:p>
          <w:p w14:paraId="77503A52" w14:textId="77777777" w:rsidR="008B63B6" w:rsidRDefault="008B63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EXPOSE_PREFIX=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kfserving</w:t>
            </w:r>
            <w:proofErr w:type="spellEnd"/>
          </w:p>
          <w:p w14:paraId="1F6BC482" w14:textId="77777777" w:rsidR="008B63B6" w:rsidRDefault="008B63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INF_MODEL_NAME=inf-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sklearn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-iris-model</w:t>
            </w:r>
          </w:p>
          <w:p w14:paraId="34C69C03" w14:textId="77777777" w:rsidR="008B63B6" w:rsidRDefault="008B63B6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F4159C7" w14:textId="77777777" w:rsidR="008B63B6" w:rsidRDefault="008B63B6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cat &lt;&lt; EOF |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</w:t>
            </w:r>
            <w:r w:rsidR="00067C6D">
              <w:rPr>
                <w:rFonts w:hint="eastAsia"/>
                <w:sz w:val="20"/>
                <w:szCs w:val="18"/>
                <w:lang w:val="en-GB"/>
              </w:rPr>
              <w:t xml:space="preserve"> -f -</w:t>
            </w:r>
          </w:p>
          <w:p w14:paraId="7985168C" w14:textId="77777777" w:rsidR="00067C6D" w:rsidRDefault="00067C6D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serving.kserve.io/v1beta1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059132F1" w14:textId="77777777" w:rsidR="00067C6D" w:rsidRDefault="00067C6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InferenceService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5D77954A" w14:textId="77777777" w:rsidR="00067C6D" w:rsidRDefault="00067C6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012FD432" w14:textId="22EC3AA9" w:rsidR="00067C6D" w:rsidRDefault="00067C6D" w:rsidP="00067C6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name: $INF_MODEL_NAME</w:t>
            </w:r>
          </w:p>
          <w:p w14:paraId="089DD754" w14:textId="77777777" w:rsidR="00067C6D" w:rsidRDefault="00067C6D" w:rsidP="00067C6D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namespace: $NAMESPACE</w:t>
            </w:r>
          </w:p>
          <w:p w14:paraId="78AC2E30" w14:textId="77777777" w:rsidR="00067C6D" w:rsidRDefault="00067C6D" w:rsidP="00067C6D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40050959" w14:textId="77777777" w:rsidR="00537AFC" w:rsidRDefault="00067C6D" w:rsidP="00537AFC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predictor:</w:t>
            </w:r>
          </w:p>
          <w:p w14:paraId="766BC249" w14:textId="77777777" w:rsidR="00067C6D" w:rsidRDefault="00067C6D" w:rsidP="00537AFC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serviceAccountName:bucketmodel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-sa</w:t>
            </w:r>
            <w:proofErr w:type="spellEnd"/>
          </w:p>
          <w:p w14:paraId="1FD60DBA" w14:textId="77777777" w:rsidR="00537AFC" w:rsidRDefault="00537AFC" w:rsidP="00537AFC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model:</w:t>
            </w:r>
          </w:p>
          <w:p w14:paraId="6FD37FB8" w14:textId="77777777" w:rsidR="00537AFC" w:rsidRDefault="00537AFC" w:rsidP="00537AFC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modelFormat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3D779F5" w14:textId="77777777" w:rsidR="00537AFC" w:rsidRDefault="00537AFC" w:rsidP="00537AFC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name: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sklearn</w:t>
            </w:r>
            <w:proofErr w:type="spellEnd"/>
          </w:p>
          <w:p w14:paraId="2BDB8BE8" w14:textId="77777777" w:rsidR="00E36230" w:rsidRDefault="00E36230" w:rsidP="00537AFC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storageUri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s3://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bucketmodel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/iris-model/1.0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1C652713" w14:textId="77777777" w:rsidR="00E36230" w:rsidRDefault="00E36230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5315BB02" w14:textId="77777777" w:rsidR="00E36230" w:rsidRDefault="00E36230" w:rsidP="00E36230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266826A" w14:textId="77777777" w:rsidR="00E36230" w:rsidRDefault="00E36230" w:rsidP="00E36230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5486400" w14:textId="77777777" w:rsidR="00E36230" w:rsidRDefault="00E36230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&lt;&lt;EOF | tee ~</w:t>
            </w:r>
            <w:r w:rsidR="00847B8B"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 w:rsidR="00847B8B">
              <w:rPr>
                <w:rFonts w:hint="eastAsia"/>
                <w:sz w:val="20"/>
                <w:szCs w:val="18"/>
                <w:lang w:val="en-GB"/>
              </w:rPr>
              <w:t>kserve</w:t>
            </w:r>
            <w:proofErr w:type="spellEnd"/>
            <w:r w:rsidR="00847B8B">
              <w:rPr>
                <w:rFonts w:hint="eastAsia"/>
                <w:sz w:val="20"/>
                <w:szCs w:val="18"/>
                <w:lang w:val="en-GB"/>
              </w:rPr>
              <w:t>-external-</w:t>
            </w:r>
            <w:proofErr w:type="spellStart"/>
            <w:proofErr w:type="gramStart"/>
            <w:r w:rsidR="00847B8B">
              <w:rPr>
                <w:rFonts w:hint="eastAsia"/>
                <w:sz w:val="20"/>
                <w:szCs w:val="18"/>
                <w:lang w:val="en-GB"/>
              </w:rPr>
              <w:t>expose.yaml</w:t>
            </w:r>
            <w:proofErr w:type="spellEnd"/>
            <w:proofErr w:type="gramEnd"/>
          </w:p>
          <w:p w14:paraId="11E702C8" w14:textId="77777777" w:rsidR="00847B8B" w:rsidRDefault="00847B8B" w:rsidP="00E36230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networking.istio.io/v1beta1</w:t>
            </w:r>
          </w:p>
          <w:p w14:paraId="1414555B" w14:textId="77777777" w:rsidR="00C624D2" w:rsidRDefault="00C624D2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VirtualService</w:t>
            </w:r>
            <w:proofErr w:type="spellEnd"/>
          </w:p>
          <w:p w14:paraId="1125C2F5" w14:textId="77777777" w:rsidR="00C624D2" w:rsidRDefault="00C624D2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</w:t>
            </w:r>
          </w:p>
          <w:p w14:paraId="5DE714E8" w14:textId="77777777" w:rsidR="00C624D2" w:rsidRDefault="00C624D2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name: vs-$INF_MODEL_NAME</w:t>
            </w:r>
          </w:p>
          <w:p w14:paraId="21E904F3" w14:textId="77777777" w:rsidR="00C624D2" w:rsidRDefault="00C624D2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$NAMESPACE</w:t>
            </w:r>
          </w:p>
          <w:p w14:paraId="624412E0" w14:textId="77777777" w:rsidR="00D048CC" w:rsidRDefault="00D048CC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3C102348" w14:textId="77777777" w:rsidR="00D048CC" w:rsidRDefault="00D048CC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gateways:</w:t>
            </w:r>
          </w:p>
          <w:p w14:paraId="1F736390" w14:textId="77777777" w:rsidR="00D048CC" w:rsidRDefault="00D048CC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-gateway</w:t>
            </w:r>
          </w:p>
          <w:p w14:paraId="6E9D4841" w14:textId="77777777" w:rsidR="00D048CC" w:rsidRDefault="00D048CC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hosts:</w:t>
            </w:r>
          </w:p>
          <w:p w14:paraId="0C9BD72E" w14:textId="77777777" w:rsidR="00D048CC" w:rsidRDefault="00D048CC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r w:rsidR="007202E6">
              <w:rPr>
                <w:sz w:val="20"/>
                <w:szCs w:val="18"/>
                <w:lang w:val="en-GB"/>
              </w:rPr>
              <w:t>‘</w:t>
            </w:r>
            <w:r w:rsidR="007202E6">
              <w:rPr>
                <w:rFonts w:hint="eastAsia"/>
                <w:sz w:val="20"/>
                <w:szCs w:val="18"/>
                <w:lang w:val="en-GB"/>
              </w:rPr>
              <w:t>*</w:t>
            </w:r>
            <w:r w:rsidR="007202E6">
              <w:rPr>
                <w:sz w:val="20"/>
                <w:szCs w:val="18"/>
                <w:lang w:val="en-GB"/>
              </w:rPr>
              <w:t>’</w:t>
            </w:r>
          </w:p>
          <w:p w14:paraId="60CC1100" w14:textId="77777777" w:rsidR="007202E6" w:rsidRDefault="007202E6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http:</w:t>
            </w:r>
          </w:p>
          <w:p w14:paraId="05BB57C2" w14:textId="77777777" w:rsidR="007202E6" w:rsidRDefault="007202E6" w:rsidP="00E36230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match:</w:t>
            </w:r>
          </w:p>
          <w:p w14:paraId="3C3FF0BF" w14:textId="7C039BCF" w:rsidR="007202E6" w:rsidRDefault="007202E6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uri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5DB07FE6" w14:textId="77777777" w:rsidR="007202E6" w:rsidRDefault="005430D9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prefix: /$EXPOSE_PREFIX/$NAMESPACE/$INF_MODEL_NAME</w:t>
            </w:r>
          </w:p>
          <w:p w14:paraId="049E095D" w14:textId="77777777" w:rsidR="005430D9" w:rsidRDefault="005430D9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route:</w:t>
            </w:r>
          </w:p>
          <w:p w14:paraId="1A592CD8" w14:textId="77777777" w:rsidR="005430D9" w:rsidRDefault="005430D9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d</w:t>
            </w:r>
            <w:r w:rsidR="00A1773A">
              <w:rPr>
                <w:rFonts w:hint="eastAsia"/>
                <w:sz w:val="20"/>
                <w:szCs w:val="18"/>
                <w:lang w:val="en-GB"/>
              </w:rPr>
              <w:t>estination:</w:t>
            </w:r>
          </w:p>
          <w:p w14:paraId="518D6ED5" w14:textId="77777777" w:rsidR="00A1773A" w:rsidRDefault="00A1773A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host: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knative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-local-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gateway.istio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system.svc.cluster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.local</w:t>
            </w:r>
            <w:proofErr w:type="spellEnd"/>
          </w:p>
          <w:p w14:paraId="75218C5D" w14:textId="77777777" w:rsidR="0037479F" w:rsidRDefault="0037479F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headers:</w:t>
            </w:r>
          </w:p>
          <w:p w14:paraId="70928B41" w14:textId="77777777" w:rsidR="0037479F" w:rsidRDefault="0037479F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request:</w:t>
            </w:r>
          </w:p>
          <w:p w14:paraId="13C6FE9D" w14:textId="77777777" w:rsidR="0037479F" w:rsidRDefault="0037479F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set:</w:t>
            </w:r>
          </w:p>
          <w:p w14:paraId="5028B84C" w14:textId="77777777" w:rsidR="0037479F" w:rsidRDefault="0037479F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Host: $INF_MODEL_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NAME,$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NAMESPACE.svc.cluster</w:t>
            </w:r>
            <w:proofErr w:type="gramEnd"/>
            <w:r w:rsidR="0089130E">
              <w:rPr>
                <w:rFonts w:hint="eastAsia"/>
                <w:sz w:val="20"/>
                <w:szCs w:val="18"/>
                <w:lang w:val="en-GB"/>
              </w:rPr>
              <w:t>.local</w:t>
            </w:r>
            <w:proofErr w:type="spellEnd"/>
          </w:p>
          <w:p w14:paraId="6AAC17B6" w14:textId="77777777" w:rsidR="0089130E" w:rsidRDefault="0089130E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weight: 100</w:t>
            </w:r>
          </w:p>
          <w:p w14:paraId="1F10BC6A" w14:textId="77777777" w:rsidR="0089130E" w:rsidRDefault="0089130E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rewrite:</w:t>
            </w:r>
          </w:p>
          <w:p w14:paraId="757E5164" w14:textId="77777777" w:rsidR="0089130E" w:rsidRDefault="0089130E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uri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/v1/models/$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INF_MODEL_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NAME:predict</w:t>
            </w:r>
            <w:proofErr w:type="spellEnd"/>
            <w:proofErr w:type="gramEnd"/>
          </w:p>
          <w:p w14:paraId="2D69221B" w14:textId="77777777" w:rsidR="009263E9" w:rsidRDefault="009263E9" w:rsidP="007202E6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timeout: 300s</w:t>
            </w:r>
          </w:p>
          <w:p w14:paraId="6609D4E7" w14:textId="77777777" w:rsidR="009263E9" w:rsidRDefault="009263E9" w:rsidP="009263E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139272ED" w14:textId="77777777" w:rsidR="009263E9" w:rsidRDefault="009263E9" w:rsidP="009263E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0878366" w14:textId="178F4C6E" w:rsidR="009263E9" w:rsidRPr="00847B8B" w:rsidRDefault="009263E9" w:rsidP="009263E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~/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kserve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-external-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expose.yaml</w:t>
            </w:r>
            <w:proofErr w:type="spellEnd"/>
            <w:proofErr w:type="gramEnd"/>
          </w:p>
        </w:tc>
      </w:tr>
    </w:tbl>
    <w:p w14:paraId="562CCBBE" w14:textId="77777777" w:rsidR="008B63B6" w:rsidRDefault="008B63B6" w:rsidP="00822615">
      <w:pPr>
        <w:jc w:val="left"/>
      </w:pPr>
    </w:p>
    <w:p w14:paraId="274CB0A0" w14:textId="569CC5B2" w:rsidR="00DE41C5" w:rsidRPr="008B63B6" w:rsidRDefault="00DE41C5" w:rsidP="00DE41C5">
      <w:pPr>
        <w:pStyle w:val="20"/>
        <w:numPr>
          <w:ilvl w:val="1"/>
          <w:numId w:val="13"/>
        </w:numPr>
        <w:jc w:val="left"/>
      </w:pPr>
      <w:bookmarkStart w:id="100" w:name="_Toc207787398"/>
      <w:r>
        <w:rPr>
          <w:rFonts w:hint="eastAsia"/>
        </w:rPr>
        <w:t>Model Test</w:t>
      </w:r>
      <w:bookmarkEnd w:id="100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DE41C5" w:rsidRPr="00707B9F" w14:paraId="33070E9B" w14:textId="77777777" w:rsidTr="00517BB9">
        <w:tc>
          <w:tcPr>
            <w:tcW w:w="9962" w:type="dxa"/>
            <w:shd w:val="clear" w:color="auto" w:fill="D0CECE"/>
          </w:tcPr>
          <w:p w14:paraId="49BB5D6A" w14:textId="77777777" w:rsidR="00DE41C5" w:rsidRDefault="00DE41C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import requests</w:t>
            </w:r>
          </w:p>
          <w:p w14:paraId="18572561" w14:textId="77777777" w:rsidR="00DE41C5" w:rsidRDefault="00DE41C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import </w:t>
            </w:r>
            <w:proofErr w:type="spellStart"/>
            <w:r w:rsidR="00503AA5"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</w:p>
          <w:p w14:paraId="0C6A3A64" w14:textId="77777777" w:rsidR="00503AA5" w:rsidRDefault="00503AA5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52CAA216" w14:textId="77777777" w:rsidR="00503AA5" w:rsidRDefault="00503AA5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sklearn_iris_input</w:t>
            </w:r>
            <w:proofErr w:type="spellEnd"/>
            <w:r w:rsidR="00E42461"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="00E42461">
              <w:rPr>
                <w:rFonts w:hint="eastAsia"/>
                <w:sz w:val="20"/>
                <w:szCs w:val="18"/>
                <w:lang w:val="en-GB"/>
              </w:rPr>
              <w:t>dict</w:t>
            </w:r>
            <w:proofErr w:type="spellEnd"/>
            <w:r w:rsidR="00E42461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 w:rsidR="00E42461">
              <w:rPr>
                <w:rFonts w:hint="eastAsia"/>
                <w:sz w:val="20"/>
                <w:szCs w:val="18"/>
                <w:lang w:val="en-GB"/>
              </w:rPr>
              <w:t>instances</w:t>
            </w:r>
            <w:proofErr w:type="gramStart"/>
            <w:r w:rsidR="00E42461">
              <w:rPr>
                <w:rFonts w:hint="eastAsia"/>
                <w:sz w:val="20"/>
                <w:szCs w:val="18"/>
                <w:lang w:val="en-GB"/>
              </w:rPr>
              <w:t>=[</w:t>
            </w:r>
            <w:proofErr w:type="gramEnd"/>
          </w:p>
          <w:p w14:paraId="26376150" w14:textId="77777777" w:rsidR="00E42461" w:rsidRDefault="00E4246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[6.8, 2.8, 4.8, 1.4],</w:t>
            </w:r>
          </w:p>
          <w:p w14:paraId="57EEE6CA" w14:textId="77777777" w:rsidR="00F04D98" w:rsidRDefault="00F04D9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[6.0, 6.4, 4.5, 1.6]</w:t>
            </w:r>
          </w:p>
          <w:p w14:paraId="5F579FA1" w14:textId="77777777" w:rsidR="00F04D98" w:rsidRDefault="00F04D9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])</w:t>
            </w:r>
          </w:p>
          <w:p w14:paraId="226E4A35" w14:textId="77777777" w:rsidR="00F04D98" w:rsidRDefault="00F04D98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6E773C5" w14:textId="77777777" w:rsidR="00F04D98" w:rsidRDefault="00F04D98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url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https://analysis-kubf.wizmore.co.kr:31002/</w:t>
            </w:r>
            <w:r w:rsidR="003F77F0">
              <w:rPr>
                <w:rFonts w:hint="eastAsia"/>
                <w:sz w:val="20"/>
                <w:szCs w:val="18"/>
                <w:lang w:val="en-GB"/>
              </w:rPr>
              <w:t>kfserving/kubeflow-user-example-com/inf-sklearn-iris-model</w:t>
            </w:r>
            <w:r w:rsidR="003F77F0">
              <w:rPr>
                <w:sz w:val="20"/>
                <w:szCs w:val="18"/>
                <w:lang w:val="en-GB"/>
              </w:rPr>
              <w:t>”</w:t>
            </w:r>
          </w:p>
          <w:p w14:paraId="1191968D" w14:textId="77777777" w:rsidR="002369ED" w:rsidRDefault="002369ED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14296D8" w14:textId="77777777" w:rsidR="002369ED" w:rsidRDefault="002369ED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response_external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requests.post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url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, data=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json.dumps</w:t>
            </w:r>
            <w:proofErr w:type="spellEnd"/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sklearn_iris_input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))</w:t>
            </w:r>
          </w:p>
          <w:p w14:paraId="7190DE39" w14:textId="77777777" w:rsidR="002369ED" w:rsidRDefault="002369ED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5986929" w14:textId="7D190A67" w:rsidR="002369ED" w:rsidRPr="002369ED" w:rsidRDefault="002369E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print(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response_external.text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</w:tc>
      </w:tr>
    </w:tbl>
    <w:p w14:paraId="5279D77D" w14:textId="77777777" w:rsidR="00DE41C5" w:rsidRDefault="00DE41C5" w:rsidP="00822615">
      <w:pPr>
        <w:jc w:val="left"/>
      </w:pPr>
    </w:p>
    <w:p w14:paraId="1650C3EE" w14:textId="128926B3" w:rsidR="0009305B" w:rsidRDefault="0009305B" w:rsidP="0009305B">
      <w:pPr>
        <w:pStyle w:val="20"/>
        <w:numPr>
          <w:ilvl w:val="1"/>
          <w:numId w:val="13"/>
        </w:numPr>
        <w:jc w:val="left"/>
      </w:pPr>
      <w:bookmarkStart w:id="101" w:name="_Toc207787399"/>
      <w:r>
        <w:rPr>
          <w:rFonts w:hint="eastAsia"/>
        </w:rPr>
        <w:t>인증 인가 예외처리 설정</w:t>
      </w:r>
      <w:bookmarkEnd w:id="101"/>
    </w:p>
    <w:p w14:paraId="79460EC2" w14:textId="49F41FE2" w:rsidR="00762D5D" w:rsidRPr="00762D5D" w:rsidRDefault="00591D4D" w:rsidP="00762D5D">
      <w:pPr>
        <w:pStyle w:val="3"/>
        <w:numPr>
          <w:ilvl w:val="2"/>
          <w:numId w:val="13"/>
        </w:numPr>
        <w:jc w:val="left"/>
      </w:pPr>
      <w:bookmarkStart w:id="102" w:name="_Toc207787400"/>
      <w:r>
        <w:rPr>
          <w:rFonts w:hint="eastAsia"/>
        </w:rPr>
        <w:t>Istio 인증(AuthN) 없이 접근 가능하도록 설정 (istio-ingressgateway-oauth2-proxy)</w:t>
      </w:r>
      <w:bookmarkEnd w:id="102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09305B" w:rsidRPr="00707B9F" w14:paraId="2F9CE22E" w14:textId="77777777" w:rsidTr="6AA03AF7">
        <w:tc>
          <w:tcPr>
            <w:tcW w:w="9962" w:type="dxa"/>
            <w:shd w:val="clear" w:color="auto" w:fill="D0CECE"/>
          </w:tcPr>
          <w:p w14:paraId="4A89D89E" w14:textId="4977EDA4" w:rsidR="0009305B" w:rsidRDefault="00F25DC2" w:rsidP="00517BB9">
            <w:pPr>
              <w:jc w:val="left"/>
              <w:rPr>
                <w:sz w:val="20"/>
                <w:lang w:val="en-GB"/>
              </w:rPr>
            </w:pPr>
            <w:proofErr w:type="spellStart"/>
            <w:r w:rsidRPr="6AA03AF7">
              <w:rPr>
                <w:sz w:val="20"/>
                <w:lang w:val="en-GB"/>
              </w:rPr>
              <w:t>kubectl</w:t>
            </w:r>
            <w:proofErr w:type="spellEnd"/>
            <w:r w:rsidRPr="6AA03AF7">
              <w:rPr>
                <w:sz w:val="20"/>
                <w:lang w:val="en-GB"/>
              </w:rPr>
              <w:t xml:space="preserve"> patch authorizationpolicy.security.istio.io istio-ingressgateway-oauth2-proxy</w:t>
            </w:r>
            <w:r w:rsidR="003C5873" w:rsidRPr="6AA03AF7">
              <w:rPr>
                <w:sz w:val="20"/>
                <w:lang w:val="en-GB"/>
              </w:rPr>
              <w:t xml:space="preserve"> -n </w:t>
            </w:r>
            <w:proofErr w:type="spellStart"/>
            <w:r w:rsidR="003C5873" w:rsidRPr="6AA03AF7">
              <w:rPr>
                <w:sz w:val="20"/>
                <w:lang w:val="en-GB"/>
              </w:rPr>
              <w:t>istio</w:t>
            </w:r>
            <w:proofErr w:type="spellEnd"/>
            <w:r w:rsidR="003C5873" w:rsidRPr="6AA03AF7">
              <w:rPr>
                <w:sz w:val="20"/>
                <w:lang w:val="en-GB"/>
              </w:rPr>
              <w:t>-system --type=’</w:t>
            </w:r>
            <w:proofErr w:type="spellStart"/>
            <w:r w:rsidR="003C5873" w:rsidRPr="6AA03AF7">
              <w:rPr>
                <w:sz w:val="20"/>
                <w:lang w:val="en-GB"/>
              </w:rPr>
              <w:t>json</w:t>
            </w:r>
            <w:proofErr w:type="spellEnd"/>
            <w:r w:rsidR="003C5873" w:rsidRPr="6AA03AF7">
              <w:rPr>
                <w:sz w:val="20"/>
                <w:lang w:val="en-GB"/>
              </w:rPr>
              <w:t>’ -p=</w:t>
            </w:r>
            <w:proofErr w:type="gramStart"/>
            <w:r w:rsidR="003C5873" w:rsidRPr="6AA03AF7">
              <w:rPr>
                <w:sz w:val="20"/>
                <w:lang w:val="en-GB"/>
              </w:rPr>
              <w:t>’[</w:t>
            </w:r>
            <w:proofErr w:type="gramEnd"/>
            <w:r w:rsidR="005F2080" w:rsidRPr="6AA03AF7">
              <w:rPr>
                <w:sz w:val="20"/>
                <w:lang w:val="en-GB"/>
              </w:rPr>
              <w:t>{“</w:t>
            </w:r>
            <w:proofErr w:type="spellStart"/>
            <w:r w:rsidR="005F2080" w:rsidRPr="6AA03AF7">
              <w:rPr>
                <w:sz w:val="20"/>
                <w:lang w:val="en-GB"/>
              </w:rPr>
              <w:t>op”</w:t>
            </w:r>
            <w:proofErr w:type="gramStart"/>
            <w:r w:rsidR="005F2080" w:rsidRPr="6AA03AF7">
              <w:rPr>
                <w:sz w:val="20"/>
                <w:lang w:val="en-GB"/>
              </w:rPr>
              <w:t>:”add</w:t>
            </w:r>
            <w:proofErr w:type="spellEnd"/>
            <w:proofErr w:type="gramEnd"/>
            <w:r w:rsidR="005F2080" w:rsidRPr="6AA03AF7">
              <w:rPr>
                <w:sz w:val="20"/>
                <w:lang w:val="en-GB"/>
              </w:rPr>
              <w:t>”, “path”:</w:t>
            </w:r>
            <w:r w:rsidR="00F102CA" w:rsidRPr="6AA03AF7">
              <w:rPr>
                <w:sz w:val="20"/>
                <w:lang w:val="en-GB"/>
              </w:rPr>
              <w:t xml:space="preserve"> “/spec/rules/0/to/0/operation/</w:t>
            </w:r>
            <w:proofErr w:type="spellStart"/>
            <w:r w:rsidR="00F102CA" w:rsidRPr="6AA03AF7">
              <w:rPr>
                <w:sz w:val="20"/>
                <w:lang w:val="en-GB"/>
              </w:rPr>
              <w:t>notPaths</w:t>
            </w:r>
            <w:proofErr w:type="spellEnd"/>
            <w:r w:rsidR="00F102CA" w:rsidRPr="6AA03AF7">
              <w:rPr>
                <w:sz w:val="20"/>
                <w:lang w:val="en-GB"/>
              </w:rPr>
              <w:t>/</w:t>
            </w:r>
            <w:proofErr w:type="gramStart"/>
            <w:r w:rsidR="00F102CA" w:rsidRPr="6AA03AF7">
              <w:rPr>
                <w:sz w:val="20"/>
                <w:lang w:val="en-GB"/>
              </w:rPr>
              <w:t>-“</w:t>
            </w:r>
            <w:proofErr w:type="gramEnd"/>
            <w:r w:rsidR="00F102CA" w:rsidRPr="6AA03AF7">
              <w:rPr>
                <w:sz w:val="20"/>
                <w:lang w:val="en-GB"/>
              </w:rPr>
              <w:t>, “value”: “/</w:t>
            </w:r>
            <w:proofErr w:type="spellStart"/>
            <w:r w:rsidR="00F102CA" w:rsidRPr="6AA03AF7">
              <w:rPr>
                <w:sz w:val="20"/>
                <w:lang w:val="en-GB"/>
              </w:rPr>
              <w:t>kfserving</w:t>
            </w:r>
            <w:proofErr w:type="spellEnd"/>
            <w:r w:rsidR="00F102CA" w:rsidRPr="6AA03AF7">
              <w:rPr>
                <w:sz w:val="20"/>
                <w:lang w:val="en-GB"/>
              </w:rPr>
              <w:t>/*”}]’</w:t>
            </w:r>
          </w:p>
          <w:p w14:paraId="5C21ED44" w14:textId="77777777" w:rsidR="00987BA4" w:rsidRDefault="00987BA4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authorizationpolicies.security</w:t>
            </w:r>
            <w:r w:rsidR="00A41F39">
              <w:rPr>
                <w:rFonts w:hint="eastAsia"/>
                <w:sz w:val="20"/>
                <w:szCs w:val="18"/>
                <w:lang w:val="en-GB"/>
              </w:rPr>
              <w:t xml:space="preserve">.istio.io -n </w:t>
            </w:r>
            <w:proofErr w:type="spellStart"/>
            <w:r w:rsidR="00A41F39"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 w:rsidR="00A41F39">
              <w:rPr>
                <w:rFonts w:hint="eastAsia"/>
                <w:sz w:val="20"/>
                <w:szCs w:val="18"/>
                <w:lang w:val="en-GB"/>
              </w:rPr>
              <w:t xml:space="preserve">-system istio-ingressgateway-oauth2-proxy -o </w:t>
            </w:r>
            <w:proofErr w:type="spellStart"/>
            <w:r w:rsidR="00A41F39"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</w:p>
          <w:p w14:paraId="1624DFD0" w14:textId="77777777" w:rsidR="006273CF" w:rsidRDefault="006273CF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CF07E10" w14:textId="77777777" w:rsidR="006273CF" w:rsidRDefault="006273C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edit authorizationpolicies.security.istio.io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-system istio-ingressgateway-oauth2-proxy</w:t>
            </w:r>
          </w:p>
          <w:p w14:paraId="371FCA70" w14:textId="77777777" w:rsidR="006273CF" w:rsidRDefault="006273C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</w:t>
            </w:r>
          </w:p>
          <w:p w14:paraId="5DA4A4E2" w14:textId="77777777" w:rsidR="006273CF" w:rsidRDefault="0060654F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C4C27">
              <w:rPr>
                <w:rFonts w:hint="eastAsia"/>
                <w:sz w:val="20"/>
                <w:szCs w:val="18"/>
                <w:lang w:val="en-GB"/>
              </w:rPr>
              <w:t>rules:</w:t>
            </w:r>
          </w:p>
          <w:p w14:paraId="4F27218E" w14:textId="77777777" w:rsidR="009C4C27" w:rsidRDefault="009C4C2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to:</w:t>
            </w:r>
          </w:p>
          <w:p w14:paraId="7DD16ED6" w14:textId="6695F19D" w:rsidR="009C4C27" w:rsidRDefault="009C4C27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operation:</w:t>
            </w:r>
          </w:p>
          <w:p w14:paraId="481EFDBC" w14:textId="77777777" w:rsidR="009C4C27" w:rsidRDefault="009C4C27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notPaths</w:t>
            </w:r>
            <w:proofErr w:type="spellEnd"/>
            <w:r w:rsidR="0084239A"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4AB4E3D3" w14:textId="77777777" w:rsidR="00C45666" w:rsidRDefault="00C45666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dex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/*</w:t>
            </w:r>
          </w:p>
          <w:p w14:paraId="4F9F175A" w14:textId="77777777" w:rsidR="00C45666" w:rsidRDefault="00C45666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dex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/**</w:t>
            </w:r>
          </w:p>
          <w:p w14:paraId="0FD39FF6" w14:textId="77777777" w:rsidR="00C45666" w:rsidRDefault="00C45666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/oauth2/*</w:t>
            </w:r>
          </w:p>
          <w:p w14:paraId="032A48F0" w14:textId="77777777" w:rsidR="00C45666" w:rsidRDefault="00C45666" w:rsidP="009C4C27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kfserving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/*    # </w:t>
            </w:r>
            <w:r w:rsidR="009E42AF">
              <w:rPr>
                <w:rFonts w:hint="eastAsia"/>
                <w:sz w:val="20"/>
                <w:szCs w:val="18"/>
                <w:lang w:val="en-GB"/>
              </w:rPr>
              <w:t>이 부분 추가</w:t>
            </w:r>
          </w:p>
          <w:p w14:paraId="603A174E" w14:textId="5955674C" w:rsidR="009E42AF" w:rsidRPr="00F102CA" w:rsidRDefault="009E42AF" w:rsidP="009E42AF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</w:t>
            </w:r>
          </w:p>
        </w:tc>
      </w:tr>
    </w:tbl>
    <w:p w14:paraId="5AC36D9B" w14:textId="77777777" w:rsidR="0009305B" w:rsidRDefault="0009305B" w:rsidP="00822615">
      <w:pPr>
        <w:jc w:val="left"/>
      </w:pPr>
    </w:p>
    <w:p w14:paraId="79B65E84" w14:textId="461C9D25" w:rsidR="00CE4FAA" w:rsidRPr="00762D5D" w:rsidRDefault="00CE4FAA" w:rsidP="00CE4FAA">
      <w:pPr>
        <w:pStyle w:val="3"/>
        <w:numPr>
          <w:ilvl w:val="2"/>
          <w:numId w:val="13"/>
        </w:numPr>
        <w:jc w:val="left"/>
      </w:pPr>
      <w:bookmarkStart w:id="103" w:name="_Toc207787401"/>
      <w:r>
        <w:rPr>
          <w:rFonts w:hint="eastAsia"/>
        </w:rPr>
        <w:t>Istio 인</w:t>
      </w:r>
      <w:r w:rsidR="00602A8B">
        <w:rPr>
          <w:rFonts w:hint="eastAsia"/>
        </w:rPr>
        <w:t>가</w:t>
      </w:r>
      <w:r>
        <w:rPr>
          <w:rFonts w:hint="eastAsia"/>
        </w:rPr>
        <w:t>(</w:t>
      </w:r>
      <w:proofErr w:type="spellStart"/>
      <w:r>
        <w:rPr>
          <w:rFonts w:hint="eastAsia"/>
        </w:rPr>
        <w:t>Auth</w:t>
      </w:r>
      <w:r w:rsidR="00602A8B">
        <w:rPr>
          <w:rFonts w:hint="eastAsia"/>
        </w:rPr>
        <w:t>Z</w:t>
      </w:r>
      <w:proofErr w:type="spellEnd"/>
      <w:r>
        <w:rPr>
          <w:rFonts w:hint="eastAsia"/>
        </w:rPr>
        <w:t>) 없이 접근 가능하도록 설정 (</w:t>
      </w:r>
      <w:proofErr w:type="spellStart"/>
      <w:r>
        <w:rPr>
          <w:rFonts w:hint="eastAsia"/>
        </w:rPr>
        <w:t>istio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ingressgateway</w:t>
      </w:r>
      <w:proofErr w:type="spellEnd"/>
      <w:r>
        <w:rPr>
          <w:rFonts w:hint="eastAsia"/>
        </w:rPr>
        <w:t>-</w:t>
      </w:r>
      <w:r w:rsidR="00602A8B">
        <w:rPr>
          <w:rFonts w:hint="eastAsia"/>
        </w:rPr>
        <w:t>require</w:t>
      </w:r>
      <w:r>
        <w:rPr>
          <w:rFonts w:hint="eastAsia"/>
        </w:rPr>
        <w:t>-</w:t>
      </w:r>
      <w:proofErr w:type="spellStart"/>
      <w:r w:rsidR="00602A8B">
        <w:rPr>
          <w:rFonts w:hint="eastAsia"/>
        </w:rPr>
        <w:t>jwt</w:t>
      </w:r>
      <w:proofErr w:type="spellEnd"/>
      <w:r>
        <w:rPr>
          <w:rFonts w:hint="eastAsia"/>
        </w:rPr>
        <w:t>)</w:t>
      </w:r>
      <w:bookmarkEnd w:id="103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CE4FAA" w:rsidRPr="00707B9F" w14:paraId="17C4EC7F" w14:textId="77777777" w:rsidTr="6AA03AF7">
        <w:tc>
          <w:tcPr>
            <w:tcW w:w="9962" w:type="dxa"/>
            <w:shd w:val="clear" w:color="auto" w:fill="D0CECE"/>
          </w:tcPr>
          <w:p w14:paraId="6454F93E" w14:textId="4F4C5754" w:rsidR="00CE4FAA" w:rsidRDefault="00CE4FAA" w:rsidP="00517BB9">
            <w:pPr>
              <w:jc w:val="left"/>
              <w:rPr>
                <w:sz w:val="20"/>
                <w:lang w:val="en-GB"/>
              </w:rPr>
            </w:pPr>
            <w:proofErr w:type="spellStart"/>
            <w:r w:rsidRPr="6AA03AF7">
              <w:rPr>
                <w:sz w:val="20"/>
                <w:lang w:val="en-GB"/>
              </w:rPr>
              <w:t>kubectl</w:t>
            </w:r>
            <w:proofErr w:type="spellEnd"/>
            <w:r w:rsidRPr="6AA03AF7">
              <w:rPr>
                <w:sz w:val="20"/>
                <w:lang w:val="en-GB"/>
              </w:rPr>
              <w:t xml:space="preserve"> patch authorizationpolicy.security.istio.io </w:t>
            </w:r>
            <w:r w:rsidR="00FC764E" w:rsidRPr="6AA03AF7">
              <w:rPr>
                <w:sz w:val="20"/>
                <w:lang w:val="en-GB"/>
              </w:rPr>
              <w:t xml:space="preserve">-n </w:t>
            </w:r>
            <w:proofErr w:type="spellStart"/>
            <w:r w:rsidR="009C12A4" w:rsidRPr="6AA03AF7">
              <w:rPr>
                <w:sz w:val="20"/>
                <w:lang w:val="en-GB"/>
              </w:rPr>
              <w:t>istio</w:t>
            </w:r>
            <w:proofErr w:type="spellEnd"/>
            <w:r w:rsidR="009C12A4" w:rsidRPr="6AA03AF7">
              <w:rPr>
                <w:sz w:val="20"/>
                <w:lang w:val="en-GB"/>
              </w:rPr>
              <w:t xml:space="preserve">-system </w:t>
            </w:r>
            <w:proofErr w:type="spellStart"/>
            <w:r w:rsidRPr="6AA03AF7">
              <w:rPr>
                <w:sz w:val="20"/>
                <w:lang w:val="en-GB"/>
              </w:rPr>
              <w:t>istio</w:t>
            </w:r>
            <w:proofErr w:type="spellEnd"/>
            <w:r w:rsidRPr="6AA03AF7">
              <w:rPr>
                <w:sz w:val="20"/>
                <w:lang w:val="en-GB"/>
              </w:rPr>
              <w:t>-</w:t>
            </w:r>
            <w:proofErr w:type="spellStart"/>
            <w:r w:rsidRPr="6AA03AF7">
              <w:rPr>
                <w:sz w:val="20"/>
                <w:lang w:val="en-GB"/>
              </w:rPr>
              <w:t>ingressgateway</w:t>
            </w:r>
            <w:proofErr w:type="spellEnd"/>
            <w:r w:rsidRPr="6AA03AF7">
              <w:rPr>
                <w:sz w:val="20"/>
                <w:lang w:val="en-GB"/>
              </w:rPr>
              <w:t>-</w:t>
            </w:r>
            <w:r w:rsidR="009C12A4" w:rsidRPr="6AA03AF7">
              <w:rPr>
                <w:sz w:val="20"/>
                <w:lang w:val="en-GB"/>
              </w:rPr>
              <w:t>require</w:t>
            </w:r>
            <w:r w:rsidRPr="6AA03AF7">
              <w:rPr>
                <w:sz w:val="20"/>
                <w:lang w:val="en-GB"/>
              </w:rPr>
              <w:t>-</w:t>
            </w:r>
            <w:proofErr w:type="spellStart"/>
            <w:r w:rsidR="009C12A4" w:rsidRPr="6AA03AF7">
              <w:rPr>
                <w:sz w:val="20"/>
                <w:lang w:val="en-GB"/>
              </w:rPr>
              <w:t>jwt</w:t>
            </w:r>
            <w:proofErr w:type="spellEnd"/>
            <w:r w:rsidR="00B604EA" w:rsidRPr="6AA03AF7">
              <w:rPr>
                <w:sz w:val="20"/>
                <w:lang w:val="en-GB"/>
              </w:rPr>
              <w:t xml:space="preserve"> --type=’</w:t>
            </w:r>
            <w:proofErr w:type="spellStart"/>
            <w:r w:rsidR="00B604EA" w:rsidRPr="6AA03AF7">
              <w:rPr>
                <w:sz w:val="20"/>
                <w:lang w:val="en-GB"/>
              </w:rPr>
              <w:t>json</w:t>
            </w:r>
            <w:proofErr w:type="spellEnd"/>
            <w:r w:rsidR="00B604EA" w:rsidRPr="6AA03AF7">
              <w:rPr>
                <w:sz w:val="20"/>
                <w:lang w:val="en-GB"/>
              </w:rPr>
              <w:t>’ -p=</w:t>
            </w:r>
            <w:proofErr w:type="gramStart"/>
            <w:r w:rsidR="00B604EA" w:rsidRPr="6AA03AF7">
              <w:rPr>
                <w:sz w:val="20"/>
                <w:lang w:val="en-GB"/>
              </w:rPr>
              <w:t>’</w:t>
            </w:r>
            <w:r w:rsidR="00267096" w:rsidRPr="6AA03AF7">
              <w:rPr>
                <w:sz w:val="20"/>
                <w:lang w:val="en-GB"/>
              </w:rPr>
              <w:t>[</w:t>
            </w:r>
            <w:proofErr w:type="gramEnd"/>
            <w:r w:rsidR="00267096" w:rsidRPr="6AA03AF7">
              <w:rPr>
                <w:sz w:val="20"/>
                <w:lang w:val="en-GB"/>
              </w:rPr>
              <w:t>{“op”: “add”, “path”: “/spec/rules</w:t>
            </w:r>
            <w:r w:rsidR="00897FE6" w:rsidRPr="6AA03AF7">
              <w:rPr>
                <w:sz w:val="20"/>
                <w:lang w:val="en-GB"/>
              </w:rPr>
              <w:t>/0/to/0/operation/</w:t>
            </w:r>
            <w:proofErr w:type="spellStart"/>
            <w:r w:rsidR="00897FE6" w:rsidRPr="6AA03AF7">
              <w:rPr>
                <w:sz w:val="20"/>
                <w:lang w:val="en-GB"/>
              </w:rPr>
              <w:t>notPaths</w:t>
            </w:r>
            <w:proofErr w:type="spellEnd"/>
            <w:r w:rsidR="00897FE6" w:rsidRPr="6AA03AF7">
              <w:rPr>
                <w:sz w:val="20"/>
                <w:lang w:val="en-GB"/>
              </w:rPr>
              <w:t>/</w:t>
            </w:r>
            <w:proofErr w:type="gramStart"/>
            <w:r w:rsidR="00897FE6" w:rsidRPr="6AA03AF7">
              <w:rPr>
                <w:sz w:val="20"/>
                <w:lang w:val="en-GB"/>
              </w:rPr>
              <w:t>-“</w:t>
            </w:r>
            <w:proofErr w:type="gramEnd"/>
            <w:r w:rsidR="00897FE6" w:rsidRPr="6AA03AF7">
              <w:rPr>
                <w:sz w:val="20"/>
                <w:lang w:val="en-GB"/>
              </w:rPr>
              <w:t>, “value”: “/</w:t>
            </w:r>
            <w:proofErr w:type="spellStart"/>
            <w:r w:rsidR="00897FE6" w:rsidRPr="6AA03AF7">
              <w:rPr>
                <w:sz w:val="20"/>
                <w:lang w:val="en-GB"/>
              </w:rPr>
              <w:t>kfserving</w:t>
            </w:r>
            <w:proofErr w:type="spellEnd"/>
            <w:r w:rsidR="00316D37" w:rsidRPr="6AA03AF7">
              <w:rPr>
                <w:sz w:val="20"/>
                <w:lang w:val="en-GB"/>
              </w:rPr>
              <w:t>/*</w:t>
            </w:r>
            <w:r w:rsidR="00897FE6" w:rsidRPr="6AA03AF7">
              <w:rPr>
                <w:sz w:val="20"/>
                <w:lang w:val="en-GB"/>
              </w:rPr>
              <w:t>”</w:t>
            </w:r>
            <w:r w:rsidR="00316D37" w:rsidRPr="6AA03AF7">
              <w:rPr>
                <w:sz w:val="20"/>
                <w:lang w:val="en-GB"/>
              </w:rPr>
              <w:t>}]’</w:t>
            </w:r>
          </w:p>
          <w:p w14:paraId="2AEAB324" w14:textId="01863B07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authorizationpolicies.security.istio.io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-system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ingressgateway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r w:rsidR="00FD182A">
              <w:rPr>
                <w:rFonts w:hint="eastAsia"/>
                <w:sz w:val="20"/>
                <w:szCs w:val="18"/>
                <w:lang w:val="en-GB"/>
              </w:rPr>
              <w:t>require</w:t>
            </w:r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="00FD182A">
              <w:rPr>
                <w:rFonts w:hint="eastAsia"/>
                <w:sz w:val="20"/>
                <w:szCs w:val="18"/>
                <w:lang w:val="en-GB"/>
              </w:rPr>
              <w:t>jwt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-o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yaml</w:t>
            </w:r>
            <w:proofErr w:type="spellEnd"/>
          </w:p>
          <w:p w14:paraId="08E729F9" w14:textId="77777777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2741EA49" w14:textId="280F93FA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edit authorizationpolicies.security.istio.io -n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-system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ingressgateway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r w:rsidR="00966CD4">
              <w:rPr>
                <w:rFonts w:hint="eastAsia"/>
                <w:sz w:val="20"/>
                <w:szCs w:val="18"/>
                <w:lang w:val="en-GB"/>
              </w:rPr>
              <w:t>require</w:t>
            </w:r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r w:rsidR="00966CD4">
              <w:rPr>
                <w:rFonts w:hint="eastAsia"/>
                <w:sz w:val="20"/>
                <w:szCs w:val="18"/>
                <w:lang w:val="en-GB"/>
              </w:rPr>
              <w:t>jwt</w:t>
            </w:r>
            <w:proofErr w:type="spellEnd"/>
          </w:p>
          <w:p w14:paraId="26C5A82C" w14:textId="77777777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</w:t>
            </w:r>
          </w:p>
          <w:p w14:paraId="07D15590" w14:textId="716D4A61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66CD4">
              <w:rPr>
                <w:rFonts w:hint="eastAsia"/>
                <w:sz w:val="20"/>
                <w:szCs w:val="18"/>
                <w:lang w:val="en-GB"/>
              </w:rPr>
              <w:t>action</w:t>
            </w:r>
            <w:r>
              <w:rPr>
                <w:rFonts w:hint="eastAsia"/>
                <w:sz w:val="20"/>
                <w:szCs w:val="18"/>
                <w:lang w:val="en-GB"/>
              </w:rPr>
              <w:t>:</w:t>
            </w:r>
            <w:r w:rsidR="00966CD4">
              <w:rPr>
                <w:rFonts w:hint="eastAsia"/>
                <w:sz w:val="20"/>
                <w:szCs w:val="18"/>
                <w:lang w:val="en-GB"/>
              </w:rPr>
              <w:t xml:space="preserve"> DENY</w:t>
            </w:r>
          </w:p>
          <w:p w14:paraId="4FD6717D" w14:textId="09257F64" w:rsidR="00843579" w:rsidRDefault="0084357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rules:</w:t>
            </w:r>
          </w:p>
          <w:p w14:paraId="04CC23EC" w14:textId="47DFD3B0" w:rsidR="00CE4FA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r w:rsidR="00843579">
              <w:rPr>
                <w:rFonts w:hint="eastAsia"/>
                <w:sz w:val="20"/>
                <w:szCs w:val="18"/>
                <w:lang w:val="en-GB"/>
              </w:rPr>
              <w:t>from</w:t>
            </w:r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68AC776" w14:textId="37D63405" w:rsidR="00CE4FAA" w:rsidRDefault="00CE4FAA" w:rsidP="00517BB9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</w:t>
            </w:r>
            <w:r w:rsidR="00843579">
              <w:rPr>
                <w:rFonts w:hint="eastAsia"/>
                <w:sz w:val="20"/>
                <w:szCs w:val="18"/>
                <w:lang w:val="en-GB"/>
              </w:rPr>
              <w:t>source</w:t>
            </w:r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512D295" w14:textId="010CD40A" w:rsidR="00CE4FAA" w:rsidRDefault="00CE4FAA" w:rsidP="00517BB9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 w:rsidR="006A4F52">
              <w:rPr>
                <w:rFonts w:hint="eastAsia"/>
                <w:sz w:val="20"/>
                <w:szCs w:val="18"/>
                <w:lang w:val="en-GB"/>
              </w:rPr>
              <w:t>notRequestPrincipals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2E257A5E" w14:textId="4795CA9B" w:rsidR="00CE4FAA" w:rsidRDefault="00CE4FAA" w:rsidP="00517BB9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</w:t>
            </w:r>
            <w:r w:rsidR="006A4F52"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*</w:t>
            </w:r>
            <w:r w:rsidR="006A4F52">
              <w:rPr>
                <w:sz w:val="20"/>
                <w:szCs w:val="18"/>
                <w:lang w:val="en-GB"/>
              </w:rPr>
              <w:t>’</w:t>
            </w:r>
          </w:p>
          <w:p w14:paraId="6ED432A0" w14:textId="7B8E5B2B" w:rsidR="00CE4FAA" w:rsidRDefault="00B06570" w:rsidP="00B06570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to:</w:t>
            </w:r>
          </w:p>
          <w:p w14:paraId="5C038751" w14:textId="77777777" w:rsidR="00AF216E" w:rsidRDefault="00CE4FAA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- </w:t>
            </w:r>
            <w:r w:rsidR="00AF216E">
              <w:rPr>
                <w:rFonts w:hint="eastAsia"/>
                <w:sz w:val="20"/>
                <w:szCs w:val="18"/>
                <w:lang w:val="en-GB"/>
              </w:rPr>
              <w:t>operation:</w:t>
            </w:r>
          </w:p>
          <w:p w14:paraId="0E6B03C6" w14:textId="77777777" w:rsidR="00AF216E" w:rsidRDefault="00AF216E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notPaths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3A7C7223" w14:textId="77777777" w:rsidR="00AF216E" w:rsidRDefault="00AF216E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dex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/*</w:t>
            </w:r>
          </w:p>
          <w:p w14:paraId="53336CD3" w14:textId="77777777" w:rsidR="00AF216E" w:rsidRDefault="00AF216E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dex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/**</w:t>
            </w:r>
          </w:p>
          <w:p w14:paraId="76E2B8C2" w14:textId="77777777" w:rsidR="00AF216E" w:rsidRDefault="00AF216E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/oauth2/*</w:t>
            </w:r>
          </w:p>
          <w:p w14:paraId="72D6F012" w14:textId="77777777" w:rsidR="00AF216E" w:rsidRDefault="00AF216E" w:rsidP="00AF216E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- 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kfserving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/*    # 이 부분 추가</w:t>
            </w:r>
          </w:p>
          <w:p w14:paraId="6F4DD3D8" w14:textId="77777777" w:rsidR="00CE4FAA" w:rsidRPr="00F102CA" w:rsidRDefault="00CE4FA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############################################</w:t>
            </w:r>
          </w:p>
        </w:tc>
      </w:tr>
    </w:tbl>
    <w:p w14:paraId="43CF1070" w14:textId="77777777" w:rsidR="00CE4FAA" w:rsidRDefault="00CE4FAA" w:rsidP="00822615">
      <w:pPr>
        <w:jc w:val="left"/>
      </w:pPr>
    </w:p>
    <w:p w14:paraId="167C9E97" w14:textId="46A1F4BB" w:rsidR="006227D7" w:rsidRDefault="00821825" w:rsidP="006227D7">
      <w:pPr>
        <w:pStyle w:val="20"/>
        <w:numPr>
          <w:ilvl w:val="1"/>
          <w:numId w:val="13"/>
        </w:numPr>
        <w:jc w:val="left"/>
      </w:pPr>
      <w:bookmarkStart w:id="104" w:name="_Toc207787402"/>
      <w:r>
        <w:rPr>
          <w:rFonts w:hint="eastAsia"/>
        </w:rPr>
        <w:t>Kubernetes Service Account를 통한 인증</w:t>
      </w:r>
      <w:bookmarkEnd w:id="104"/>
    </w:p>
    <w:p w14:paraId="45DCC57F" w14:textId="16D08B45" w:rsidR="006227D7" w:rsidRDefault="00821825" w:rsidP="006227D7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gramStart"/>
      <w:r>
        <w:rPr>
          <w:rFonts w:hint="eastAsia"/>
          <w:lang w:val="en-GB"/>
        </w:rPr>
        <w:t>전제조건 :</w:t>
      </w:r>
      <w:proofErr w:type="gramEnd"/>
      <w:r>
        <w:rPr>
          <w:rFonts w:hint="eastAsia"/>
          <w:lang w:val="en-GB"/>
        </w:rPr>
        <w:t xml:space="preserve"> 9.4.1 Istio 인증(AuthN)없이 접근 가능하도록 설정 (istio-ingressgateway-oauth2-</w:t>
      </w:r>
      <w:r w:rsidR="00C606DD">
        <w:rPr>
          <w:rFonts w:hint="eastAsia"/>
          <w:lang w:val="en-GB"/>
        </w:rPr>
        <w:t>proxy)에서 진행한 내용은 그대로 적용</w:t>
      </w:r>
    </w:p>
    <w:p w14:paraId="1D25EDBF" w14:textId="2EE94F13" w:rsidR="00C606DD" w:rsidRDefault="00C606DD" w:rsidP="006227D7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주요 </w:t>
      </w:r>
      <w:proofErr w:type="gramStart"/>
      <w:r>
        <w:rPr>
          <w:rFonts w:hint="eastAsia"/>
          <w:lang w:val="en-GB"/>
        </w:rPr>
        <w:t>컨셉 :</w:t>
      </w:r>
      <w:proofErr w:type="gramEnd"/>
      <w:r>
        <w:rPr>
          <w:rFonts w:hint="eastAsia"/>
          <w:lang w:val="en-GB"/>
        </w:rPr>
        <w:t xml:space="preserve"> Istio 인증(AuthN)은 회피한 상태에서</w:t>
      </w:r>
      <w:r w:rsidR="000E058B">
        <w:rPr>
          <w:rFonts w:hint="eastAsia"/>
          <w:lang w:val="en-GB"/>
        </w:rPr>
        <w:t xml:space="preserve"> Kubernetes</w:t>
      </w:r>
      <w:r w:rsidR="00E83FCE">
        <w:rPr>
          <w:rFonts w:hint="eastAsia"/>
          <w:lang w:val="en-GB"/>
        </w:rPr>
        <w:t xml:space="preserve"> Service Account 중 default-editor의 인증 TOKEN을 만들어서 외부 접근 시 인증을 적용하는 로직</w:t>
      </w:r>
    </w:p>
    <w:p w14:paraId="6B9EC9C2" w14:textId="70068CD1" w:rsidR="0093782A" w:rsidRDefault="0093782A" w:rsidP="006227D7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Istio와 OAuth2-Proxy는 Kubernetes </w:t>
      </w:r>
      <w:proofErr w:type="spellStart"/>
      <w:r>
        <w:rPr>
          <w:rFonts w:hint="eastAsia"/>
          <w:lang w:val="en-GB"/>
        </w:rPr>
        <w:t>ServiceAccount</w:t>
      </w:r>
      <w:proofErr w:type="spellEnd"/>
      <w:r>
        <w:rPr>
          <w:rFonts w:hint="eastAsia"/>
          <w:lang w:val="en-GB"/>
        </w:rPr>
        <w:t xml:space="preserve">의 JWT 토큰을 이해하지 못하기 때문에 </w:t>
      </w:r>
      <w:proofErr w:type="spellStart"/>
      <w:r w:rsidR="003B3F7B">
        <w:rPr>
          <w:rFonts w:hint="eastAsia"/>
          <w:lang w:val="en-GB"/>
        </w:rPr>
        <w:t>Jwt</w:t>
      </w:r>
      <w:proofErr w:type="spellEnd"/>
      <w:r w:rsidR="003B3F7B">
        <w:rPr>
          <w:rFonts w:hint="eastAsia"/>
          <w:lang w:val="en-GB"/>
        </w:rPr>
        <w:t xml:space="preserve"> issuer is not configured 에러 발생</w:t>
      </w:r>
    </w:p>
    <w:p w14:paraId="49B29DF2" w14:textId="0491B1B6" w:rsidR="003B3F7B" w:rsidRDefault="003D376E" w:rsidP="006227D7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Istio-OAuth2-Proxy 인증 시 Kubernetes </w:t>
      </w:r>
      <w:proofErr w:type="spellStart"/>
      <w:r>
        <w:rPr>
          <w:rFonts w:hint="eastAsia"/>
          <w:lang w:val="en-GB"/>
        </w:rPr>
        <w:t>Service</w:t>
      </w:r>
      <w:r w:rsidR="0047158A">
        <w:rPr>
          <w:rFonts w:hint="eastAsia"/>
          <w:lang w:val="en-GB"/>
        </w:rPr>
        <w:t>Account</w:t>
      </w:r>
      <w:proofErr w:type="spellEnd"/>
      <w:r w:rsidR="0047158A">
        <w:rPr>
          <w:rFonts w:hint="eastAsia"/>
          <w:lang w:val="en-GB"/>
        </w:rPr>
        <w:t>의 JWT 토큰을 검증할 수 있도록 추가 설정이 필요함</w:t>
      </w:r>
    </w:p>
    <w:p w14:paraId="5FC3A1B7" w14:textId="77777777" w:rsidR="00821825" w:rsidRDefault="00821825" w:rsidP="00821825">
      <w:pPr>
        <w:jc w:val="left"/>
        <w:rPr>
          <w:lang w:val="en-GB"/>
        </w:rPr>
      </w:pPr>
    </w:p>
    <w:p w14:paraId="3F15FD73" w14:textId="76BB9175" w:rsidR="00821825" w:rsidRPr="00821825" w:rsidRDefault="004D64CF" w:rsidP="00821825">
      <w:pPr>
        <w:pStyle w:val="3"/>
        <w:numPr>
          <w:ilvl w:val="2"/>
          <w:numId w:val="13"/>
        </w:numPr>
        <w:jc w:val="left"/>
      </w:pPr>
      <w:bookmarkStart w:id="105" w:name="_Toc207787403"/>
      <w:r>
        <w:rPr>
          <w:rFonts w:hint="eastAsia"/>
        </w:rPr>
        <w:t>Kubernetes Service Account의 Token 확인</w:t>
      </w:r>
      <w:bookmarkEnd w:id="105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6227D7" w:rsidRPr="00707B9F" w14:paraId="507F73B8" w14:textId="77777777" w:rsidTr="6AA03AF7">
        <w:tc>
          <w:tcPr>
            <w:tcW w:w="9962" w:type="dxa"/>
            <w:shd w:val="clear" w:color="auto" w:fill="D0CECE"/>
          </w:tcPr>
          <w:p w14:paraId="30303920" w14:textId="77777777" w:rsidR="006227D7" w:rsidRDefault="007B184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NAMESPACE=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-test-test-com</w:t>
            </w:r>
          </w:p>
          <w:p w14:paraId="1DD7C401" w14:textId="77777777" w:rsidR="00CA4657" w:rsidRDefault="00CA4657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sa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-n $NAMESPACE</w:t>
            </w:r>
          </w:p>
          <w:p w14:paraId="27AB215D" w14:textId="77777777" w:rsidR="00CA4657" w:rsidRDefault="00CA465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TOKEN=$(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create</w:t>
            </w:r>
            <w:r w:rsidR="00457771">
              <w:rPr>
                <w:rFonts w:hint="eastAsia"/>
                <w:sz w:val="20"/>
                <w:szCs w:val="18"/>
                <w:lang w:val="en-GB"/>
              </w:rPr>
              <w:t xml:space="preserve"> token default-editor -n $NAMESPACE --audience=</w:t>
            </w:r>
            <w:proofErr w:type="spellStart"/>
            <w:proofErr w:type="gramStart"/>
            <w:r w:rsidR="00457771">
              <w:rPr>
                <w:rFonts w:hint="eastAsia"/>
                <w:sz w:val="20"/>
                <w:szCs w:val="18"/>
                <w:lang w:val="en-GB"/>
              </w:rPr>
              <w:t>istio-ingressgateway.istio-system</w:t>
            </w:r>
            <w:r w:rsidR="00D63AF4">
              <w:rPr>
                <w:rFonts w:hint="eastAsia"/>
                <w:sz w:val="20"/>
                <w:szCs w:val="18"/>
                <w:lang w:val="en-GB"/>
              </w:rPr>
              <w:t>.svc.cluster</w:t>
            </w:r>
            <w:proofErr w:type="gramEnd"/>
            <w:r w:rsidR="00D63AF4">
              <w:rPr>
                <w:rFonts w:hint="eastAsia"/>
                <w:sz w:val="20"/>
                <w:szCs w:val="18"/>
                <w:lang w:val="en-GB"/>
              </w:rPr>
              <w:t>.local</w:t>
            </w:r>
            <w:proofErr w:type="spellEnd"/>
            <w:r w:rsidR="00D63AF4">
              <w:rPr>
                <w:rFonts w:hint="eastAsia"/>
                <w:sz w:val="20"/>
                <w:szCs w:val="18"/>
                <w:lang w:val="en-GB"/>
              </w:rPr>
              <w:t xml:space="preserve"> --duration=1h</w:t>
            </w:r>
            <w:r w:rsidR="00EB0042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6C3D004B" w14:textId="77777777" w:rsidR="00EB0042" w:rsidRDefault="00EB004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echo $TOKEN</w:t>
            </w:r>
          </w:p>
          <w:p w14:paraId="0F8C05CA" w14:textId="77777777" w:rsidR="00EB0042" w:rsidRDefault="00EB004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1B5B853" w14:textId="77777777" w:rsidR="00EB0042" w:rsidRDefault="00EB0042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# </w:t>
            </w:r>
            <w:r w:rsidR="00947873" w:rsidRPr="00947873">
              <w:rPr>
                <w:sz w:val="20"/>
                <w:szCs w:val="18"/>
                <w:lang w:val="en-GB"/>
              </w:rPr>
              <w:t>eyJhbGciOiJSUzI1NiIsI</w:t>
            </w:r>
            <w:r w:rsidR="0086532F">
              <w:rPr>
                <w:rFonts w:hint="eastAsia"/>
                <w:sz w:val="20"/>
                <w:szCs w:val="18"/>
                <w:lang w:val="en-GB"/>
              </w:rPr>
              <w:t>m</w:t>
            </w:r>
            <w:r w:rsidR="00727BBA">
              <w:rPr>
                <w:rFonts w:hint="eastAsia"/>
                <w:sz w:val="20"/>
                <w:szCs w:val="18"/>
                <w:lang w:val="en-GB"/>
              </w:rPr>
              <w:t>tpZ</w:t>
            </w:r>
            <w:r w:rsidR="00947873" w:rsidRPr="00947873">
              <w:rPr>
                <w:sz w:val="20"/>
                <w:szCs w:val="18"/>
                <w:lang w:val="en-GB"/>
              </w:rPr>
              <w:t>CI6I</w:t>
            </w:r>
            <w:r w:rsidR="00727BBA">
              <w:rPr>
                <w:rFonts w:hint="eastAsia"/>
                <w:sz w:val="20"/>
                <w:szCs w:val="18"/>
                <w:lang w:val="en-GB"/>
              </w:rPr>
              <w:t>n</w:t>
            </w:r>
            <w:r w:rsidR="00947873" w:rsidRPr="00947873">
              <w:rPr>
                <w:sz w:val="20"/>
                <w:szCs w:val="18"/>
                <w:lang w:val="en-GB"/>
              </w:rPr>
              <w:t>pXVCJ9.eyJuYW1lc3BhY2UiOiJkZWZhdWx0Iiwic3ViIjoiU3lzdGVtOlNlcnZpY2VBY2Njb3VudDpkZWZhdWx0OmVkaXRvciIsIm5hbWUiOiJlZGl0b3IiLCJhdWQiOlsiaXN0aW8taW5ncmVzc2dhdGV3YXkuaXN0aW8tc3lzdGVtLnN2Yy5jbHVzdGVyLmxvY2FsIl0sImV4cCI6MTcwNTMzNTM5MiwiaWF0IjoxNzA1MzM0OTk5fQ.NqK2EecX6EVvyJlpSdi9DR7UmJHqdtkYb2kWHN6yxRKH2kRxh6H7f3K8YQUyQOQQiL2kOSgUqU36oP8fU8VXwfu4NzoZpjgEmuZ0FbnO05Z2CyaBzyE-vj04Gl_1uHxP5ZUKUO2FsZK50kN1Jv-oKZvmXGp6qPjprks_BrpzOaRFWAGJwZZOYG9GHAGQgYvMC7iIz6eJQ</w:t>
            </w:r>
          </w:p>
          <w:p w14:paraId="2D3C5942" w14:textId="77777777" w:rsidR="008914C5" w:rsidRDefault="008914C5" w:rsidP="0094787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0452963F" w14:textId="77777777" w:rsidR="008914C5" w:rsidRDefault="008914C5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https://</w:t>
            </w:r>
            <w:r w:rsidR="006376D0">
              <w:rPr>
                <w:rFonts w:hint="eastAsia"/>
                <w:sz w:val="20"/>
                <w:szCs w:val="18"/>
                <w:lang w:val="en-GB"/>
              </w:rPr>
              <w:t>jwt.io/ 에서 Token 확인 가능</w:t>
            </w:r>
          </w:p>
          <w:p w14:paraId="00255D37" w14:textId="77777777" w:rsidR="006376D0" w:rsidRDefault="006376D0" w:rsidP="00947873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65264874" w14:textId="77777777" w:rsidR="006376D0" w:rsidRDefault="006376D0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aud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</w:p>
          <w:p w14:paraId="59BFB1D8" w14:textId="77777777" w:rsidR="006376D0" w:rsidRDefault="006376D0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istio-ingressgateway.istio-system</w:t>
            </w:r>
            <w:r w:rsidR="005A0109">
              <w:rPr>
                <w:rFonts w:hint="eastAsia"/>
                <w:sz w:val="20"/>
                <w:szCs w:val="18"/>
                <w:lang w:val="en-GB"/>
              </w:rPr>
              <w:t>.svc.cluster</w:t>
            </w:r>
            <w:proofErr w:type="gramEnd"/>
            <w:r w:rsidR="005A0109">
              <w:rPr>
                <w:rFonts w:hint="eastAsia"/>
                <w:sz w:val="20"/>
                <w:szCs w:val="18"/>
                <w:lang w:val="en-GB"/>
              </w:rPr>
              <w:t>.local</w:t>
            </w:r>
            <w:proofErr w:type="spellEnd"/>
            <w:r w:rsidR="005A0109">
              <w:rPr>
                <w:sz w:val="20"/>
                <w:szCs w:val="18"/>
                <w:lang w:val="en-GB"/>
              </w:rPr>
              <w:t>”</w:t>
            </w:r>
          </w:p>
          <w:p w14:paraId="6122E866" w14:textId="77777777" w:rsidR="005A0109" w:rsidRDefault="005A0109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],</w:t>
            </w:r>
          </w:p>
          <w:p w14:paraId="08A4C348" w14:textId="77777777" w:rsidR="005A0109" w:rsidRDefault="005A0109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exp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1741231224,</w:t>
            </w:r>
          </w:p>
          <w:p w14:paraId="28F3A4F7" w14:textId="77777777" w:rsidR="005A0109" w:rsidRDefault="005A0109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iat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1741227624</w:t>
            </w:r>
            <w:r w:rsidR="00033033"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4A2AC11E" w14:textId="2CBCE1D0" w:rsidR="00033033" w:rsidRDefault="00033033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“</w:t>
            </w:r>
            <w:proofErr w:type="spellStart"/>
            <w:r w:rsidRPr="6AA03AF7">
              <w:rPr>
                <w:sz w:val="20"/>
                <w:lang w:val="en-GB"/>
              </w:rPr>
              <w:t>iss</w:t>
            </w:r>
            <w:proofErr w:type="spellEnd"/>
            <w:r w:rsidRPr="6AA03AF7">
              <w:rPr>
                <w:sz w:val="20"/>
                <w:lang w:val="en-GB"/>
              </w:rPr>
              <w:t>”: “https://kubernetes.default.svc.cluster.local”,</w:t>
            </w:r>
          </w:p>
          <w:p w14:paraId="35E5F60C" w14:textId="77777777" w:rsidR="00033033" w:rsidRDefault="00154C17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 w:rsidR="00E4334F">
              <w:rPr>
                <w:rFonts w:hint="eastAsia"/>
                <w:sz w:val="20"/>
                <w:szCs w:val="18"/>
                <w:lang w:val="en-GB"/>
              </w:rPr>
              <w:t>jti</w:t>
            </w:r>
            <w:proofErr w:type="spellEnd"/>
            <w:r w:rsidR="00E4334F">
              <w:rPr>
                <w:sz w:val="20"/>
                <w:szCs w:val="18"/>
                <w:lang w:val="en-GB"/>
              </w:rPr>
              <w:t>”</w:t>
            </w:r>
            <w:r w:rsidR="00E4334F"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 w:rsidR="00E4334F">
              <w:rPr>
                <w:sz w:val="20"/>
                <w:szCs w:val="18"/>
                <w:lang w:val="en-GB"/>
              </w:rPr>
              <w:t>“</w:t>
            </w:r>
            <w:r w:rsidR="00E4334F">
              <w:rPr>
                <w:rFonts w:hint="eastAsia"/>
                <w:sz w:val="20"/>
                <w:szCs w:val="18"/>
                <w:lang w:val="en-GB"/>
              </w:rPr>
              <w:t>bd559fe1-3f81-42cd-aa1f-06402a3cdb3c</w:t>
            </w:r>
            <w:r w:rsidR="00E4334F">
              <w:rPr>
                <w:sz w:val="20"/>
                <w:szCs w:val="18"/>
                <w:lang w:val="en-GB"/>
              </w:rPr>
              <w:t>”</w:t>
            </w:r>
            <w:r w:rsidR="00E4334F">
              <w:rPr>
                <w:rFonts w:hint="eastAsia"/>
                <w:sz w:val="20"/>
                <w:szCs w:val="18"/>
                <w:lang w:val="en-GB"/>
              </w:rPr>
              <w:t>,</w:t>
            </w:r>
          </w:p>
          <w:p w14:paraId="6FBDCA0B" w14:textId="77777777" w:rsidR="00E4334F" w:rsidRDefault="00E4334F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kubernetes</w:t>
            </w:r>
            <w:r w:rsidR="00046C76">
              <w:rPr>
                <w:rFonts w:hint="eastAsia"/>
                <w:sz w:val="20"/>
                <w:szCs w:val="18"/>
                <w:lang w:val="en-GB"/>
              </w:rPr>
              <w:t>.io</w:t>
            </w:r>
            <w:r w:rsidR="00046C76">
              <w:rPr>
                <w:sz w:val="20"/>
                <w:szCs w:val="18"/>
                <w:lang w:val="en-GB"/>
              </w:rPr>
              <w:t>”</w:t>
            </w:r>
            <w:r w:rsidR="00046C76">
              <w:rPr>
                <w:rFonts w:hint="eastAsia"/>
                <w:sz w:val="20"/>
                <w:szCs w:val="18"/>
                <w:lang w:val="en-GB"/>
              </w:rPr>
              <w:t>: {</w:t>
            </w:r>
          </w:p>
          <w:p w14:paraId="48BDA84F" w14:textId="5F01A948" w:rsidR="00046C76" w:rsidRDefault="00046C76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“namespace”: “</w:t>
            </w:r>
            <w:proofErr w:type="spellStart"/>
            <w:r w:rsidRPr="6AA03AF7">
              <w:rPr>
                <w:sz w:val="20"/>
                <w:lang w:val="en-GB"/>
              </w:rPr>
              <w:t>kubeflow</w:t>
            </w:r>
            <w:proofErr w:type="spellEnd"/>
            <w:r w:rsidRPr="6AA03AF7">
              <w:rPr>
                <w:sz w:val="20"/>
                <w:lang w:val="en-GB"/>
              </w:rPr>
              <w:t>-test-test-com”,</w:t>
            </w:r>
          </w:p>
          <w:p w14:paraId="2FED7D26" w14:textId="77777777" w:rsidR="00C20576" w:rsidRDefault="00C20576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serviceaccount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{</w:t>
            </w:r>
          </w:p>
          <w:p w14:paraId="42D63EA1" w14:textId="2E41752F" w:rsidR="00C20576" w:rsidRDefault="00C20576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  “name”: “default-editor”,</w:t>
            </w:r>
          </w:p>
          <w:p w14:paraId="68399862" w14:textId="77777777" w:rsidR="00C20576" w:rsidRDefault="00C20576" w:rsidP="00947873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uid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b86ab207-7079-44a1-9492-ef2c84821db7</w:t>
            </w:r>
            <w:r>
              <w:rPr>
                <w:sz w:val="20"/>
                <w:szCs w:val="18"/>
                <w:lang w:val="en-GB"/>
              </w:rPr>
              <w:t>”</w:t>
            </w:r>
          </w:p>
          <w:p w14:paraId="79E4E985" w14:textId="5DDF96F7" w:rsidR="00745348" w:rsidRDefault="00745348" w:rsidP="00745348">
            <w:pPr>
              <w:ind w:firstLineChars="100" w:firstLine="200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04BE4A40" w14:textId="3A47863A" w:rsidR="00745348" w:rsidRDefault="00AB7544" w:rsidP="0074534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745348">
              <w:rPr>
                <w:rFonts w:hint="eastAsia"/>
                <w:sz w:val="20"/>
                <w:szCs w:val="18"/>
                <w:lang w:val="en-GB"/>
              </w:rPr>
              <w:t>},</w:t>
            </w:r>
          </w:p>
          <w:p w14:paraId="26D70DF1" w14:textId="5D27C8EE" w:rsidR="00745348" w:rsidRDefault="00AB7544" w:rsidP="0074534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745348">
              <w:rPr>
                <w:sz w:val="20"/>
                <w:szCs w:val="18"/>
                <w:lang w:val="en-GB"/>
              </w:rPr>
              <w:t>“</w:t>
            </w:r>
            <w:proofErr w:type="spellStart"/>
            <w:r w:rsidR="00745348">
              <w:rPr>
                <w:rFonts w:hint="eastAsia"/>
                <w:sz w:val="20"/>
                <w:szCs w:val="18"/>
                <w:lang w:val="en-GB"/>
              </w:rPr>
              <w:t>nbf</w:t>
            </w:r>
            <w:proofErr w:type="spellEnd"/>
            <w:r w:rsidR="00745348">
              <w:rPr>
                <w:sz w:val="20"/>
                <w:szCs w:val="18"/>
                <w:lang w:val="en-GB"/>
              </w:rPr>
              <w:t>”</w:t>
            </w:r>
            <w:r w:rsidR="00745348">
              <w:rPr>
                <w:rFonts w:hint="eastAsia"/>
                <w:sz w:val="20"/>
                <w:szCs w:val="18"/>
                <w:lang w:val="en-GB"/>
              </w:rPr>
              <w:t>: 1741227624,</w:t>
            </w:r>
          </w:p>
          <w:p w14:paraId="18C390DA" w14:textId="77777777" w:rsidR="00745348" w:rsidRDefault="00AB7544" w:rsidP="0074534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745348">
              <w:rPr>
                <w:sz w:val="20"/>
                <w:szCs w:val="18"/>
                <w:lang w:val="en-GB"/>
              </w:rPr>
              <w:t>“</w:t>
            </w:r>
            <w:r w:rsidR="00745348">
              <w:rPr>
                <w:rFonts w:hint="eastAsia"/>
                <w:sz w:val="20"/>
                <w:szCs w:val="18"/>
                <w:lang w:val="en-GB"/>
              </w:rPr>
              <w:t>sub</w:t>
            </w:r>
            <w:r w:rsidR="00745348"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system:serviceaccount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:kubeflow</w:t>
            </w:r>
            <w:r w:rsidR="002313D4">
              <w:rPr>
                <w:rFonts w:hint="eastAsia"/>
                <w:sz w:val="20"/>
                <w:szCs w:val="18"/>
                <w:lang w:val="en-GB"/>
              </w:rPr>
              <w:t>-test-test-com:default-editor</w:t>
            </w:r>
            <w:proofErr w:type="spellEnd"/>
            <w:r w:rsidR="002313D4">
              <w:rPr>
                <w:sz w:val="20"/>
                <w:szCs w:val="18"/>
                <w:lang w:val="en-GB"/>
              </w:rPr>
              <w:t>”</w:t>
            </w:r>
          </w:p>
          <w:p w14:paraId="6BB316D2" w14:textId="2198C06E" w:rsidR="002313D4" w:rsidRPr="002313D4" w:rsidRDefault="002313D4" w:rsidP="0074534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</w:p>
        </w:tc>
      </w:tr>
    </w:tbl>
    <w:p w14:paraId="0A713B2D" w14:textId="77777777" w:rsidR="00743EDE" w:rsidRDefault="00743EDE" w:rsidP="00743EDE">
      <w:pPr>
        <w:jc w:val="left"/>
        <w:rPr>
          <w:lang w:val="en-GB"/>
        </w:rPr>
      </w:pPr>
    </w:p>
    <w:p w14:paraId="34F7EB50" w14:textId="752246BA" w:rsidR="00743EDE" w:rsidRDefault="00405FA8" w:rsidP="00743EDE">
      <w:pPr>
        <w:pStyle w:val="3"/>
        <w:numPr>
          <w:ilvl w:val="2"/>
          <w:numId w:val="13"/>
        </w:numPr>
        <w:jc w:val="left"/>
      </w:pPr>
      <w:bookmarkStart w:id="106" w:name="_Toc207787404"/>
      <w:r>
        <w:rPr>
          <w:rFonts w:hint="eastAsia"/>
        </w:rPr>
        <w:t xml:space="preserve">Istio - OAuth2-proxy 인증 시 Kubernetes </w:t>
      </w:r>
      <w:proofErr w:type="spellStart"/>
      <w:r>
        <w:rPr>
          <w:rFonts w:hint="eastAsia"/>
        </w:rPr>
        <w:t>ServiceAccount</w:t>
      </w:r>
      <w:proofErr w:type="spellEnd"/>
      <w:r>
        <w:rPr>
          <w:rFonts w:hint="eastAsia"/>
        </w:rPr>
        <w:t>의 JWT 토큰을 검증할 수 있도록 추가 설정</w:t>
      </w:r>
      <w:bookmarkEnd w:id="106"/>
    </w:p>
    <w:p w14:paraId="43298484" w14:textId="7E41B793" w:rsidR="00743EDE" w:rsidRPr="00993950" w:rsidRDefault="00993950" w:rsidP="00993950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r w:rsidR="00405FA8" w:rsidRPr="00993950">
        <w:rPr>
          <w:rFonts w:hint="eastAsia"/>
          <w:lang w:val="en-GB"/>
        </w:rPr>
        <w:t>JWKS 검색 가능하도록 프록시 서비스 생성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743EDE" w:rsidRPr="00707B9F" w14:paraId="51C5A3FE" w14:textId="77777777" w:rsidTr="00517BB9">
        <w:tc>
          <w:tcPr>
            <w:tcW w:w="9962" w:type="dxa"/>
            <w:shd w:val="clear" w:color="auto" w:fill="D0CECE"/>
          </w:tcPr>
          <w:p w14:paraId="2B493695" w14:textId="77777777" w:rsidR="00743EDE" w:rsidRDefault="0082551E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## https://github.com/kubeflow/</w:t>
            </w:r>
            <w:r w:rsidR="00CD466C">
              <w:rPr>
                <w:rFonts w:hint="eastAsia"/>
                <w:sz w:val="20"/>
                <w:szCs w:val="18"/>
                <w:lang w:val="en-GB"/>
              </w:rPr>
              <w:t>manifests/issues/2850</w:t>
            </w:r>
          </w:p>
          <w:p w14:paraId="07E9C8A9" w14:textId="77777777" w:rsidR="00CD466C" w:rsidRDefault="00CD466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cd /home/kubfadmin/LGCNS/install_file/open_source/manifest/kubeflow/</w:t>
            </w:r>
            <w:r w:rsidR="00873BB0">
              <w:rPr>
                <w:rFonts w:hint="eastAsia"/>
                <w:sz w:val="20"/>
                <w:szCs w:val="18"/>
                <w:lang w:val="en-GB"/>
              </w:rPr>
              <w:t>manifests-1.9.1</w:t>
            </w:r>
          </w:p>
          <w:p w14:paraId="43BE3922" w14:textId="77777777" w:rsidR="00873BB0" w:rsidRDefault="00873BB0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kustomize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build common/oauth2-proxy/components</w:t>
            </w:r>
            <w:r w:rsidR="00D47674">
              <w:rPr>
                <w:rFonts w:hint="eastAsia"/>
                <w:sz w:val="20"/>
                <w:szCs w:val="18"/>
                <w:lang w:val="en-GB"/>
              </w:rPr>
              <w:t>/cluster-</w:t>
            </w:r>
            <w:proofErr w:type="spellStart"/>
            <w:r w:rsidR="00D47674">
              <w:rPr>
                <w:rFonts w:hint="eastAsia"/>
                <w:sz w:val="20"/>
                <w:szCs w:val="18"/>
                <w:lang w:val="en-GB"/>
              </w:rPr>
              <w:t>jwks</w:t>
            </w:r>
            <w:proofErr w:type="spellEnd"/>
            <w:r w:rsidR="00D47674">
              <w:rPr>
                <w:rFonts w:hint="eastAsia"/>
                <w:sz w:val="20"/>
                <w:szCs w:val="18"/>
                <w:lang w:val="en-GB"/>
              </w:rPr>
              <w:t xml:space="preserve">-proxy | </w:t>
            </w:r>
            <w:proofErr w:type="spellStart"/>
            <w:r w:rsidR="00D47674"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 w:rsidR="00D47674">
              <w:rPr>
                <w:rFonts w:hint="eastAsia"/>
                <w:sz w:val="20"/>
                <w:szCs w:val="18"/>
                <w:lang w:val="en-GB"/>
              </w:rPr>
              <w:t xml:space="preserve"> apply -f -</w:t>
            </w:r>
          </w:p>
          <w:p w14:paraId="44497977" w14:textId="040050F5" w:rsidR="00D47674" w:rsidRPr="00CD466C" w:rsidRDefault="00D47674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po -n </w:t>
            </w:r>
            <w:proofErr w:type="spellStart"/>
            <w:r w:rsidR="00741E83"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 w:rsidR="00741E83">
              <w:rPr>
                <w:rFonts w:hint="eastAsia"/>
                <w:sz w:val="20"/>
                <w:szCs w:val="18"/>
                <w:lang w:val="en-GB"/>
              </w:rPr>
              <w:t>-system</w:t>
            </w:r>
          </w:p>
        </w:tc>
      </w:tr>
    </w:tbl>
    <w:p w14:paraId="6850DE5C" w14:textId="77777777" w:rsidR="00743EDE" w:rsidRDefault="00743EDE" w:rsidP="00822615">
      <w:pPr>
        <w:jc w:val="left"/>
      </w:pPr>
    </w:p>
    <w:p w14:paraId="66F5F08C" w14:textId="73FD04D3" w:rsidR="00993950" w:rsidRPr="00993950" w:rsidRDefault="00993950" w:rsidP="00993950">
      <w:pPr>
        <w:rPr>
          <w:lang w:val="en-GB"/>
        </w:rPr>
      </w:pPr>
      <w:r>
        <w:rPr>
          <w:rFonts w:hint="eastAsia"/>
          <w:lang w:val="en-GB"/>
        </w:rPr>
        <w:t xml:space="preserve">- </w:t>
      </w:r>
      <w:proofErr w:type="spellStart"/>
      <w:r>
        <w:rPr>
          <w:rFonts w:hint="eastAsia"/>
          <w:lang w:val="en-GB"/>
        </w:rPr>
        <w:t>RequestAuthentication</w:t>
      </w:r>
      <w:proofErr w:type="spellEnd"/>
      <w:r w:rsidR="00132705">
        <w:rPr>
          <w:rFonts w:hint="eastAsia"/>
          <w:lang w:val="en-GB"/>
        </w:rPr>
        <w:t xml:space="preserve"> 추가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993950" w:rsidRPr="00707B9F" w14:paraId="268B63EF" w14:textId="77777777" w:rsidTr="00517BB9">
        <w:tc>
          <w:tcPr>
            <w:tcW w:w="9962" w:type="dxa"/>
            <w:shd w:val="clear" w:color="auto" w:fill="D0CECE"/>
          </w:tcPr>
          <w:p w14:paraId="34E7702D" w14:textId="77777777" w:rsidR="00993950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cat &lt;&lt;EOF | tee ~/default-editor-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jwt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auth.yaml</w:t>
            </w:r>
            <w:proofErr w:type="spellEnd"/>
            <w:proofErr w:type="gramEnd"/>
          </w:p>
          <w:p w14:paraId="67EDC6D4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apiVersion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security.istio.io/v1beta1</w:t>
            </w:r>
          </w:p>
          <w:p w14:paraId="0CCAE19B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kind: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RequestAuthentication</w:t>
            </w:r>
            <w:proofErr w:type="spellEnd"/>
          </w:p>
          <w:p w14:paraId="03DA0B9E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metadata:</w:t>
            </w:r>
          </w:p>
          <w:p w14:paraId="22F67ABF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name: m2m-token-issuer</w:t>
            </w:r>
          </w:p>
          <w:p w14:paraId="4B44470F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namespace: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-system</w:t>
            </w:r>
          </w:p>
          <w:p w14:paraId="69589F8C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spec:</w:t>
            </w:r>
          </w:p>
          <w:p w14:paraId="6B9B7E1C" w14:textId="77777777" w:rsidR="00132705" w:rsidRDefault="0013270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selector:</w:t>
            </w:r>
          </w:p>
          <w:p w14:paraId="1481DE1D" w14:textId="5532B11C" w:rsidR="00132705" w:rsidRDefault="00132705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matchLabels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12485EF0" w14:textId="77777777" w:rsidR="00E96A81" w:rsidRDefault="00E96A81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 xml:space="preserve">  app: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istio-ingressgateway</w:t>
            </w:r>
            <w:proofErr w:type="spellEnd"/>
          </w:p>
          <w:p w14:paraId="43597E78" w14:textId="77777777" w:rsidR="00E96A81" w:rsidRDefault="00E96A81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jwtRules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C9AB5A1" w14:textId="77777777" w:rsidR="00E96A81" w:rsidRDefault="0018185D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issuer: https://kubernetes</w:t>
            </w:r>
            <w:r w:rsidR="00506C10">
              <w:rPr>
                <w:rFonts w:hint="eastAsia"/>
                <w:sz w:val="20"/>
                <w:szCs w:val="18"/>
                <w:lang w:val="en-GB"/>
              </w:rPr>
              <w:t>.default.svc.cluster.local</w:t>
            </w:r>
          </w:p>
          <w:p w14:paraId="1D346917" w14:textId="77777777" w:rsidR="00506C10" w:rsidRDefault="00506C10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jwksUri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http://cluster-jwks-proxy.istio-system.svc.cluter.local</w:t>
            </w:r>
            <w:r w:rsidR="00214408">
              <w:rPr>
                <w:rFonts w:hint="eastAsia"/>
                <w:sz w:val="20"/>
                <w:szCs w:val="18"/>
                <w:lang w:val="en-GB"/>
              </w:rPr>
              <w:t>/openid/v1/jwks</w:t>
            </w:r>
          </w:p>
          <w:p w14:paraId="578F5E0A" w14:textId="77777777" w:rsidR="00214408" w:rsidRDefault="00214408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forwardOriginalToken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 true</w:t>
            </w:r>
          </w:p>
          <w:p w14:paraId="48FF89AB" w14:textId="77777777" w:rsidR="00214408" w:rsidRDefault="00214408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outputClaim</w:t>
            </w:r>
            <w:r w:rsidR="00A55D90">
              <w:rPr>
                <w:rFonts w:hint="eastAsia"/>
                <w:sz w:val="20"/>
                <w:szCs w:val="18"/>
                <w:lang w:val="en-GB"/>
              </w:rPr>
              <w:t>ToHeaders</w:t>
            </w:r>
            <w:proofErr w:type="spellEnd"/>
            <w:r w:rsidR="00A55D90"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04453FD1" w14:textId="77777777" w:rsidR="00A55D90" w:rsidRDefault="00A55D90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header: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kubeflow-uesrid</w:t>
            </w:r>
            <w:proofErr w:type="spellEnd"/>
          </w:p>
          <w:p w14:paraId="5D5C9A3B" w14:textId="77777777" w:rsidR="00A55D90" w:rsidRDefault="00A55D90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claim: sub</w:t>
            </w:r>
          </w:p>
          <w:p w14:paraId="6EAB357A" w14:textId="77777777" w:rsidR="00A55D90" w:rsidRDefault="00A55D90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 header: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kubeflow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-groups</w:t>
            </w:r>
          </w:p>
          <w:p w14:paraId="067E530B" w14:textId="77777777" w:rsidR="007C4A13" w:rsidRDefault="007C4A13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claim: groups</w:t>
            </w:r>
          </w:p>
          <w:p w14:paraId="38994CEC" w14:textId="77777777" w:rsidR="007C4A13" w:rsidRDefault="007C4A13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fromHeaders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:</w:t>
            </w:r>
          </w:p>
          <w:p w14:paraId="1C0DFD59" w14:textId="77777777" w:rsidR="007C4A13" w:rsidRDefault="007C4A13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- name: Authorization</w:t>
            </w:r>
          </w:p>
          <w:p w14:paraId="7673B7BD" w14:textId="77777777" w:rsidR="007C4A13" w:rsidRDefault="007C4A13" w:rsidP="00E96A81">
            <w:pPr>
              <w:ind w:firstLine="143"/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prefix: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Bea</w:t>
            </w:r>
            <w:r w:rsidR="00181AA9">
              <w:rPr>
                <w:rFonts w:hint="eastAsia"/>
                <w:sz w:val="20"/>
                <w:szCs w:val="18"/>
                <w:lang w:val="en-GB"/>
              </w:rPr>
              <w:t>rer</w:t>
            </w:r>
            <w:r w:rsidR="00181AA9">
              <w:rPr>
                <w:sz w:val="20"/>
                <w:szCs w:val="18"/>
                <w:lang w:val="en-GB"/>
              </w:rPr>
              <w:t>”</w:t>
            </w:r>
          </w:p>
          <w:p w14:paraId="3F70CFC0" w14:textId="77777777" w:rsidR="00181AA9" w:rsidRDefault="00181AA9" w:rsidP="00181AA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EOF</w:t>
            </w:r>
          </w:p>
          <w:p w14:paraId="3D169628" w14:textId="7D7668DC" w:rsidR="00181AA9" w:rsidRPr="00214408" w:rsidRDefault="00181AA9" w:rsidP="00181AA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apply -f ~/default-editor-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jwt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-</w:t>
            </w:r>
            <w:proofErr w:type="spellStart"/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auth.yaml</w:t>
            </w:r>
            <w:proofErr w:type="spellEnd"/>
            <w:proofErr w:type="gramEnd"/>
          </w:p>
        </w:tc>
      </w:tr>
    </w:tbl>
    <w:p w14:paraId="772F26F1" w14:textId="77777777" w:rsidR="00993950" w:rsidRDefault="00993950" w:rsidP="00822615">
      <w:pPr>
        <w:jc w:val="left"/>
      </w:pPr>
    </w:p>
    <w:p w14:paraId="3D2486AB" w14:textId="5A02C91F" w:rsidR="00385914" w:rsidRDefault="00385914" w:rsidP="00385914">
      <w:pPr>
        <w:pStyle w:val="3"/>
        <w:numPr>
          <w:ilvl w:val="2"/>
          <w:numId w:val="13"/>
        </w:numPr>
        <w:jc w:val="left"/>
      </w:pPr>
      <w:bookmarkStart w:id="107" w:name="_Toc207787405"/>
      <w:r>
        <w:rPr>
          <w:rFonts w:hint="eastAsia"/>
        </w:rPr>
        <w:t>Model Test (with. Notebook)</w:t>
      </w:r>
      <w:bookmarkEnd w:id="107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385914" w:rsidRPr="00707B9F" w14:paraId="26AB07AF" w14:textId="77777777" w:rsidTr="6AA03AF7">
        <w:tc>
          <w:tcPr>
            <w:tcW w:w="9962" w:type="dxa"/>
            <w:shd w:val="clear" w:color="auto" w:fill="D0CECE"/>
          </w:tcPr>
          <w:p w14:paraId="05BD02B4" w14:textId="77777777" w:rsidR="00385914" w:rsidRDefault="003F63D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import requests</w:t>
            </w:r>
          </w:p>
          <w:p w14:paraId="5D39260D" w14:textId="77777777" w:rsidR="003F63DC" w:rsidRDefault="003F63D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import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</w:p>
          <w:p w14:paraId="5FF669A1" w14:textId="77777777" w:rsidR="003F63DC" w:rsidRDefault="003F63DC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1C8315B6" w14:textId="77777777" w:rsidR="003F63DC" w:rsidRDefault="003F63D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모델에 입력할 데이터</w:t>
            </w:r>
          </w:p>
          <w:p w14:paraId="471C69BF" w14:textId="77777777" w:rsidR="003F63DC" w:rsidRDefault="003F63DC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sklearn_iris_input</w:t>
            </w:r>
            <w:proofErr w:type="spellEnd"/>
            <w:r w:rsidR="007719F5"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="007719F5">
              <w:rPr>
                <w:rFonts w:hint="eastAsia"/>
                <w:sz w:val="20"/>
                <w:szCs w:val="18"/>
                <w:lang w:val="en-GB"/>
              </w:rPr>
              <w:t>dict</w:t>
            </w:r>
            <w:proofErr w:type="spellEnd"/>
            <w:r w:rsidR="007719F5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gramEnd"/>
            <w:r w:rsidR="007719F5">
              <w:rPr>
                <w:rFonts w:hint="eastAsia"/>
                <w:sz w:val="20"/>
                <w:szCs w:val="18"/>
                <w:lang w:val="en-GB"/>
              </w:rPr>
              <w:t>instances</w:t>
            </w:r>
            <w:proofErr w:type="gramStart"/>
            <w:r w:rsidR="007719F5">
              <w:rPr>
                <w:rFonts w:hint="eastAsia"/>
                <w:sz w:val="20"/>
                <w:szCs w:val="18"/>
                <w:lang w:val="en-GB"/>
              </w:rPr>
              <w:t>=[</w:t>
            </w:r>
            <w:proofErr w:type="gramEnd"/>
          </w:p>
          <w:p w14:paraId="4BBEA80E" w14:textId="77777777" w:rsidR="007719F5" w:rsidRDefault="007719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[6.8, 2.8, 4.8, 1.4],</w:t>
            </w:r>
          </w:p>
          <w:p w14:paraId="565727CA" w14:textId="77777777" w:rsidR="007719F5" w:rsidRDefault="007719F5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[</w:t>
            </w:r>
            <w:r w:rsidR="00253502">
              <w:rPr>
                <w:rFonts w:hint="eastAsia"/>
                <w:sz w:val="20"/>
                <w:szCs w:val="18"/>
                <w:lang w:val="en-GB"/>
              </w:rPr>
              <w:t>6.0, 3.4, 4.5, 41.6]</w:t>
            </w:r>
          </w:p>
          <w:p w14:paraId="7B1970B6" w14:textId="77777777" w:rsidR="00253502" w:rsidRDefault="0025350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])</w:t>
            </w:r>
          </w:p>
          <w:p w14:paraId="703DAB53" w14:textId="77777777" w:rsidR="00253502" w:rsidRDefault="0025350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492919B6" w14:textId="77777777" w:rsidR="00253502" w:rsidRDefault="0025350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인증 토큰 설정</w:t>
            </w:r>
          </w:p>
          <w:p w14:paraId="1EA6C042" w14:textId="77777777" w:rsidR="00253502" w:rsidRDefault="0025350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TOKEN</w:t>
            </w:r>
          </w:p>
          <w:p w14:paraId="7FBA3052" w14:textId="77777777" w:rsidR="00253502" w:rsidRDefault="0025350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sz w:val="20"/>
                <w:szCs w:val="18"/>
                <w:lang w:val="en-GB"/>
              </w:rPr>
              <w:t>“</w:t>
            </w:r>
            <w:r w:rsidR="00654139" w:rsidRPr="00947873">
              <w:rPr>
                <w:sz w:val="20"/>
                <w:szCs w:val="18"/>
                <w:lang w:val="en-GB"/>
              </w:rPr>
              <w:t>eyJhbGciOiJSUzI1NiIsI</w:t>
            </w:r>
            <w:r w:rsidR="00654139">
              <w:rPr>
                <w:rFonts w:hint="eastAsia"/>
                <w:sz w:val="20"/>
                <w:szCs w:val="18"/>
                <w:lang w:val="en-GB"/>
              </w:rPr>
              <w:t>mtpZ</w:t>
            </w:r>
            <w:r w:rsidR="00654139" w:rsidRPr="00947873">
              <w:rPr>
                <w:sz w:val="20"/>
                <w:szCs w:val="18"/>
                <w:lang w:val="en-GB"/>
              </w:rPr>
              <w:t>CI6I</w:t>
            </w:r>
            <w:r w:rsidR="00654139">
              <w:rPr>
                <w:rFonts w:hint="eastAsia"/>
                <w:sz w:val="20"/>
                <w:szCs w:val="18"/>
                <w:lang w:val="en-GB"/>
              </w:rPr>
              <w:t>n</w:t>
            </w:r>
            <w:r w:rsidR="00654139" w:rsidRPr="00947873">
              <w:rPr>
                <w:sz w:val="20"/>
                <w:szCs w:val="18"/>
                <w:lang w:val="en-GB"/>
              </w:rPr>
              <w:t>pXVCJ9.eyJuYW1lc3BhY2UiOiJkZWZhdWx0Iiwic3ViIjoiU3lzdGVtOlNlcnZpY2VBY2Njb3VudDpkZWZhdWx0OmVkaXRvciIsIm5hbWUiOiJlZGl0b3IiLCJhdWQiOlsiaXN0aW8taW5ncmVzc2dhdGV3YXkuaXN0aW8tc3lzdGVtLnN2Yy5jbHVzdGVyLmxvY2FsIl0sImV4cCI6MTcwNTMzNTM5MiwiaWF0IjoxNzA1MzM0OTk5fQ.NqK2EecX6EVvyJlpSdi9DR7UmJHqdtkYb2kWHN6yxRKH2kRxh6H7f3K8YQUyQOQQiL2kOSgUqU36oP8fU8VXwfu4NzoZpjgEmuZ0FbnO05Z2CyaBzyE-vj04Gl_1uHxP5ZUKUO2FsZK50kN1Jv-oKZvmXGp6qPjprks_BrpzOaRFWAGJwZZOYG9GHAGQgYvMC7iIz6eJQ</w:t>
            </w:r>
            <w:r w:rsidR="00654139">
              <w:rPr>
                <w:sz w:val="20"/>
                <w:szCs w:val="18"/>
                <w:lang w:val="en-GB"/>
              </w:rPr>
              <w:t>”</w:t>
            </w:r>
          </w:p>
          <w:p w14:paraId="42FA9578" w14:textId="77777777" w:rsidR="00654139" w:rsidRDefault="00654139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012C56E1" w14:textId="77777777" w:rsidR="00654139" w:rsidRDefault="00654139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# 요청할 URL</w:t>
            </w:r>
            <w:r>
              <w:rPr>
                <w:sz w:val="20"/>
                <w:szCs w:val="18"/>
                <w:lang w:val="en-GB"/>
              </w:rPr>
              <w:br/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url</w:t>
            </w:r>
            <w:proofErr w:type="spellEnd"/>
            <w:r w:rsidR="00DD6836"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gramStart"/>
            <w:r w:rsidR="00DD6836">
              <w:rPr>
                <w:sz w:val="20"/>
                <w:szCs w:val="18"/>
                <w:lang w:val="en-GB"/>
              </w:rPr>
              <w:t>“</w:t>
            </w:r>
            <w:r w:rsidR="00DD6836">
              <w:rPr>
                <w:rFonts w:hint="eastAsia"/>
                <w:sz w:val="20"/>
                <w:szCs w:val="18"/>
                <w:lang w:val="en-GB"/>
              </w:rPr>
              <w:t xml:space="preserve"> https://analysis-kubf.wizmore.co.kr:31002/</w:t>
            </w:r>
            <w:r w:rsidR="00ED5DB4">
              <w:rPr>
                <w:rFonts w:hint="eastAsia"/>
                <w:sz w:val="20"/>
                <w:szCs w:val="18"/>
                <w:lang w:val="en-GB"/>
              </w:rPr>
              <w:t>kfserving</w:t>
            </w:r>
            <w:r w:rsidR="008A783A">
              <w:rPr>
                <w:rFonts w:hint="eastAsia"/>
                <w:sz w:val="20"/>
                <w:szCs w:val="18"/>
                <w:lang w:val="en-GB"/>
              </w:rPr>
              <w:t>/kubeflow-user-example-com/inf-sklearn-iris-model</w:t>
            </w:r>
            <w:proofErr w:type="gramEnd"/>
            <w:r w:rsidR="008A783A">
              <w:rPr>
                <w:sz w:val="20"/>
                <w:szCs w:val="18"/>
                <w:lang w:val="en-GB"/>
              </w:rPr>
              <w:t>”</w:t>
            </w:r>
          </w:p>
          <w:p w14:paraId="4493ABDA" w14:textId="77777777" w:rsidR="006B6951" w:rsidRDefault="006B6951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7811BA5B" w14:textId="77777777" w:rsidR="006B6951" w:rsidRDefault="006B695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헤더 설정</w:t>
            </w:r>
          </w:p>
          <w:p w14:paraId="720D85D1" w14:textId="77777777" w:rsidR="006B6951" w:rsidRDefault="006B6951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header = {</w:t>
            </w:r>
          </w:p>
          <w:p w14:paraId="39EB5550" w14:textId="162B1B41" w:rsidR="006B6951" w:rsidRDefault="006B6951" w:rsidP="6AA03AF7">
            <w:pPr>
              <w:jc w:val="left"/>
              <w:rPr>
                <w:sz w:val="20"/>
              </w:rPr>
            </w:pPr>
            <w:r w:rsidRPr="6AA03AF7">
              <w:rPr>
                <w:sz w:val="20"/>
                <w:lang w:val="en-GB"/>
              </w:rPr>
              <w:t xml:space="preserve">   “Authorization”: </w:t>
            </w:r>
            <w:proofErr w:type="spellStart"/>
            <w:proofErr w:type="gramStart"/>
            <w:r w:rsidRPr="6AA03AF7">
              <w:rPr>
                <w:sz w:val="20"/>
                <w:lang w:val="en-GB"/>
              </w:rPr>
              <w:t>f”Bearer</w:t>
            </w:r>
            <w:proofErr w:type="spellEnd"/>
            <w:proofErr w:type="gramEnd"/>
            <w:r w:rsidR="00A15732" w:rsidRPr="6AA03AF7">
              <w:rPr>
                <w:sz w:val="20"/>
                <w:lang w:val="en-GB"/>
              </w:rPr>
              <w:t xml:space="preserve"> {TOKEN}”,</w:t>
            </w:r>
          </w:p>
          <w:p w14:paraId="63C8692B" w14:textId="77777777" w:rsidR="00A15732" w:rsidRDefault="00A1573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Content-Type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: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application/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  <w:r>
              <w:rPr>
                <w:sz w:val="20"/>
                <w:szCs w:val="18"/>
                <w:lang w:val="en-GB"/>
              </w:rPr>
              <w:t>”</w:t>
            </w:r>
          </w:p>
          <w:p w14:paraId="6539CA06" w14:textId="77777777" w:rsidR="00A15732" w:rsidRDefault="00A1573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</w:p>
          <w:p w14:paraId="2F4EFD56" w14:textId="77777777" w:rsidR="00A15732" w:rsidRDefault="00A15732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141FAD8" w14:textId="77777777" w:rsidR="00583EDC" w:rsidRDefault="00583EDC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POST 요청 보내기</w:t>
            </w:r>
          </w:p>
          <w:p w14:paraId="10149726" w14:textId="77777777" w:rsidR="00583EDC" w:rsidRDefault="00583EDC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response_external</w:t>
            </w:r>
            <w:proofErr w:type="spellEnd"/>
            <w:r w:rsidR="00DA6934">
              <w:rPr>
                <w:rFonts w:hint="eastAsia"/>
                <w:sz w:val="20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="00DA6934">
              <w:rPr>
                <w:rFonts w:hint="eastAsia"/>
                <w:sz w:val="20"/>
                <w:szCs w:val="18"/>
                <w:lang w:val="en-GB"/>
              </w:rPr>
              <w:t>request</w:t>
            </w:r>
            <w:r w:rsidR="00D63458">
              <w:rPr>
                <w:rFonts w:hint="eastAsia"/>
                <w:sz w:val="20"/>
                <w:szCs w:val="18"/>
                <w:lang w:val="en-GB"/>
              </w:rPr>
              <w:t>s.post</w:t>
            </w:r>
            <w:proofErr w:type="spellEnd"/>
            <w:r w:rsidR="00D63458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proofErr w:type="gramEnd"/>
            <w:r w:rsidR="00D63458">
              <w:rPr>
                <w:rFonts w:hint="eastAsia"/>
                <w:sz w:val="20"/>
                <w:szCs w:val="18"/>
                <w:lang w:val="en-GB"/>
              </w:rPr>
              <w:t>url</w:t>
            </w:r>
            <w:proofErr w:type="spellEnd"/>
            <w:r w:rsidR="00D63458">
              <w:rPr>
                <w:rFonts w:hint="eastAsia"/>
                <w:sz w:val="20"/>
                <w:szCs w:val="18"/>
                <w:lang w:val="en-GB"/>
              </w:rPr>
              <w:t>, header</w:t>
            </w:r>
            <w:r w:rsidR="006C337B">
              <w:rPr>
                <w:rFonts w:hint="eastAsia"/>
                <w:sz w:val="20"/>
                <w:szCs w:val="18"/>
                <w:lang w:val="en-GB"/>
              </w:rPr>
              <w:t>s=headers, data=</w:t>
            </w:r>
            <w:proofErr w:type="spellStart"/>
            <w:proofErr w:type="gramStart"/>
            <w:r w:rsidR="006C337B">
              <w:rPr>
                <w:rFonts w:hint="eastAsia"/>
                <w:sz w:val="20"/>
                <w:szCs w:val="18"/>
                <w:lang w:val="en-GB"/>
              </w:rPr>
              <w:t>json.dumps</w:t>
            </w:r>
            <w:proofErr w:type="spellEnd"/>
            <w:proofErr w:type="gramEnd"/>
            <w:r w:rsidR="006C337B">
              <w:rPr>
                <w:rFonts w:hint="eastAsia"/>
                <w:sz w:val="20"/>
                <w:szCs w:val="18"/>
                <w:lang w:val="en-GB"/>
              </w:rPr>
              <w:t>(</w:t>
            </w:r>
            <w:proofErr w:type="spellStart"/>
            <w:r w:rsidR="006C337B">
              <w:rPr>
                <w:rFonts w:hint="eastAsia"/>
                <w:sz w:val="20"/>
                <w:szCs w:val="18"/>
                <w:lang w:val="en-GB"/>
              </w:rPr>
              <w:t>sklearn_iris_input</w:t>
            </w:r>
            <w:proofErr w:type="spellEnd"/>
            <w:r w:rsidR="006C337B">
              <w:rPr>
                <w:rFonts w:hint="eastAsia"/>
                <w:sz w:val="20"/>
                <w:szCs w:val="18"/>
                <w:lang w:val="en-GB"/>
              </w:rPr>
              <w:t>)</w:t>
            </w:r>
            <w:r w:rsidR="00905908">
              <w:rPr>
                <w:rFonts w:hint="eastAsia"/>
                <w:sz w:val="20"/>
                <w:szCs w:val="18"/>
                <w:lang w:val="en-GB"/>
              </w:rPr>
              <w:t>)</w:t>
            </w:r>
          </w:p>
          <w:p w14:paraId="268411B0" w14:textId="77777777" w:rsidR="00526A4B" w:rsidRDefault="00526A4B" w:rsidP="00517BB9">
            <w:pPr>
              <w:jc w:val="left"/>
              <w:rPr>
                <w:sz w:val="20"/>
                <w:szCs w:val="18"/>
                <w:lang w:val="en-GB"/>
              </w:rPr>
            </w:pPr>
          </w:p>
          <w:p w14:paraId="3EB8D79F" w14:textId="77777777" w:rsidR="00526A4B" w:rsidRDefault="00526A4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# 응답 출력</w:t>
            </w:r>
          </w:p>
          <w:p w14:paraId="564EC366" w14:textId="2C96214A" w:rsidR="00526A4B" w:rsidRPr="00A15732" w:rsidRDefault="00526A4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print(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response_external.text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)</w:t>
            </w:r>
          </w:p>
        </w:tc>
      </w:tr>
    </w:tbl>
    <w:p w14:paraId="64737A37" w14:textId="6EF872A8" w:rsidR="00385914" w:rsidRDefault="00385914" w:rsidP="00822615">
      <w:pPr>
        <w:jc w:val="left"/>
      </w:pPr>
    </w:p>
    <w:p w14:paraId="6EC08534" w14:textId="1AF27CFD" w:rsidR="00526A4B" w:rsidRDefault="00526A4B" w:rsidP="00526A4B">
      <w:pPr>
        <w:pStyle w:val="3"/>
        <w:numPr>
          <w:ilvl w:val="2"/>
          <w:numId w:val="13"/>
        </w:numPr>
        <w:jc w:val="left"/>
      </w:pPr>
      <w:bookmarkStart w:id="108" w:name="_Toc207787406"/>
      <w:r>
        <w:rPr>
          <w:rFonts w:hint="eastAsia"/>
        </w:rPr>
        <w:t>Model Test (with. Curl)</w:t>
      </w:r>
      <w:bookmarkEnd w:id="108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526A4B" w:rsidRPr="00707B9F" w14:paraId="2D44FC59" w14:textId="77777777" w:rsidTr="00517BB9">
        <w:tc>
          <w:tcPr>
            <w:tcW w:w="9962" w:type="dxa"/>
            <w:shd w:val="clear" w:color="auto" w:fill="D0CECE"/>
          </w:tcPr>
          <w:p w14:paraId="3DFD4F0F" w14:textId="77777777" w:rsidR="00526A4B" w:rsidRDefault="008C36E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curl -H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Authorization: Bearer $TOKEN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473C4F27" w14:textId="77777777" w:rsidR="008C36E7" w:rsidRDefault="008C36E7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-H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Content</w:t>
            </w:r>
            <w:r w:rsidR="00CC2908">
              <w:rPr>
                <w:rFonts w:hint="eastAsia"/>
                <w:sz w:val="20"/>
                <w:szCs w:val="18"/>
                <w:lang w:val="en-GB"/>
              </w:rPr>
              <w:t>-Type: application/</w:t>
            </w:r>
            <w:proofErr w:type="spellStart"/>
            <w:r w:rsidR="00CC2908">
              <w:rPr>
                <w:rFonts w:hint="eastAsia"/>
                <w:sz w:val="20"/>
                <w:szCs w:val="18"/>
                <w:lang w:val="en-GB"/>
              </w:rPr>
              <w:t>json</w:t>
            </w:r>
            <w:proofErr w:type="spellEnd"/>
            <w:r w:rsidR="00CC2908">
              <w:rPr>
                <w:sz w:val="20"/>
                <w:szCs w:val="18"/>
                <w:lang w:val="en-GB"/>
              </w:rPr>
              <w:t>”</w:t>
            </w:r>
            <w:r w:rsidR="00CC2908"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121C21E3" w14:textId="77777777" w:rsidR="00CC2908" w:rsidRDefault="00CC290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--data-raw </w:t>
            </w:r>
            <w:r>
              <w:rPr>
                <w:sz w:val="20"/>
                <w:szCs w:val="18"/>
                <w:lang w:val="en-GB"/>
              </w:rPr>
              <w:t>‘</w:t>
            </w:r>
            <w:r>
              <w:rPr>
                <w:rFonts w:hint="eastAsia"/>
                <w:sz w:val="20"/>
                <w:szCs w:val="18"/>
                <w:lang w:val="en-GB"/>
              </w:rPr>
              <w:t>{</w:t>
            </w:r>
          </w:p>
          <w:p w14:paraId="5F8B89CD" w14:textId="77777777" w:rsidR="00CC2908" w:rsidRDefault="00CC290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sz w:val="20"/>
                <w:szCs w:val="18"/>
                <w:lang w:val="en-GB"/>
              </w:rPr>
              <w:t>“</w:t>
            </w:r>
            <w:r>
              <w:rPr>
                <w:rFonts w:hint="eastAsia"/>
                <w:sz w:val="20"/>
                <w:szCs w:val="18"/>
                <w:lang w:val="en-GB"/>
              </w:rPr>
              <w:t>instances</w:t>
            </w:r>
            <w:r>
              <w:rPr>
                <w:sz w:val="20"/>
                <w:szCs w:val="18"/>
                <w:lang w:val="en-GB"/>
              </w:rPr>
              <w:t>”</w:t>
            </w:r>
            <w:r>
              <w:rPr>
                <w:rFonts w:hint="eastAsia"/>
                <w:sz w:val="20"/>
                <w:szCs w:val="18"/>
                <w:lang w:val="en-GB"/>
              </w:rPr>
              <w:t>: [</w:t>
            </w:r>
          </w:p>
          <w:p w14:paraId="325A5C9E" w14:textId="77777777" w:rsidR="00CC2908" w:rsidRDefault="00CC290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[6.8, 2.8, 4.8, 1.4],</w:t>
            </w:r>
          </w:p>
          <w:p w14:paraId="785800F3" w14:textId="77777777" w:rsidR="00CC2908" w:rsidRDefault="00CC2908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   [6.0, 3.4, 4.5, 1.6]</w:t>
            </w:r>
          </w:p>
          <w:p w14:paraId="36BC2352" w14:textId="77777777" w:rsidR="00CA2C72" w:rsidRDefault="00CA2C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   ]</w:t>
            </w:r>
          </w:p>
          <w:p w14:paraId="0542A58A" w14:textId="77777777" w:rsidR="00CA2C72" w:rsidRDefault="00CA2C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}</w:t>
            </w:r>
            <w:r>
              <w:rPr>
                <w:sz w:val="20"/>
                <w:szCs w:val="18"/>
                <w:lang w:val="en-GB"/>
              </w:rPr>
              <w:t>’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\</w:t>
            </w:r>
          </w:p>
          <w:p w14:paraId="79437DFB" w14:textId="3C5187C0" w:rsidR="00CA2C72" w:rsidRPr="00CC2908" w:rsidRDefault="00CA2C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https://analysis-kubf.wizmore.co.kr:31002/kfserving/kubeflow-user-example-com/inf-sklearn-iris-model</w:t>
            </w:r>
          </w:p>
        </w:tc>
      </w:tr>
    </w:tbl>
    <w:p w14:paraId="265D9241" w14:textId="77777777" w:rsidR="00526A4B" w:rsidRDefault="00526A4B" w:rsidP="00822615">
      <w:pPr>
        <w:jc w:val="left"/>
      </w:pPr>
    </w:p>
    <w:p w14:paraId="561AE90F" w14:textId="3D1D3858" w:rsidR="004A4449" w:rsidRPr="002F4715" w:rsidRDefault="004A4449" w:rsidP="004A4449">
      <w:pPr>
        <w:pStyle w:val="11"/>
        <w:numPr>
          <w:ilvl w:val="0"/>
          <w:numId w:val="13"/>
        </w:numPr>
        <w:jc w:val="left"/>
      </w:pPr>
      <w:bookmarkStart w:id="109" w:name="_Toc207787407"/>
      <w:r>
        <w:rPr>
          <w:rFonts w:hint="eastAsia"/>
        </w:rPr>
        <w:t>Worker Node 추가 시 체크 리스트</w:t>
      </w:r>
      <w:bookmarkEnd w:id="109"/>
    </w:p>
    <w:p w14:paraId="616BC568" w14:textId="7B470D7F" w:rsidR="004A4449" w:rsidRDefault="004A4449" w:rsidP="004A4449">
      <w:pPr>
        <w:pStyle w:val="20"/>
        <w:numPr>
          <w:ilvl w:val="1"/>
          <w:numId w:val="13"/>
        </w:numPr>
        <w:jc w:val="left"/>
      </w:pPr>
      <w:bookmarkStart w:id="110" w:name="_Toc207787408"/>
      <w:r>
        <w:rPr>
          <w:rFonts w:hint="eastAsia"/>
        </w:rPr>
        <w:t>Node 스펙 균등하게 산정</w:t>
      </w:r>
      <w:bookmarkEnd w:id="110"/>
    </w:p>
    <w:p w14:paraId="1FEB2419" w14:textId="35AE8582" w:rsidR="004A4449" w:rsidRDefault="004A4449" w:rsidP="004A4449">
      <w:pPr>
        <w:jc w:val="left"/>
        <w:rPr>
          <w:lang w:val="en-GB"/>
        </w:rPr>
      </w:pPr>
      <w:r>
        <w:rPr>
          <w:rFonts w:hint="eastAsia"/>
          <w:lang w:val="en-GB"/>
        </w:rPr>
        <w:t xml:space="preserve">한쪽 노드로 </w:t>
      </w:r>
      <w:proofErr w:type="spellStart"/>
      <w:r>
        <w:rPr>
          <w:rFonts w:hint="eastAsia"/>
          <w:lang w:val="en-GB"/>
        </w:rPr>
        <w:t>스케쥴링이</w:t>
      </w:r>
      <w:proofErr w:type="spellEnd"/>
      <w:r>
        <w:rPr>
          <w:rFonts w:hint="eastAsia"/>
          <w:lang w:val="en-GB"/>
        </w:rPr>
        <w:t xml:space="preserve"> 몰리고 max-pod 수에 걸리면 아래와 같은 에러 발생할 수 있음</w:t>
      </w:r>
    </w:p>
    <w:p w14:paraId="7AFFD337" w14:textId="1A6650B9" w:rsidR="004A4449" w:rsidRDefault="004A4449" w:rsidP="004A4449">
      <w:pPr>
        <w:jc w:val="left"/>
        <w:rPr>
          <w:lang w:val="en-GB"/>
        </w:rPr>
      </w:pPr>
      <w:r w:rsidRPr="6AA03AF7">
        <w:rPr>
          <w:lang w:val="en-GB"/>
        </w:rPr>
        <w:t>0/3 nodes are available: 1 Insufficient memory, 1 Too many pods</w:t>
      </w:r>
      <w:r w:rsidR="00A32B9D" w:rsidRPr="6AA03AF7">
        <w:rPr>
          <w:lang w:val="en-GB"/>
        </w:rPr>
        <w:t xml:space="preserve">, 1 node(s) had </w:t>
      </w:r>
      <w:proofErr w:type="spellStart"/>
      <w:r w:rsidR="00A32B9D" w:rsidRPr="6AA03AF7">
        <w:rPr>
          <w:lang w:val="en-GB"/>
        </w:rPr>
        <w:t>untolerated</w:t>
      </w:r>
      <w:proofErr w:type="spellEnd"/>
      <w:r w:rsidR="00A32B9D" w:rsidRPr="6AA03AF7">
        <w:rPr>
          <w:lang w:val="en-GB"/>
        </w:rPr>
        <w:t xml:space="preserve"> taint {node-role.kubernetes.io/control-plane</w:t>
      </w:r>
      <w:proofErr w:type="gramStart"/>
      <w:r w:rsidR="00A32B9D" w:rsidRPr="6AA03AF7">
        <w:rPr>
          <w:lang w:val="en-GB"/>
        </w:rPr>
        <w:t>: }</w:t>
      </w:r>
      <w:proofErr w:type="gramEnd"/>
      <w:r w:rsidR="00A32B9D" w:rsidRPr="6AA03AF7">
        <w:rPr>
          <w:lang w:val="en-GB"/>
        </w:rPr>
        <w:t xml:space="preserve">. </w:t>
      </w:r>
      <w:proofErr w:type="spellStart"/>
      <w:r w:rsidR="00A32B9D" w:rsidRPr="6AA03AF7">
        <w:rPr>
          <w:lang w:val="en-GB"/>
        </w:rPr>
        <w:t>preemption</w:t>
      </w:r>
      <w:proofErr w:type="spellEnd"/>
      <w:r w:rsidR="00617304" w:rsidRPr="6AA03AF7">
        <w:rPr>
          <w:lang w:val="en-GB"/>
        </w:rPr>
        <w:t xml:space="preserve">: 0/3 nodes are available: 1 </w:t>
      </w:r>
      <w:proofErr w:type="spellStart"/>
      <w:r w:rsidR="00617304" w:rsidRPr="6AA03AF7">
        <w:rPr>
          <w:lang w:val="en-GB"/>
        </w:rPr>
        <w:t>Preemption</w:t>
      </w:r>
      <w:proofErr w:type="spellEnd"/>
      <w:r w:rsidR="00617304" w:rsidRPr="6AA03AF7">
        <w:rPr>
          <w:lang w:val="en-GB"/>
        </w:rPr>
        <w:t xml:space="preserve"> is not helpful for </w:t>
      </w:r>
      <w:proofErr w:type="gramStart"/>
      <w:r w:rsidR="00617304" w:rsidRPr="6AA03AF7">
        <w:rPr>
          <w:lang w:val="en-GB"/>
        </w:rPr>
        <w:t>scheduling,</w:t>
      </w:r>
      <w:proofErr w:type="gramEnd"/>
      <w:r w:rsidR="00617304" w:rsidRPr="6AA03AF7">
        <w:rPr>
          <w:lang w:val="en-GB"/>
        </w:rPr>
        <w:t xml:space="preserve"> 2 No </w:t>
      </w:r>
      <w:proofErr w:type="spellStart"/>
      <w:r w:rsidR="00617304" w:rsidRPr="6AA03AF7">
        <w:rPr>
          <w:lang w:val="en-GB"/>
        </w:rPr>
        <w:t>preemption</w:t>
      </w:r>
      <w:proofErr w:type="spellEnd"/>
      <w:r w:rsidR="00617304" w:rsidRPr="6AA03AF7">
        <w:rPr>
          <w:lang w:val="en-GB"/>
        </w:rPr>
        <w:t xml:space="preserve"> victims found for incoming pod.</w:t>
      </w:r>
    </w:p>
    <w:p w14:paraId="7CEEBD19" w14:textId="77777777" w:rsidR="00E56663" w:rsidRDefault="00E56663" w:rsidP="004A4449">
      <w:pPr>
        <w:jc w:val="left"/>
        <w:rPr>
          <w:lang w:val="en-GB"/>
        </w:rPr>
      </w:pPr>
    </w:p>
    <w:p w14:paraId="2F1AC466" w14:textId="4DF9159A" w:rsidR="00E56663" w:rsidRDefault="00E56663" w:rsidP="00E56663">
      <w:pPr>
        <w:pStyle w:val="20"/>
        <w:numPr>
          <w:ilvl w:val="1"/>
          <w:numId w:val="13"/>
        </w:numPr>
        <w:jc w:val="left"/>
      </w:pPr>
      <w:bookmarkStart w:id="111" w:name="_Toc207787409"/>
      <w:r>
        <w:rPr>
          <w:rFonts w:hint="eastAsia"/>
        </w:rPr>
        <w:lastRenderedPageBreak/>
        <w:t>Node 조인 요청</w:t>
      </w:r>
      <w:bookmarkEnd w:id="111"/>
    </w:p>
    <w:p w14:paraId="51FADEB1" w14:textId="21EE3B07" w:rsidR="00E56663" w:rsidRDefault="002277CC" w:rsidP="004A4449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 xml:space="preserve">GPU Worker Node일 경우 추가적으로 NVIDIA Container Toolkit 설치 및 </w:t>
      </w:r>
      <w:proofErr w:type="spellStart"/>
      <w:r>
        <w:rPr>
          <w:rFonts w:hint="eastAsia"/>
          <w:lang w:val="en-GB"/>
        </w:rPr>
        <w:t>Containerd</w:t>
      </w:r>
      <w:proofErr w:type="spellEnd"/>
      <w:r w:rsidR="006C0053">
        <w:rPr>
          <w:rFonts w:hint="eastAsia"/>
          <w:lang w:val="en-GB"/>
        </w:rPr>
        <w:t xml:space="preserve"> Config 설정 요청 필요</w:t>
      </w:r>
    </w:p>
    <w:p w14:paraId="49C4AD94" w14:textId="77777777" w:rsidR="001A0126" w:rsidRDefault="001A0126" w:rsidP="001A0126">
      <w:pPr>
        <w:jc w:val="left"/>
        <w:rPr>
          <w:lang w:val="en-GB"/>
        </w:rPr>
      </w:pPr>
    </w:p>
    <w:p w14:paraId="7E810244" w14:textId="4CC29679" w:rsidR="004A4449" w:rsidRPr="006C0B43" w:rsidRDefault="001A0126" w:rsidP="006C0B43">
      <w:pPr>
        <w:pStyle w:val="20"/>
        <w:numPr>
          <w:ilvl w:val="1"/>
          <w:numId w:val="13"/>
        </w:numPr>
        <w:jc w:val="left"/>
      </w:pPr>
      <w:bookmarkStart w:id="112" w:name="_Toc207787410"/>
      <w:r>
        <w:rPr>
          <w:rFonts w:hint="eastAsia"/>
        </w:rPr>
        <w:t>Node 조인 확인</w:t>
      </w:r>
      <w:bookmarkEnd w:id="112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4A4449" w:rsidRPr="00707B9F" w14:paraId="6F128357" w14:textId="77777777" w:rsidTr="00517BB9">
        <w:tc>
          <w:tcPr>
            <w:tcW w:w="9962" w:type="dxa"/>
            <w:shd w:val="clear" w:color="auto" w:fill="D0CECE"/>
          </w:tcPr>
          <w:p w14:paraId="7724EF98" w14:textId="77777777" w:rsidR="004A4449" w:rsidRDefault="0086061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$&gt;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66615A">
              <w:rPr>
                <w:rFonts w:hint="eastAsia"/>
                <w:sz w:val="20"/>
                <w:szCs w:val="18"/>
                <w:lang w:val="en-GB"/>
              </w:rPr>
              <w:t>get no</w:t>
            </w:r>
          </w:p>
          <w:p w14:paraId="6BCB4F7D" w14:textId="4F0C78E7" w:rsidR="0066615A" w:rsidRDefault="0066615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          STATUS  </w:t>
            </w:r>
            <w:r w:rsidR="00557E72"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ROLES      </w:t>
            </w:r>
            <w:r w:rsidR="00557E72"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AGE     VERSION</w:t>
            </w:r>
          </w:p>
          <w:p w14:paraId="124AFF1E" w14:textId="77777777" w:rsidR="0066615A" w:rsidRDefault="00AC300B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piaekcvl01      Ready   </w:t>
            </w:r>
            <w:r w:rsidR="00557E72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>
              <w:rPr>
                <w:rFonts w:hint="eastAsia"/>
                <w:sz w:val="20"/>
                <w:szCs w:val="18"/>
                <w:lang w:val="en-GB"/>
              </w:rPr>
              <w:t>control-plane</w:t>
            </w:r>
            <w:r w:rsidR="00557E72"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4054AF70" w14:textId="350E53A5" w:rsidR="00557E72" w:rsidRDefault="00557E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piaekcvl0</w:t>
            </w:r>
            <w:r w:rsidR="003D3B2D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control-plane    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43</w:t>
            </w:r>
            <w:r>
              <w:rPr>
                <w:rFonts w:hint="eastAsia"/>
                <w:sz w:val="20"/>
                <w:szCs w:val="18"/>
                <w:lang w:val="en-GB"/>
              </w:rPr>
              <w:t>d    v1.31.5</w:t>
            </w:r>
          </w:p>
          <w:p w14:paraId="24522EA5" w14:textId="002E322F" w:rsidR="00557E72" w:rsidRDefault="00557E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piaekcvl0</w:t>
            </w:r>
            <w:r w:rsidR="003D3B2D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control-plane    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42</w:t>
            </w:r>
            <w:r>
              <w:rPr>
                <w:rFonts w:hint="eastAsia"/>
                <w:sz w:val="20"/>
                <w:szCs w:val="18"/>
                <w:lang w:val="en-GB"/>
              </w:rPr>
              <w:t>d    v1.31.5</w:t>
            </w:r>
          </w:p>
          <w:p w14:paraId="142DAECB" w14:textId="7DF6829E" w:rsidR="00557E72" w:rsidRDefault="00557E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gp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l01      Ready    </w:t>
            </w:r>
            <w:r w:rsidR="009170F0">
              <w:rPr>
                <w:rFonts w:hint="eastAsia"/>
                <w:sz w:val="20"/>
                <w:szCs w:val="18"/>
                <w:lang w:val="en-GB"/>
              </w:rPr>
              <w:t>GPU-worker1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08</w:t>
            </w:r>
            <w:r>
              <w:rPr>
                <w:rFonts w:hint="eastAsia"/>
                <w:sz w:val="20"/>
                <w:szCs w:val="18"/>
                <w:lang w:val="en-GB"/>
              </w:rPr>
              <w:t>d    v1.31.5</w:t>
            </w:r>
          </w:p>
          <w:p w14:paraId="003FD7C7" w14:textId="44B3F60D" w:rsidR="00557E72" w:rsidRDefault="00557E72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g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v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l01      Ready    </w:t>
            </w:r>
            <w:r w:rsidR="009170F0">
              <w:rPr>
                <w:rFonts w:hint="eastAsia"/>
                <w:sz w:val="20"/>
                <w:szCs w:val="18"/>
                <w:lang w:val="en-GB"/>
              </w:rPr>
              <w:t>GPU-worker2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08</w:t>
            </w:r>
            <w:r>
              <w:rPr>
                <w:rFonts w:hint="eastAsia"/>
                <w:sz w:val="20"/>
                <w:szCs w:val="18"/>
                <w:lang w:val="en-GB"/>
              </w:rPr>
              <w:t>d    v1.31.5</w:t>
            </w:r>
          </w:p>
          <w:p w14:paraId="1D11881F" w14:textId="677ECC93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vl01      Ready    </w:t>
            </w:r>
            <w:r w:rsidR="009170F0">
              <w:rPr>
                <w:rFonts w:hint="eastAsia"/>
                <w:sz w:val="20"/>
                <w:szCs w:val="18"/>
                <w:lang w:val="en-GB"/>
              </w:rPr>
              <w:t xml:space="preserve">infra1 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d    v1.31.5</w:t>
            </w:r>
          </w:p>
          <w:p w14:paraId="7E76AA2C" w14:textId="7D1C80C0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ED5ADC">
              <w:rPr>
                <w:rFonts w:hint="eastAsia"/>
                <w:sz w:val="20"/>
                <w:szCs w:val="18"/>
                <w:lang w:val="en-GB"/>
              </w:rPr>
              <w:t xml:space="preserve">infra2 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160FAED5" w14:textId="4C3DB24F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ED5ADC">
              <w:rPr>
                <w:rFonts w:hint="eastAsia"/>
                <w:sz w:val="20"/>
                <w:szCs w:val="18"/>
                <w:lang w:val="en-GB"/>
              </w:rPr>
              <w:t xml:space="preserve">portal1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702DE2F8" w14:textId="52AB8850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ED5ADC">
              <w:rPr>
                <w:rFonts w:hint="eastAsia"/>
                <w:sz w:val="20"/>
                <w:szCs w:val="18"/>
                <w:lang w:val="en-GB"/>
              </w:rPr>
              <w:t xml:space="preserve">portal2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16237DE3" w14:textId="7FE2EA91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5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C47D24">
              <w:rPr>
                <w:rFonts w:hint="eastAsia"/>
                <w:sz w:val="20"/>
                <w:szCs w:val="18"/>
                <w:lang w:val="en-GB"/>
              </w:rPr>
              <w:t>CPU-worker1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41FCF9EC" w14:textId="12BA8B87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6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C47D24">
              <w:rPr>
                <w:rFonts w:hint="eastAsia"/>
                <w:sz w:val="20"/>
                <w:szCs w:val="18"/>
                <w:lang w:val="en-GB"/>
              </w:rPr>
              <w:t>CPU-worker2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112d    v1.31.5</w:t>
            </w:r>
          </w:p>
          <w:p w14:paraId="25574C4F" w14:textId="065E7DA9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7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C47D24">
              <w:rPr>
                <w:rFonts w:hint="eastAsia"/>
                <w:sz w:val="20"/>
                <w:szCs w:val="18"/>
                <w:lang w:val="en-GB"/>
              </w:rPr>
              <w:t xml:space="preserve">CPU-worker3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112d    v1.31.5</w:t>
            </w:r>
          </w:p>
          <w:p w14:paraId="4BE2DB09" w14:textId="0B45DA0F" w:rsidR="00371EBA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2463C8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8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C47D24">
              <w:rPr>
                <w:rFonts w:hint="eastAsia"/>
                <w:sz w:val="20"/>
                <w:szCs w:val="18"/>
                <w:lang w:val="en-GB"/>
              </w:rPr>
              <w:t>CPU-worker4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6</w:t>
            </w:r>
            <w:r>
              <w:rPr>
                <w:rFonts w:hint="eastAsia"/>
                <w:sz w:val="20"/>
                <w:szCs w:val="18"/>
                <w:lang w:val="en-GB"/>
              </w:rPr>
              <w:t>d</w:t>
            </w:r>
            <w:r w:rsidR="00F9246A">
              <w:rPr>
                <w:rFonts w:hint="eastAsia"/>
                <w:sz w:val="20"/>
                <w:szCs w:val="18"/>
                <w:lang w:val="en-GB"/>
              </w:rPr>
              <w:t>5h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v1.31.5</w:t>
            </w:r>
          </w:p>
          <w:p w14:paraId="066BC288" w14:textId="439F24B0" w:rsidR="00371EBA" w:rsidRPr="00707B9F" w:rsidRDefault="00371EBA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>vl0</w:t>
            </w:r>
            <w:r w:rsidR="0044649E">
              <w:rPr>
                <w:rFonts w:hint="eastAsia"/>
                <w:sz w:val="20"/>
                <w:szCs w:val="18"/>
                <w:lang w:val="en-GB"/>
              </w:rPr>
              <w:t>9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 Ready    </w:t>
            </w:r>
            <w:r w:rsidR="00C47D24">
              <w:rPr>
                <w:rFonts w:hint="eastAsia"/>
                <w:sz w:val="20"/>
                <w:szCs w:val="18"/>
                <w:lang w:val="en-GB"/>
              </w:rPr>
              <w:t>CPU-worker5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 w:rsidR="00F634E9">
              <w:rPr>
                <w:rFonts w:hint="eastAsia"/>
                <w:sz w:val="20"/>
                <w:szCs w:val="18"/>
                <w:lang w:val="en-GB"/>
              </w:rPr>
              <w:t>6</w:t>
            </w:r>
            <w:r>
              <w:rPr>
                <w:rFonts w:hint="eastAsia"/>
                <w:sz w:val="20"/>
                <w:szCs w:val="18"/>
                <w:lang w:val="en-GB"/>
              </w:rPr>
              <w:t>d</w:t>
            </w:r>
            <w:r w:rsidR="00F9246A">
              <w:rPr>
                <w:rFonts w:hint="eastAsia"/>
                <w:sz w:val="20"/>
                <w:szCs w:val="18"/>
                <w:lang w:val="en-GB"/>
              </w:rPr>
              <w:t>5h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v1.31.5</w:t>
            </w:r>
          </w:p>
        </w:tc>
      </w:tr>
    </w:tbl>
    <w:p w14:paraId="353BE708" w14:textId="77777777" w:rsidR="004A4449" w:rsidRDefault="004A4449" w:rsidP="00822615">
      <w:pPr>
        <w:jc w:val="left"/>
      </w:pPr>
    </w:p>
    <w:p w14:paraId="4BF923AC" w14:textId="5A71FE59" w:rsidR="00185C45" w:rsidRDefault="00185C45" w:rsidP="00185C45">
      <w:pPr>
        <w:pStyle w:val="20"/>
        <w:numPr>
          <w:ilvl w:val="1"/>
          <w:numId w:val="13"/>
        </w:numPr>
        <w:jc w:val="left"/>
      </w:pPr>
      <w:bookmarkStart w:id="113" w:name="_Toc207787411"/>
      <w:r>
        <w:rPr>
          <w:rFonts w:hint="eastAsia"/>
        </w:rPr>
        <w:t>GPU 노드일 경우 MIG 설정</w:t>
      </w:r>
      <w:bookmarkEnd w:id="113"/>
    </w:p>
    <w:p w14:paraId="114BB0FF" w14:textId="3609221D" w:rsidR="00185C45" w:rsidRDefault="007537DB" w:rsidP="00185C45">
      <w:pPr>
        <w:jc w:val="left"/>
      </w:pPr>
      <w:r w:rsidRPr="007537DB">
        <w:rPr>
          <w:rFonts w:hint="eastAsia"/>
        </w:rPr>
        <w:t xml:space="preserve">* </w:t>
      </w:r>
      <w:r w:rsidRPr="0065117E">
        <w:rPr>
          <w:rFonts w:hint="eastAsia"/>
          <w:b/>
          <w:bCs/>
          <w:i/>
          <w:iCs/>
          <w:color w:val="808080" w:themeColor="background1" w:themeShade="80"/>
          <w:lang w:val="en-GB"/>
        </w:rPr>
        <w:t xml:space="preserve">운영 환경 구축 매뉴얼 문서 - 4.4.3. MIG 활성화 및 </w:t>
      </w:r>
      <w:proofErr w:type="gramStart"/>
      <w:r w:rsidRPr="0065117E">
        <w:rPr>
          <w:rFonts w:hint="eastAsia"/>
          <w:b/>
          <w:bCs/>
          <w:i/>
          <w:iCs/>
          <w:color w:val="808080" w:themeColor="background1" w:themeShade="80"/>
          <w:lang w:val="en-GB"/>
        </w:rPr>
        <w:t>구성</w:t>
      </w:r>
      <w:r>
        <w:rPr>
          <w:rFonts w:hint="eastAsia"/>
          <w:i/>
          <w:iCs/>
          <w:color w:val="808080" w:themeColor="background1" w:themeShade="80"/>
          <w:lang w:val="en-GB"/>
        </w:rPr>
        <w:t xml:space="preserve">  </w:t>
      </w:r>
      <w:r>
        <w:rPr>
          <w:rFonts w:hint="eastAsia"/>
        </w:rPr>
        <w:t>내용</w:t>
      </w:r>
      <w:proofErr w:type="gramEnd"/>
      <w:r>
        <w:rPr>
          <w:rFonts w:hint="eastAsia"/>
        </w:rPr>
        <w:t xml:space="preserve"> 참고</w:t>
      </w:r>
    </w:p>
    <w:p w14:paraId="445D2CFF" w14:textId="77777777" w:rsidR="0065117E" w:rsidRDefault="0065117E" w:rsidP="00185C45">
      <w:pPr>
        <w:jc w:val="left"/>
        <w:rPr>
          <w:i/>
          <w:iCs/>
          <w:color w:val="808080" w:themeColor="background1" w:themeShade="80"/>
          <w:lang w:val="en-GB"/>
        </w:rPr>
      </w:pPr>
    </w:p>
    <w:p w14:paraId="1BAECB3C" w14:textId="0340AEE0" w:rsidR="007537DB" w:rsidRDefault="0065117E" w:rsidP="007537DB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[작업순서]</w:t>
      </w:r>
    </w:p>
    <w:p w14:paraId="76984E1A" w14:textId="4C08523F" w:rsidR="00185C45" w:rsidRDefault="0065117E" w:rsidP="00822615">
      <w:pPr>
        <w:jc w:val="left"/>
        <w:rPr>
          <w:b/>
          <w:bCs/>
          <w:color w:val="0000CC"/>
        </w:rPr>
      </w:pPr>
      <w:proofErr w:type="spellStart"/>
      <w:r>
        <w:rPr>
          <w:rFonts w:hint="eastAsia"/>
          <w:b/>
          <w:bCs/>
          <w:color w:val="0000CC"/>
        </w:rPr>
        <w:t>Kubelet</w:t>
      </w:r>
      <w:proofErr w:type="spellEnd"/>
      <w:r>
        <w:rPr>
          <w:rFonts w:hint="eastAsia"/>
          <w:b/>
          <w:bCs/>
          <w:color w:val="0000CC"/>
        </w:rPr>
        <w:t xml:space="preserve"> </w:t>
      </w:r>
      <w:proofErr w:type="gramStart"/>
      <w:r>
        <w:rPr>
          <w:rFonts w:hint="eastAsia"/>
          <w:b/>
          <w:bCs/>
          <w:color w:val="0000CC"/>
        </w:rPr>
        <w:t>정지 &gt;</w:t>
      </w:r>
      <w:proofErr w:type="gramEnd"/>
      <w:r>
        <w:rPr>
          <w:rFonts w:hint="eastAsia"/>
          <w:b/>
          <w:bCs/>
          <w:color w:val="0000CC"/>
        </w:rPr>
        <w:t xml:space="preserve"> MIG </w:t>
      </w:r>
      <w:proofErr w:type="gramStart"/>
      <w:r>
        <w:rPr>
          <w:rFonts w:hint="eastAsia"/>
          <w:b/>
          <w:bCs/>
          <w:color w:val="0000CC"/>
        </w:rPr>
        <w:t>활성화 &gt;</w:t>
      </w:r>
      <w:proofErr w:type="gramEnd"/>
      <w:r>
        <w:rPr>
          <w:rFonts w:hint="eastAsia"/>
          <w:b/>
          <w:bCs/>
          <w:color w:val="0000CC"/>
        </w:rPr>
        <w:t xml:space="preserve"> GPU Instance 생성(Partitioning</w:t>
      </w:r>
      <w:proofErr w:type="gramStart"/>
      <w:r>
        <w:rPr>
          <w:rFonts w:hint="eastAsia"/>
          <w:b/>
          <w:bCs/>
          <w:color w:val="0000CC"/>
        </w:rPr>
        <w:t>) &gt;</w:t>
      </w:r>
      <w:proofErr w:type="gramEnd"/>
      <w:r>
        <w:rPr>
          <w:rFonts w:hint="eastAsia"/>
          <w:b/>
          <w:bCs/>
          <w:color w:val="0000CC"/>
        </w:rPr>
        <w:t xml:space="preserve"> </w:t>
      </w:r>
      <w:r w:rsidR="00157BBD">
        <w:rPr>
          <w:rFonts w:hint="eastAsia"/>
          <w:b/>
          <w:bCs/>
          <w:color w:val="0000CC"/>
        </w:rPr>
        <w:t xml:space="preserve">NVIDIA Device Plugin </w:t>
      </w:r>
      <w:proofErr w:type="spellStart"/>
      <w:r w:rsidR="00157BBD">
        <w:rPr>
          <w:rFonts w:hint="eastAsia"/>
          <w:b/>
          <w:bCs/>
          <w:color w:val="0000CC"/>
        </w:rPr>
        <w:t>재배포</w:t>
      </w:r>
      <w:proofErr w:type="spellEnd"/>
    </w:p>
    <w:p w14:paraId="60C6A4ED" w14:textId="77777777" w:rsidR="00157BBD" w:rsidRDefault="00157BBD" w:rsidP="00822615">
      <w:pPr>
        <w:jc w:val="left"/>
        <w:rPr>
          <w:b/>
          <w:bCs/>
          <w:color w:val="0000CC"/>
        </w:rPr>
      </w:pPr>
    </w:p>
    <w:p w14:paraId="58FD625F" w14:textId="2D61CB5B" w:rsidR="00157BBD" w:rsidRDefault="00157BBD" w:rsidP="00157BBD">
      <w:pPr>
        <w:jc w:val="left"/>
        <w:rPr>
          <w:b/>
          <w:bCs/>
          <w:lang w:val="en-GB"/>
        </w:rPr>
      </w:pPr>
      <w:r>
        <w:rPr>
          <w:rFonts w:hint="eastAsia"/>
          <w:b/>
          <w:bCs/>
          <w:lang w:val="en-GB"/>
        </w:rPr>
        <w:t>[주의사항]</w:t>
      </w:r>
    </w:p>
    <w:p w14:paraId="26099748" w14:textId="6368105A" w:rsidR="00157BBD" w:rsidRDefault="00157BBD" w:rsidP="00157BBD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r>
        <w:rPr>
          <w:rFonts w:hint="eastAsia"/>
          <w:lang w:val="en-GB"/>
        </w:rPr>
        <w:t>MIG Partitioning</w:t>
      </w:r>
      <w:r w:rsidR="00567299">
        <w:rPr>
          <w:rFonts w:hint="eastAsia"/>
          <w:lang w:val="en-GB"/>
        </w:rPr>
        <w:t xml:space="preserve">을 재구성했을 때 </w:t>
      </w:r>
      <w:proofErr w:type="spellStart"/>
      <w:r w:rsidR="00567299">
        <w:rPr>
          <w:rFonts w:hint="eastAsia"/>
          <w:lang w:val="en-GB"/>
        </w:rPr>
        <w:t>Kubelet</w:t>
      </w:r>
      <w:proofErr w:type="spellEnd"/>
      <w:r w:rsidR="00567299">
        <w:rPr>
          <w:rFonts w:hint="eastAsia"/>
          <w:lang w:val="en-GB"/>
        </w:rPr>
        <w:t>을 재기동해야 NVIDIA Device Plugin에 반영됨</w:t>
      </w:r>
    </w:p>
    <w:p w14:paraId="2DB8DEE8" w14:textId="4255F958" w:rsidR="00567299" w:rsidRDefault="00567299" w:rsidP="00157BBD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Kubelet</w:t>
      </w:r>
      <w:proofErr w:type="spellEnd"/>
      <w:r>
        <w:rPr>
          <w:rFonts w:hint="eastAsia"/>
          <w:lang w:val="en-GB"/>
        </w:rPr>
        <w:t xml:space="preserve">을 </w:t>
      </w:r>
      <w:proofErr w:type="spellStart"/>
      <w:r>
        <w:rPr>
          <w:rFonts w:hint="eastAsia"/>
          <w:lang w:val="en-GB"/>
        </w:rPr>
        <w:t>재기동하면</w:t>
      </w:r>
      <w:proofErr w:type="spellEnd"/>
      <w:r>
        <w:rPr>
          <w:rFonts w:hint="eastAsia"/>
          <w:lang w:val="en-GB"/>
        </w:rPr>
        <w:t xml:space="preserve"> 해당 Node의 상태가 일시적으로 </w:t>
      </w:r>
      <w:proofErr w:type="spellStart"/>
      <w:r>
        <w:rPr>
          <w:rFonts w:hint="eastAsia"/>
          <w:lang w:val="en-GB"/>
        </w:rPr>
        <w:t>NotReady</w:t>
      </w:r>
      <w:proofErr w:type="spellEnd"/>
      <w:r>
        <w:rPr>
          <w:rFonts w:hint="eastAsia"/>
          <w:lang w:val="en-GB"/>
        </w:rPr>
        <w:t>로 변경될 수 있음</w:t>
      </w:r>
      <w:r>
        <w:rPr>
          <w:lang w:val="en-GB"/>
        </w:rPr>
        <w:br/>
      </w:r>
      <w:r>
        <w:rPr>
          <w:rFonts w:hint="eastAsia"/>
          <w:lang w:val="en-GB"/>
        </w:rPr>
        <w:t>(해당 Node에 실행되고 있는 Pod가 재실행되거나 네트워크가 끊길 수 있음)</w:t>
      </w:r>
    </w:p>
    <w:p w14:paraId="54811D8B" w14:textId="77777777" w:rsidR="00F209A4" w:rsidRDefault="00F209A4" w:rsidP="00F209A4">
      <w:pPr>
        <w:jc w:val="left"/>
        <w:rPr>
          <w:lang w:val="en-GB"/>
        </w:rPr>
      </w:pPr>
    </w:p>
    <w:p w14:paraId="19EE5BCF" w14:textId="1A9454F8" w:rsidR="00F209A4" w:rsidRDefault="00F209A4" w:rsidP="00F209A4">
      <w:pPr>
        <w:pStyle w:val="20"/>
        <w:numPr>
          <w:ilvl w:val="1"/>
          <w:numId w:val="13"/>
        </w:numPr>
        <w:jc w:val="left"/>
      </w:pPr>
      <w:bookmarkStart w:id="114" w:name="_Toc207787412"/>
      <w:r>
        <w:rPr>
          <w:rFonts w:hint="eastAsia"/>
        </w:rPr>
        <w:lastRenderedPageBreak/>
        <w:t xml:space="preserve">노드 </w:t>
      </w:r>
      <w:proofErr w:type="spellStart"/>
      <w:r>
        <w:rPr>
          <w:rFonts w:hint="eastAsia"/>
        </w:rPr>
        <w:t>라벨링</w:t>
      </w:r>
      <w:bookmarkEnd w:id="114"/>
      <w:proofErr w:type="spellEnd"/>
    </w:p>
    <w:p w14:paraId="020C425E" w14:textId="5C95074F" w:rsidR="00F209A4" w:rsidRDefault="00F209A4" w:rsidP="00F209A4">
      <w:pPr>
        <w:pStyle w:val="afe"/>
        <w:numPr>
          <w:ilvl w:val="0"/>
          <w:numId w:val="21"/>
        </w:numPr>
        <w:ind w:leftChars="0"/>
        <w:jc w:val="left"/>
        <w:rPr>
          <w:lang w:val="en-GB"/>
        </w:rPr>
      </w:pPr>
      <w:proofErr w:type="spellStart"/>
      <w:r>
        <w:rPr>
          <w:rFonts w:hint="eastAsia"/>
          <w:lang w:val="en-GB"/>
        </w:rPr>
        <w:t>nodeGroup</w:t>
      </w:r>
      <w:proofErr w:type="spellEnd"/>
      <w:r>
        <w:rPr>
          <w:rFonts w:hint="eastAsia"/>
          <w:lang w:val="en-GB"/>
        </w:rPr>
        <w:t xml:space="preserve">, </w:t>
      </w:r>
      <w:proofErr w:type="spellStart"/>
      <w:r>
        <w:rPr>
          <w:rFonts w:hint="eastAsia"/>
          <w:lang w:val="en-GB"/>
        </w:rPr>
        <w:t>nodeType</w:t>
      </w:r>
      <w:proofErr w:type="spellEnd"/>
      <w:r>
        <w:rPr>
          <w:rFonts w:hint="eastAsia"/>
          <w:lang w:val="en-GB"/>
        </w:rPr>
        <w:t>을 Worker Node 성격에 맞게 적용</w:t>
      </w:r>
    </w:p>
    <w:p w14:paraId="269246A0" w14:textId="6B6FBF02" w:rsidR="00F209A4" w:rsidRPr="00F209A4" w:rsidRDefault="00F209A4" w:rsidP="00F209A4">
      <w:pPr>
        <w:pStyle w:val="afe"/>
        <w:numPr>
          <w:ilvl w:val="0"/>
          <w:numId w:val="21"/>
        </w:numPr>
        <w:ind w:leftChars="0"/>
        <w:jc w:val="left"/>
        <w:rPr>
          <w:b/>
          <w:bCs/>
          <w:lang w:val="en-GB"/>
        </w:rPr>
      </w:pPr>
      <w:proofErr w:type="spellStart"/>
      <w:r w:rsidRPr="00F209A4">
        <w:rPr>
          <w:rFonts w:hint="eastAsia"/>
          <w:b/>
          <w:bCs/>
          <w:lang w:val="en-GB"/>
        </w:rPr>
        <w:t>nodeGroup</w:t>
      </w:r>
      <w:proofErr w:type="spellEnd"/>
      <w:r w:rsidRPr="00F209A4">
        <w:rPr>
          <w:rFonts w:hint="eastAsia"/>
          <w:b/>
          <w:bCs/>
          <w:lang w:val="en-GB"/>
        </w:rPr>
        <w:t>:</w:t>
      </w:r>
      <w:r>
        <w:rPr>
          <w:b/>
          <w:bCs/>
          <w:lang w:val="en-GB"/>
        </w:rPr>
        <w:br/>
      </w:r>
      <w:r>
        <w:rPr>
          <w:rFonts w:hint="eastAsia"/>
          <w:lang w:val="en-GB"/>
        </w:rPr>
        <w:t>infraNode/portalServiceNode/trainingWorkerNode/inferenceWorkerNode</w:t>
      </w:r>
    </w:p>
    <w:p w14:paraId="4121B0D5" w14:textId="72244F10" w:rsidR="00F209A4" w:rsidRPr="00DC68E6" w:rsidRDefault="00DC68E6" w:rsidP="00F209A4">
      <w:pPr>
        <w:pStyle w:val="afe"/>
        <w:numPr>
          <w:ilvl w:val="0"/>
          <w:numId w:val="21"/>
        </w:numPr>
        <w:ind w:leftChars="0"/>
        <w:jc w:val="left"/>
        <w:rPr>
          <w:b/>
          <w:bCs/>
          <w:lang w:val="en-GB"/>
        </w:rPr>
      </w:pPr>
      <w:proofErr w:type="spellStart"/>
      <w:r>
        <w:rPr>
          <w:rFonts w:hint="eastAsia"/>
          <w:b/>
          <w:bCs/>
          <w:lang w:val="en-GB"/>
        </w:rPr>
        <w:t>nodeType</w:t>
      </w:r>
      <w:proofErr w:type="spellEnd"/>
      <w:r>
        <w:rPr>
          <w:rFonts w:hint="eastAsia"/>
          <w:b/>
          <w:bCs/>
          <w:lang w:val="en-GB"/>
        </w:rPr>
        <w:t xml:space="preserve">: </w:t>
      </w:r>
      <w:proofErr w:type="spellStart"/>
      <w:r>
        <w:rPr>
          <w:rFonts w:hint="eastAsia"/>
          <w:lang w:val="en-GB"/>
        </w:rPr>
        <w:t>gpu</w:t>
      </w:r>
      <w:proofErr w:type="spellEnd"/>
    </w:p>
    <w:p w14:paraId="12EFAA9F" w14:textId="436125DE" w:rsidR="00DC68E6" w:rsidRPr="00F209A4" w:rsidRDefault="00DC68E6" w:rsidP="00F209A4">
      <w:pPr>
        <w:pStyle w:val="afe"/>
        <w:numPr>
          <w:ilvl w:val="0"/>
          <w:numId w:val="21"/>
        </w:numPr>
        <w:ind w:leftChars="0"/>
        <w:jc w:val="left"/>
        <w:rPr>
          <w:b/>
          <w:bCs/>
          <w:lang w:val="en-GB"/>
        </w:rPr>
      </w:pPr>
      <w:r>
        <w:rPr>
          <w:rFonts w:hint="eastAsia"/>
          <w:lang w:val="en-GB"/>
        </w:rPr>
        <w:t>piaekgpl01, piaekgvl01</w:t>
      </w:r>
      <w:r w:rsidR="00C16110">
        <w:rPr>
          <w:rFonts w:hint="eastAsia"/>
          <w:lang w:val="en-GB"/>
        </w:rPr>
        <w:t xml:space="preserve"> 서버 적용 예시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62"/>
      </w:tblGrid>
      <w:tr w:rsidR="00F209A4" w:rsidRPr="00707B9F" w14:paraId="5FBA18A6" w14:textId="77777777" w:rsidTr="00517BB9">
        <w:tc>
          <w:tcPr>
            <w:tcW w:w="9962" w:type="dxa"/>
            <w:shd w:val="clear" w:color="auto" w:fill="D0CECE"/>
          </w:tcPr>
          <w:p w14:paraId="6AD8F62F" w14:textId="77777777" w:rsidR="00F209A4" w:rsidRDefault="00C16110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label nodes</w:t>
            </w:r>
            <w:r w:rsidR="00EB27CB">
              <w:rPr>
                <w:rFonts w:hint="eastAsia"/>
                <w:sz w:val="20"/>
                <w:szCs w:val="18"/>
                <w:lang w:val="en-GB"/>
              </w:rPr>
              <w:t xml:space="preserve"> piaekgpl01 </w:t>
            </w:r>
            <w:proofErr w:type="spellStart"/>
            <w:r w:rsidR="00EB27CB"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 w:rsidR="00EB27CB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EB27CB">
              <w:rPr>
                <w:rFonts w:hint="eastAsia"/>
                <w:sz w:val="20"/>
                <w:szCs w:val="18"/>
                <w:lang w:val="en-GB"/>
              </w:rPr>
              <w:t>trainingWorkerNode</w:t>
            </w:r>
            <w:proofErr w:type="spellEnd"/>
          </w:p>
          <w:p w14:paraId="40D4134E" w14:textId="77777777" w:rsidR="00EB27CB" w:rsidRDefault="00EB27CB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label nodes piaekgvl01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nodeGroup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7B204E">
              <w:rPr>
                <w:rFonts w:hint="eastAsia"/>
                <w:sz w:val="20"/>
                <w:szCs w:val="18"/>
                <w:lang w:val="en-GB"/>
              </w:rPr>
              <w:t>inference</w:t>
            </w:r>
            <w:r>
              <w:rPr>
                <w:rFonts w:hint="eastAsia"/>
                <w:sz w:val="20"/>
                <w:szCs w:val="18"/>
                <w:lang w:val="en-GB"/>
              </w:rPr>
              <w:t>WorkerNode</w:t>
            </w:r>
            <w:proofErr w:type="spellEnd"/>
          </w:p>
          <w:p w14:paraId="1D51C6B1" w14:textId="77777777" w:rsidR="007B204E" w:rsidRDefault="007B204E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3E24CF">
              <w:rPr>
                <w:rFonts w:hint="eastAsia"/>
                <w:sz w:val="20"/>
                <w:szCs w:val="18"/>
                <w:lang w:val="en-GB"/>
              </w:rPr>
              <w:t xml:space="preserve">label nodes piaekgpl01 </w:t>
            </w:r>
            <w:proofErr w:type="spellStart"/>
            <w:r w:rsidR="003E24CF">
              <w:rPr>
                <w:rFonts w:hint="eastAsia"/>
                <w:sz w:val="20"/>
                <w:szCs w:val="18"/>
                <w:lang w:val="en-GB"/>
              </w:rPr>
              <w:t>nodeType</w:t>
            </w:r>
            <w:proofErr w:type="spellEnd"/>
            <w:r w:rsidR="003E24CF"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 w:rsidR="003E24CF">
              <w:rPr>
                <w:rFonts w:hint="eastAsia"/>
                <w:sz w:val="20"/>
                <w:szCs w:val="18"/>
                <w:lang w:val="en-GB"/>
              </w:rPr>
              <w:t>gpu</w:t>
            </w:r>
            <w:proofErr w:type="spellEnd"/>
          </w:p>
          <w:p w14:paraId="3A0B549F" w14:textId="665EC23B" w:rsidR="003E24CF" w:rsidRPr="007B204E" w:rsidRDefault="003E24CF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label nodes piaekgvl01 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nodeType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gpu</w:t>
            </w:r>
            <w:proofErr w:type="spellEnd"/>
          </w:p>
        </w:tc>
      </w:tr>
    </w:tbl>
    <w:p w14:paraId="32B85D7E" w14:textId="77777777" w:rsidR="00F209A4" w:rsidRPr="00F209A4" w:rsidRDefault="00F209A4" w:rsidP="00F209A4">
      <w:pPr>
        <w:jc w:val="left"/>
      </w:pPr>
    </w:p>
    <w:p w14:paraId="65E78489" w14:textId="6E51911B" w:rsidR="00F209A4" w:rsidRPr="006C0B43" w:rsidRDefault="00F209A4" w:rsidP="00F209A4">
      <w:pPr>
        <w:pStyle w:val="20"/>
        <w:numPr>
          <w:ilvl w:val="1"/>
          <w:numId w:val="13"/>
        </w:numPr>
        <w:jc w:val="left"/>
      </w:pPr>
      <w:bookmarkStart w:id="115" w:name="_Toc207787413"/>
      <w:r>
        <w:rPr>
          <w:rFonts w:hint="eastAsia"/>
        </w:rPr>
        <w:t xml:space="preserve">노드 </w:t>
      </w:r>
      <w:proofErr w:type="spellStart"/>
      <w:r>
        <w:rPr>
          <w:rFonts w:hint="eastAsia"/>
        </w:rPr>
        <w:t>라벨링</w:t>
      </w:r>
      <w:proofErr w:type="spellEnd"/>
      <w:r>
        <w:rPr>
          <w:rFonts w:hint="eastAsia"/>
        </w:rPr>
        <w:t xml:space="preserve"> 확인</w:t>
      </w:r>
      <w:bookmarkEnd w:id="115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/>
        <w:tblLook w:val="04A0" w:firstRow="1" w:lastRow="0" w:firstColumn="1" w:lastColumn="0" w:noHBand="0" w:noVBand="1"/>
      </w:tblPr>
      <w:tblGrid>
        <w:gridCol w:w="9972"/>
      </w:tblGrid>
      <w:tr w:rsidR="00F209A4" w:rsidRPr="00707B9F" w14:paraId="446668C9" w14:textId="77777777" w:rsidTr="00517BB9">
        <w:tc>
          <w:tcPr>
            <w:tcW w:w="9962" w:type="dxa"/>
            <w:shd w:val="clear" w:color="auto" w:fill="D0CECE"/>
          </w:tcPr>
          <w:p w14:paraId="230865E7" w14:textId="77777777" w:rsidR="00F209A4" w:rsidRDefault="00741453" w:rsidP="00517BB9">
            <w:pPr>
              <w:jc w:val="left"/>
              <w:rPr>
                <w:sz w:val="20"/>
                <w:szCs w:val="18"/>
                <w:lang w:val="en-GB"/>
              </w:rPr>
            </w:pPr>
            <w:proofErr w:type="spellStart"/>
            <w:r>
              <w:rPr>
                <w:rFonts w:hint="eastAsia"/>
                <w:sz w:val="20"/>
                <w:szCs w:val="18"/>
                <w:lang w:val="en-GB"/>
              </w:rPr>
              <w:t>kubectl</w:t>
            </w:r>
            <w:proofErr w:type="spellEnd"/>
            <w:r>
              <w:rPr>
                <w:rFonts w:hint="eastAsia"/>
                <w:sz w:val="20"/>
                <w:szCs w:val="18"/>
                <w:lang w:val="en-GB"/>
              </w:rPr>
              <w:t xml:space="preserve"> get no --show-labels</w:t>
            </w:r>
          </w:p>
          <w:p w14:paraId="493B06FB" w14:textId="02CEA55E" w:rsidR="00741453" w:rsidRDefault="0074145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NAME 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STATUS 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  </w:t>
            </w:r>
            <w:r>
              <w:rPr>
                <w:rFonts w:hint="eastAsia"/>
                <w:sz w:val="20"/>
                <w:szCs w:val="18"/>
                <w:lang w:val="en-GB"/>
              </w:rPr>
              <w:t>ROLES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  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AGE 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VERSION 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    </w:t>
            </w:r>
            <w:r>
              <w:rPr>
                <w:rFonts w:hint="eastAsia"/>
                <w:sz w:val="20"/>
                <w:szCs w:val="18"/>
                <w:lang w:val="en-GB"/>
              </w:rPr>
              <w:t>LABELS</w:t>
            </w:r>
          </w:p>
          <w:p w14:paraId="366DDAAD" w14:textId="1BB12A9B" w:rsidR="00741453" w:rsidRDefault="00741453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piaekcvl01</w:t>
            </w:r>
            <w:r w:rsidR="00EB088E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</w:t>
            </w:r>
            <w:r w:rsidR="00EB088E">
              <w:rPr>
                <w:rFonts w:hint="eastAsia"/>
                <w:sz w:val="20"/>
                <w:szCs w:val="18"/>
                <w:lang w:val="en-GB"/>
              </w:rPr>
              <w:t xml:space="preserve">Ready 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 w:rsidR="00EB088E">
              <w:rPr>
                <w:rFonts w:hint="eastAsia"/>
                <w:sz w:val="20"/>
                <w:szCs w:val="18"/>
                <w:lang w:val="en-GB"/>
              </w:rPr>
              <w:t xml:space="preserve">control-plane 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  </w:t>
            </w:r>
            <w:r w:rsidR="00EB088E">
              <w:rPr>
                <w:rFonts w:hint="eastAsia"/>
                <w:sz w:val="20"/>
                <w:szCs w:val="18"/>
                <w:lang w:val="en-GB"/>
              </w:rPr>
              <w:t>112d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 xml:space="preserve">      </w:t>
            </w:r>
            <w:r w:rsidR="00EB088E">
              <w:rPr>
                <w:rFonts w:hint="eastAsia"/>
                <w:sz w:val="20"/>
                <w:szCs w:val="18"/>
                <w:lang w:val="en-GB"/>
              </w:rPr>
              <w:t xml:space="preserve"> v1.31.5</w:t>
            </w:r>
            <w:r w:rsidR="009730B8">
              <w:rPr>
                <w:rFonts w:hint="eastAsia"/>
                <w:sz w:val="20"/>
                <w:szCs w:val="18"/>
                <w:lang w:val="en-GB"/>
              </w:rPr>
              <w:t xml:space="preserve"> </w:t>
            </w:r>
            <w:r w:rsidR="00DF434D">
              <w:rPr>
                <w:rFonts w:hint="eastAsia"/>
                <w:sz w:val="20"/>
                <w:szCs w:val="18"/>
                <w:lang w:val="en-GB"/>
              </w:rPr>
              <w:t>beta.kubernetes.io/arch=amd</w:t>
            </w:r>
            <w:proofErr w:type="gramStart"/>
            <w:r w:rsidR="00DF434D"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 w:rsidR="00DF434D"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 w:rsidR="00DF434D"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 w:rsidR="00DF434D"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 w:rsidR="00DF434D">
              <w:rPr>
                <w:rFonts w:hint="eastAsia"/>
                <w:sz w:val="20"/>
                <w:szCs w:val="18"/>
                <w:lang w:val="en-GB"/>
              </w:rPr>
              <w:t>64,kubenetes.io</w:t>
            </w:r>
            <w:proofErr w:type="gramEnd"/>
            <w:r w:rsidR="00DF434D">
              <w:rPr>
                <w:rFonts w:hint="eastAsia"/>
                <w:sz w:val="20"/>
                <w:szCs w:val="18"/>
                <w:lang w:val="en-GB"/>
              </w:rPr>
              <w:t>/hostname</w:t>
            </w:r>
            <w:r w:rsidR="006D5261">
              <w:rPr>
                <w:rFonts w:hint="eastAsia"/>
                <w:sz w:val="20"/>
                <w:szCs w:val="18"/>
                <w:lang w:val="en-GB"/>
              </w:rPr>
              <w:t>=piaekcvl</w:t>
            </w:r>
            <w:proofErr w:type="gramStart"/>
            <w:r w:rsidR="006D5261">
              <w:rPr>
                <w:rFonts w:hint="eastAsia"/>
                <w:sz w:val="20"/>
                <w:szCs w:val="18"/>
                <w:lang w:val="en-GB"/>
              </w:rPr>
              <w:t>01,kubernetes.io</w:t>
            </w:r>
            <w:proofErr w:type="gramEnd"/>
            <w:r w:rsidR="006D5261"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 w:rsidR="006D5261"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 w:rsidR="006D5261">
              <w:rPr>
                <w:rFonts w:hint="eastAsia"/>
                <w:sz w:val="20"/>
                <w:szCs w:val="18"/>
                <w:lang w:val="en-GB"/>
              </w:rPr>
              <w:t>/control-plane</w:t>
            </w:r>
            <w:proofErr w:type="gramStart"/>
            <w:r w:rsidR="006D5261">
              <w:rPr>
                <w:rFonts w:hint="eastAsia"/>
                <w:sz w:val="20"/>
                <w:szCs w:val="18"/>
                <w:lang w:val="en-GB"/>
              </w:rPr>
              <w:t>=,node.kubernetes.io</w:t>
            </w:r>
            <w:proofErr w:type="gramEnd"/>
            <w:r w:rsidR="006D5261">
              <w:rPr>
                <w:rFonts w:hint="eastAsia"/>
                <w:sz w:val="20"/>
                <w:szCs w:val="18"/>
                <w:lang w:val="en-GB"/>
              </w:rPr>
              <w:t>/</w:t>
            </w:r>
            <w:r w:rsidR="0049310D">
              <w:rPr>
                <w:rFonts w:hint="eastAsia"/>
                <w:sz w:val="20"/>
                <w:szCs w:val="18"/>
                <w:lang w:val="en-GB"/>
              </w:rPr>
              <w:t>exclude-from-external-load-balancers=</w:t>
            </w:r>
          </w:p>
          <w:p w14:paraId="71B7BC20" w14:textId="00FB3E47" w:rsidR="001A60CA" w:rsidRDefault="001A60CA" w:rsidP="001A60C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piaekcvl02   Ready     control-plane     </w:t>
            </w:r>
            <w:r w:rsidR="00060EDD">
              <w:rPr>
                <w:rFonts w:hint="eastAsia"/>
                <w:sz w:val="20"/>
                <w:szCs w:val="18"/>
                <w:lang w:val="en-GB"/>
              </w:rPr>
              <w:t>43</w:t>
            </w:r>
            <w:r>
              <w:rPr>
                <w:rFonts w:hint="eastAsia"/>
                <w:sz w:val="20"/>
                <w:szCs w:val="18"/>
                <w:lang w:val="en-GB"/>
              </w:rPr>
              <w:t>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/hostname=piaekcvl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02,kubernetes.io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/control-plane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/exclude-from-external-load-balancers=</w:t>
            </w:r>
          </w:p>
          <w:p w14:paraId="79B1EA67" w14:textId="41742F9A" w:rsidR="001A60CA" w:rsidRDefault="001A60CA" w:rsidP="001A60C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 xml:space="preserve">piaekcvl03   Ready     control-plane     </w:t>
            </w:r>
            <w:r w:rsidR="00060EDD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>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/hostname=piaekcvl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03,kubernetes.io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/control-plane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/exclude-from-external-load-balancers=</w:t>
            </w:r>
          </w:p>
          <w:p w14:paraId="3C0CA8C5" w14:textId="639F0CD0" w:rsidR="00A22A96" w:rsidRDefault="00C53D4A" w:rsidP="00C53D4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piaekgpl01   Ready     GPU-worker1     108d       v1.31.5 beta.kubernetes.io/arch=amd64,beta.kubernetes.io/os=linux,</w:t>
            </w:r>
            <w:r w:rsidR="00B02569">
              <w:rPr>
                <w:rFonts w:hint="eastAsia"/>
                <w:sz w:val="20"/>
                <w:szCs w:val="18"/>
                <w:lang w:val="en-GB"/>
              </w:rPr>
              <w:t>feature.node.kubernetes.io/cpu-cpu</w:t>
            </w:r>
            <w:r w:rsidR="00EB1EC4">
              <w:rPr>
                <w:rFonts w:hint="eastAsia"/>
                <w:sz w:val="20"/>
                <w:szCs w:val="18"/>
                <w:lang w:val="en-GB"/>
              </w:rPr>
              <w:t>id.ADX=true,feature.node.kubernetes.io/cpu-cpuid.AES</w:t>
            </w:r>
            <w:r w:rsidR="002F21FB">
              <w:rPr>
                <w:rFonts w:hint="eastAsia"/>
                <w:sz w:val="20"/>
                <w:szCs w:val="18"/>
                <w:lang w:val="en-GB"/>
              </w:rPr>
              <w:t>NI=true,feature.node.kubernetes.io/cpu-cpuid.AMX</w:t>
            </w:r>
            <w:r w:rsidR="00577AF5">
              <w:rPr>
                <w:rFonts w:hint="eastAsia"/>
                <w:sz w:val="20"/>
                <w:szCs w:val="18"/>
                <w:lang w:val="en-GB"/>
              </w:rPr>
              <w:t>DF16=true,</w:t>
            </w:r>
            <w:r w:rsidR="00146E37">
              <w:rPr>
                <w:rFonts w:hint="eastAsia"/>
                <w:sz w:val="20"/>
                <w:szCs w:val="18"/>
                <w:lang w:val="en-GB"/>
              </w:rPr>
              <w:t xml:space="preserve"> feature.node.kubernetes.io/cpu-cpuid.AMXFP8=true,feature.node.kubernetes.io/cpu-cpuid.AMXINT8=true,</w:t>
            </w:r>
            <w:r w:rsidR="00146E37" w:rsidRPr="00146E37">
              <w:rPr>
                <w:sz w:val="20"/>
                <w:szCs w:val="18"/>
                <w:lang w:val="en-GB"/>
              </w:rPr>
              <w:t>feature.node.kubernetes.io/cpu-cpuid.AMX</w:t>
            </w:r>
            <w:r w:rsidR="00F86A1B">
              <w:rPr>
                <w:rFonts w:hint="eastAsia"/>
                <w:sz w:val="20"/>
                <w:szCs w:val="18"/>
                <w:lang w:val="en-GB"/>
              </w:rPr>
              <w:t>TILE</w:t>
            </w:r>
            <w:r w:rsidR="00146E37" w:rsidRPr="00146E37">
              <w:rPr>
                <w:sz w:val="20"/>
                <w:szCs w:val="18"/>
                <w:lang w:val="en-GB"/>
              </w:rPr>
              <w:t>=true,</w:t>
            </w:r>
            <w:r w:rsidR="00F86A1B">
              <w:rPr>
                <w:rFonts w:hint="eastAsia"/>
                <w:sz w:val="20"/>
                <w:szCs w:val="18"/>
                <w:lang w:val="en-GB"/>
              </w:rPr>
              <w:t xml:space="preserve"> feature.node.kubernetes.io/cpu-cpuid.AVX2=true,feature.node.kubernetes.io/cpu-cpuid.AVX512BF16=true,</w:t>
            </w:r>
            <w:r w:rsidR="00C54C5B">
              <w:rPr>
                <w:rFonts w:hint="eastAsia"/>
                <w:sz w:val="20"/>
                <w:szCs w:val="18"/>
                <w:lang w:val="en-GB"/>
              </w:rPr>
              <w:t>feature.node.kubernetes.io/cpu-cpuid.A</w:t>
            </w:r>
            <w:r w:rsidR="00A65C18">
              <w:rPr>
                <w:rFonts w:hint="eastAsia"/>
                <w:sz w:val="20"/>
                <w:szCs w:val="18"/>
                <w:lang w:val="en-GB"/>
              </w:rPr>
              <w:t>VX512BITALG</w:t>
            </w:r>
            <w:r w:rsidR="00C54C5B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A65C18">
              <w:rPr>
                <w:rFonts w:hint="eastAsia"/>
                <w:sz w:val="20"/>
                <w:szCs w:val="18"/>
                <w:lang w:val="en-GB"/>
              </w:rPr>
              <w:t>feature.node.kubernetes.io/cpu-cpuid.A</w:t>
            </w:r>
            <w:r w:rsidR="00C14C65">
              <w:rPr>
                <w:rFonts w:hint="eastAsia"/>
                <w:sz w:val="20"/>
                <w:szCs w:val="18"/>
                <w:lang w:val="en-GB"/>
              </w:rPr>
              <w:t>VX512BW</w:t>
            </w:r>
            <w:r w:rsidR="00A65C1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14C65">
              <w:rPr>
                <w:rFonts w:hint="eastAsia"/>
                <w:sz w:val="20"/>
                <w:szCs w:val="18"/>
                <w:lang w:val="en-GB"/>
              </w:rPr>
              <w:t>feature.node.kubernetes.io/cpu-cpuid.AVX512CD=true,</w:t>
            </w:r>
            <w:r w:rsidR="00EF6B1C">
              <w:rPr>
                <w:rFonts w:hint="eastAsia"/>
                <w:sz w:val="20"/>
                <w:szCs w:val="18"/>
                <w:lang w:val="en-GB"/>
              </w:rPr>
              <w:t>feature.node.kubernetes.io/cpu-cpuid.A</w:t>
            </w:r>
            <w:r w:rsidR="004C5B20">
              <w:rPr>
                <w:rFonts w:hint="eastAsia"/>
                <w:sz w:val="20"/>
                <w:szCs w:val="18"/>
                <w:lang w:val="en-GB"/>
              </w:rPr>
              <w:t>VX512DQ</w:t>
            </w:r>
            <w:r w:rsidR="00EF6B1C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4C5B20">
              <w:rPr>
                <w:rFonts w:hint="eastAsia"/>
                <w:sz w:val="20"/>
                <w:szCs w:val="18"/>
                <w:lang w:val="en-GB"/>
              </w:rPr>
              <w:t>feature.node.kubernetes.io/cpu-</w:t>
            </w:r>
            <w:r w:rsidR="004C5B20">
              <w:rPr>
                <w:rFonts w:hint="eastAsia"/>
                <w:sz w:val="20"/>
                <w:szCs w:val="18"/>
                <w:lang w:val="en-GB"/>
              </w:rPr>
              <w:lastRenderedPageBreak/>
              <w:t>cpuid.AVX512F=true,feature.node.kubernetes.io/cpu-cpuid.AVX</w:t>
            </w:r>
            <w:r w:rsidR="00481068">
              <w:rPr>
                <w:rFonts w:hint="eastAsia"/>
                <w:sz w:val="20"/>
                <w:szCs w:val="18"/>
                <w:lang w:val="en-GB"/>
              </w:rPr>
              <w:t>512FP16</w:t>
            </w:r>
            <w:r w:rsidR="004C5B20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481068">
              <w:rPr>
                <w:rFonts w:hint="eastAsia"/>
                <w:sz w:val="20"/>
                <w:szCs w:val="18"/>
                <w:lang w:val="en-GB"/>
              </w:rPr>
              <w:t>feature.node.kubernetes.io/cpu-cpuid.AVX512IFMA=true,feature.node.kubernetes.io/cpu-cpuid.AVX</w:t>
            </w:r>
            <w:r w:rsidR="00535932">
              <w:rPr>
                <w:rFonts w:hint="eastAsia"/>
                <w:sz w:val="20"/>
                <w:szCs w:val="18"/>
                <w:lang w:val="en-GB"/>
              </w:rPr>
              <w:t>512VBMI2</w:t>
            </w:r>
            <w:r w:rsidR="0048106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535932">
              <w:rPr>
                <w:rFonts w:hint="eastAsia"/>
                <w:sz w:val="20"/>
                <w:szCs w:val="18"/>
                <w:lang w:val="en-GB"/>
              </w:rPr>
              <w:t>feature.node.kubernetes.io/cpu-cpuid.AVX512</w:t>
            </w:r>
            <w:r w:rsidR="00836AD3">
              <w:rPr>
                <w:rFonts w:hint="eastAsia"/>
                <w:sz w:val="20"/>
                <w:szCs w:val="18"/>
                <w:lang w:val="en-GB"/>
              </w:rPr>
              <w:t>VBMI</w:t>
            </w:r>
            <w:r w:rsidR="00535932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836AD3">
              <w:rPr>
                <w:rFonts w:hint="eastAsia"/>
                <w:sz w:val="20"/>
                <w:szCs w:val="18"/>
                <w:lang w:val="en-GB"/>
              </w:rPr>
              <w:t>feature.node.kubernetes.io/cpu-cpuid.AVX512</w:t>
            </w:r>
            <w:r w:rsidR="00CC2E0F">
              <w:rPr>
                <w:rFonts w:hint="eastAsia"/>
                <w:sz w:val="20"/>
                <w:szCs w:val="18"/>
                <w:lang w:val="en-GB"/>
              </w:rPr>
              <w:t>VL</w:t>
            </w:r>
            <w:r w:rsidR="00836AD3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C2E0F">
              <w:rPr>
                <w:rFonts w:hint="eastAsia"/>
                <w:sz w:val="20"/>
                <w:szCs w:val="18"/>
                <w:lang w:val="en-GB"/>
              </w:rPr>
              <w:t>feature.node.kubernetes.io/cpu-cpuid.AVX512V</w:t>
            </w:r>
            <w:r w:rsidR="00270BAC">
              <w:rPr>
                <w:rFonts w:hint="eastAsia"/>
                <w:sz w:val="20"/>
                <w:szCs w:val="18"/>
                <w:lang w:val="en-GB"/>
              </w:rPr>
              <w:t>N</w:t>
            </w:r>
            <w:r w:rsidR="00CC2E0F">
              <w:rPr>
                <w:rFonts w:hint="eastAsia"/>
                <w:sz w:val="20"/>
                <w:szCs w:val="18"/>
                <w:lang w:val="en-GB"/>
              </w:rPr>
              <w:t>NI=true,</w:t>
            </w:r>
            <w:r w:rsidR="00270BAC">
              <w:rPr>
                <w:rFonts w:hint="eastAsia"/>
                <w:sz w:val="20"/>
                <w:szCs w:val="18"/>
                <w:lang w:val="en-GB"/>
              </w:rPr>
              <w:t>feature.node.kubernetes.io/cpu-cpuid.AVX512VPOPCNT</w:t>
            </w:r>
            <w:r w:rsidR="003C704E">
              <w:rPr>
                <w:rFonts w:hint="eastAsia"/>
                <w:sz w:val="20"/>
                <w:szCs w:val="18"/>
                <w:lang w:val="en-GB"/>
              </w:rPr>
              <w:t>DQ</w:t>
            </w:r>
            <w:r w:rsidR="00270BAC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3C704E">
              <w:rPr>
                <w:rFonts w:hint="eastAsia"/>
                <w:sz w:val="20"/>
                <w:szCs w:val="18"/>
                <w:lang w:val="en-GB"/>
              </w:rPr>
              <w:t>feature.node.kubernetes.io/cpu-cpuid.AVX=true,feature.node.kubernetes.io/cpu-cpuid.A</w:t>
            </w:r>
            <w:r w:rsidR="00A50AB9">
              <w:rPr>
                <w:rFonts w:hint="eastAsia"/>
                <w:sz w:val="20"/>
                <w:szCs w:val="18"/>
                <w:lang w:val="en-GB"/>
              </w:rPr>
              <w:t>VXVNNI</w:t>
            </w:r>
            <w:r w:rsidR="003C704E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A50AB9">
              <w:rPr>
                <w:rFonts w:hint="eastAsia"/>
                <w:sz w:val="20"/>
                <w:szCs w:val="18"/>
                <w:lang w:val="en-GB"/>
              </w:rPr>
              <w:t>feature.node.kubernetes.io/cpu-cpuid.</w:t>
            </w:r>
            <w:r w:rsidR="00C90107">
              <w:rPr>
                <w:rFonts w:hint="eastAsia"/>
                <w:sz w:val="20"/>
                <w:szCs w:val="18"/>
                <w:lang w:val="en-GB"/>
              </w:rPr>
              <w:t>BHI_CTRL</w:t>
            </w:r>
            <w:r w:rsidR="00A50AB9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404E48">
              <w:rPr>
                <w:rFonts w:hint="eastAsia"/>
                <w:sz w:val="20"/>
                <w:szCs w:val="18"/>
                <w:lang w:val="en-GB"/>
              </w:rPr>
              <w:t>feature.node.kubernetes.io/cpu-cpuid.</w:t>
            </w:r>
            <w:r w:rsidR="00FC40E4">
              <w:rPr>
                <w:rFonts w:hint="eastAsia"/>
                <w:sz w:val="20"/>
                <w:szCs w:val="18"/>
                <w:lang w:val="en-GB"/>
              </w:rPr>
              <w:t>CETIBT</w:t>
            </w:r>
            <w:r w:rsidR="00404E4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FC40E4">
              <w:rPr>
                <w:rFonts w:hint="eastAsia"/>
                <w:sz w:val="20"/>
                <w:szCs w:val="18"/>
                <w:lang w:val="en-GB"/>
              </w:rPr>
              <w:t>feature.node.kubernetes.io/cpu-cpuid.CETSS=true,feature.node.kubernetes.io/cpu-cpuid.</w:t>
            </w:r>
            <w:r w:rsidR="005202DD">
              <w:rPr>
                <w:rFonts w:hint="eastAsia"/>
                <w:sz w:val="20"/>
                <w:szCs w:val="18"/>
                <w:lang w:val="en-GB"/>
              </w:rPr>
              <w:t>CLDEMOTE</w:t>
            </w:r>
            <w:r w:rsidR="00FC40E4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5202DD">
              <w:rPr>
                <w:rFonts w:hint="eastAsia"/>
                <w:sz w:val="20"/>
                <w:szCs w:val="18"/>
                <w:lang w:val="en-GB"/>
              </w:rPr>
              <w:t>feature.node.kubernetes.io/cpu-cpuid.CMPSB_SCADBS_SHORT=true,</w:t>
            </w:r>
            <w:r w:rsidR="00F86A0F">
              <w:rPr>
                <w:rFonts w:hint="eastAsia"/>
                <w:sz w:val="20"/>
                <w:szCs w:val="18"/>
                <w:lang w:val="en-GB"/>
              </w:rPr>
              <w:t>feature.node.kubernetes.io/cpu-cpuid.CNOXCHG8=true,feature.node.kubernetes.io/cpu-cpuid.</w:t>
            </w:r>
            <w:r w:rsidR="00497808">
              <w:rPr>
                <w:rFonts w:hint="eastAsia"/>
                <w:sz w:val="20"/>
                <w:szCs w:val="18"/>
                <w:lang w:val="en-GB"/>
              </w:rPr>
              <w:t>ENQCMD</w:t>
            </w:r>
            <w:r w:rsidR="00F86A0F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497808">
              <w:rPr>
                <w:rFonts w:hint="eastAsia"/>
                <w:sz w:val="20"/>
                <w:szCs w:val="18"/>
                <w:lang w:val="en-GB"/>
              </w:rPr>
              <w:t>feature.node.kubernetes.io/cpu-cpuid.FLUSH_L1D=true,feature.node.kubernetes.io/cpu-cpuid.</w:t>
            </w:r>
            <w:r w:rsidR="00C7625D">
              <w:rPr>
                <w:rFonts w:hint="eastAsia"/>
                <w:sz w:val="20"/>
                <w:szCs w:val="18"/>
                <w:lang w:val="en-GB"/>
              </w:rPr>
              <w:t>FMA3</w:t>
            </w:r>
            <w:r w:rsidR="0049780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E4527">
              <w:rPr>
                <w:rFonts w:hint="eastAsia"/>
                <w:sz w:val="20"/>
                <w:szCs w:val="18"/>
                <w:lang w:val="en-GB"/>
              </w:rPr>
              <w:t>feature.node.kubernetes.io/cpu-cpuid.FSRM=true,feature.node.kubernetes.io/cpu-cpuid.</w:t>
            </w:r>
            <w:r w:rsidR="00B83D25">
              <w:rPr>
                <w:rFonts w:hint="eastAsia"/>
                <w:sz w:val="20"/>
                <w:szCs w:val="18"/>
                <w:lang w:val="en-GB"/>
              </w:rPr>
              <w:t>FXSR</w:t>
            </w:r>
            <w:r w:rsidR="00CE4527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B83D25">
              <w:rPr>
                <w:rFonts w:hint="eastAsia"/>
                <w:sz w:val="20"/>
                <w:szCs w:val="18"/>
                <w:lang w:val="en-GB"/>
              </w:rPr>
              <w:t>feature.node.kubernetes.io/cpu-cpuid.FXSROPT=true,</w:t>
            </w:r>
            <w:r w:rsidR="003270C4">
              <w:rPr>
                <w:rFonts w:hint="eastAsia"/>
                <w:sz w:val="20"/>
                <w:szCs w:val="18"/>
                <w:lang w:val="en-GB"/>
              </w:rPr>
              <w:t>feature.node.kubernetes.io/cpu-cpuid.GFNI=true,feature.node.kubernetes.io/cpu-cpuid.</w:t>
            </w:r>
            <w:r w:rsidR="00B1719E">
              <w:rPr>
                <w:rFonts w:hint="eastAsia"/>
                <w:sz w:val="20"/>
                <w:szCs w:val="18"/>
                <w:lang w:val="en-GB"/>
              </w:rPr>
              <w:t>IA32_ARCH_CAP</w:t>
            </w:r>
            <w:r w:rsidR="003270C4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B1719E">
              <w:rPr>
                <w:rFonts w:hint="eastAsia"/>
                <w:sz w:val="20"/>
                <w:szCs w:val="18"/>
                <w:lang w:val="en-GB"/>
              </w:rPr>
              <w:t>feature.node.kubernetes.io/cpu-cpuid.IA32_</w:t>
            </w:r>
            <w:r w:rsidR="00F51CF0">
              <w:rPr>
                <w:rFonts w:hint="eastAsia"/>
                <w:sz w:val="20"/>
                <w:szCs w:val="18"/>
                <w:lang w:val="en-GB"/>
              </w:rPr>
              <w:t>CORE_CAP</w:t>
            </w:r>
            <w:r w:rsidR="00B1719E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F51CF0">
              <w:rPr>
                <w:rFonts w:hint="eastAsia"/>
                <w:sz w:val="20"/>
                <w:szCs w:val="18"/>
                <w:lang w:val="en-GB"/>
              </w:rPr>
              <w:t>feature.node.kubernetes.io/cpu-cpuid.IBPB=true,feature.node.kubernetes.io/cpu-cpuid.</w:t>
            </w:r>
            <w:r w:rsidR="005B39E1">
              <w:rPr>
                <w:rFonts w:hint="eastAsia"/>
                <w:sz w:val="20"/>
                <w:szCs w:val="18"/>
                <w:lang w:val="en-GB"/>
              </w:rPr>
              <w:t>IDPRED_CTRL</w:t>
            </w:r>
            <w:r w:rsidR="00F51CF0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5B39E1">
              <w:rPr>
                <w:rFonts w:hint="eastAsia"/>
                <w:sz w:val="20"/>
                <w:szCs w:val="18"/>
                <w:lang w:val="en-GB"/>
              </w:rPr>
              <w:t>feature.node.kubernetes.io/cpu-cpuid.LAHF=true,</w:t>
            </w:r>
            <w:r w:rsidR="00125D73">
              <w:rPr>
                <w:rFonts w:hint="eastAsia"/>
                <w:sz w:val="20"/>
                <w:szCs w:val="18"/>
                <w:lang w:val="en-GB"/>
              </w:rPr>
              <w:t>feature.node.kubernetes.io/cpu-cpuid.MD_CLEAR=true,feature.node.kubernetes.io/cpu-cpuid.</w:t>
            </w:r>
            <w:r w:rsidR="00CA5DEF">
              <w:rPr>
                <w:rFonts w:hint="eastAsia"/>
                <w:sz w:val="20"/>
                <w:szCs w:val="18"/>
                <w:lang w:val="en-GB"/>
              </w:rPr>
              <w:t>MOVBE</w:t>
            </w:r>
            <w:r w:rsidR="00125D73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A5DEF">
              <w:rPr>
                <w:rFonts w:hint="eastAsia"/>
                <w:sz w:val="20"/>
                <w:szCs w:val="18"/>
                <w:lang w:val="en-GB"/>
              </w:rPr>
              <w:t>feature.node.kubernetes.io/cpu-cpuid.MOVDIR64B=true,</w:t>
            </w:r>
            <w:r w:rsidR="00E169A3">
              <w:rPr>
                <w:rFonts w:hint="eastAsia"/>
                <w:sz w:val="20"/>
                <w:szCs w:val="18"/>
                <w:lang w:val="en-GB"/>
              </w:rPr>
              <w:t>feature.node.kubernetes.io/cpu-cpuid.</w:t>
            </w:r>
            <w:r w:rsidR="00603222">
              <w:rPr>
                <w:rFonts w:hint="eastAsia"/>
                <w:sz w:val="20"/>
                <w:szCs w:val="18"/>
                <w:lang w:val="en-GB"/>
              </w:rPr>
              <w:t>MOVDIRI</w:t>
            </w:r>
            <w:r w:rsidR="00E169A3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603222">
              <w:rPr>
                <w:rFonts w:hint="eastAsia"/>
                <w:sz w:val="20"/>
                <w:szCs w:val="18"/>
                <w:lang w:val="en-GB"/>
              </w:rPr>
              <w:t>feature.node.kubernetes.io/cpu-cpuid.</w:t>
            </w:r>
            <w:r w:rsidR="001A1258">
              <w:rPr>
                <w:rFonts w:hint="eastAsia"/>
                <w:sz w:val="20"/>
                <w:szCs w:val="18"/>
                <w:lang w:val="en-GB"/>
              </w:rPr>
              <w:t>MOVSB_ZL</w:t>
            </w:r>
            <w:r w:rsidR="00603222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1A1258">
              <w:rPr>
                <w:rFonts w:hint="eastAsia"/>
                <w:sz w:val="20"/>
                <w:szCs w:val="18"/>
                <w:lang w:val="en-GB"/>
              </w:rPr>
              <w:t>feature.node.kubernetes.io/cpu-cpuid.OSXSAVE=true,feature.node.kubernetes.io/cpu-cpuid.</w:t>
            </w:r>
            <w:r w:rsidR="00630C74">
              <w:rPr>
                <w:rFonts w:hint="eastAsia"/>
                <w:sz w:val="20"/>
                <w:szCs w:val="18"/>
                <w:lang w:val="en-GB"/>
              </w:rPr>
              <w:t>PCONFIG</w:t>
            </w:r>
            <w:r w:rsidR="001A125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630C74">
              <w:rPr>
                <w:rFonts w:hint="eastAsia"/>
                <w:sz w:val="20"/>
                <w:szCs w:val="18"/>
                <w:lang w:val="en-GB"/>
              </w:rPr>
              <w:t>feature.node.kubernetes.io/cpu-cpuid.PSFD=true,feature.node.kubernetes.io/cpu-cpuid.</w:t>
            </w:r>
            <w:r w:rsidR="00870F58">
              <w:rPr>
                <w:rFonts w:hint="eastAsia"/>
                <w:sz w:val="20"/>
                <w:szCs w:val="18"/>
                <w:lang w:val="en-GB"/>
              </w:rPr>
              <w:t>RRSBA_CTRL</w:t>
            </w:r>
            <w:r w:rsidR="00630C74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870F58">
              <w:rPr>
                <w:rFonts w:hint="eastAsia"/>
                <w:sz w:val="20"/>
                <w:szCs w:val="18"/>
                <w:lang w:val="en-GB"/>
              </w:rPr>
              <w:t>feature.node.kubernetes.io/cpu-cpuid.SERIALIZE=true,feature.node.kubernetes.io/cpu-cpuid.</w:t>
            </w:r>
            <w:r w:rsidR="00063715">
              <w:rPr>
                <w:rFonts w:hint="eastAsia"/>
                <w:sz w:val="20"/>
                <w:szCs w:val="18"/>
                <w:lang w:val="en-GB"/>
              </w:rPr>
              <w:t>SHA</w:t>
            </w:r>
            <w:r w:rsidR="00870F5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063715">
              <w:rPr>
                <w:rFonts w:hint="eastAsia"/>
                <w:sz w:val="20"/>
                <w:szCs w:val="18"/>
                <w:lang w:val="en-GB"/>
              </w:rPr>
              <w:t>feature.node.kubernetes.io/cpu-cpuid.SPEC_CTRL_SSBD=true,feature.node.kubernetes.io/cpu-cpuid.</w:t>
            </w:r>
            <w:r w:rsidR="00EC4F60">
              <w:rPr>
                <w:rFonts w:hint="eastAsia"/>
                <w:sz w:val="20"/>
                <w:szCs w:val="18"/>
                <w:lang w:val="en-GB"/>
              </w:rPr>
              <w:t>STIBP</w:t>
            </w:r>
            <w:r w:rsidR="00063715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EC4F60">
              <w:rPr>
                <w:rFonts w:hint="eastAsia"/>
                <w:sz w:val="20"/>
                <w:szCs w:val="18"/>
                <w:lang w:val="en-GB"/>
              </w:rPr>
              <w:t>feature.node.kubernetes.io/cpu-cpuid.STOSB_SHORT=true,feature.node.kubernetes.io/cpu-cpuid.SYSCALL=true,feature.node.kubernetes.io/cpu-cpuid.</w:t>
            </w:r>
            <w:r w:rsidR="00621254">
              <w:rPr>
                <w:rFonts w:hint="eastAsia"/>
                <w:sz w:val="20"/>
                <w:szCs w:val="18"/>
                <w:lang w:val="en-GB"/>
              </w:rPr>
              <w:t>SYSEE</w:t>
            </w:r>
            <w:r w:rsidR="00EC4F60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621254">
              <w:rPr>
                <w:rFonts w:hint="eastAsia"/>
                <w:sz w:val="20"/>
                <w:szCs w:val="18"/>
                <w:lang w:val="en-GB"/>
              </w:rPr>
              <w:t>feature.node.kubernetes.io/cpu-cpuid.TME=true,feature.node.kubernetes.io/cpu-cpuid.</w:t>
            </w:r>
            <w:r w:rsidR="000A41CD">
              <w:rPr>
                <w:rFonts w:hint="eastAsia"/>
                <w:sz w:val="20"/>
                <w:szCs w:val="18"/>
                <w:lang w:val="en-GB"/>
              </w:rPr>
              <w:t>TSXLDTRK</w:t>
            </w:r>
            <w:r w:rsidR="00621254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3E5837">
              <w:rPr>
                <w:rFonts w:hint="eastAsia"/>
                <w:sz w:val="20"/>
                <w:szCs w:val="18"/>
                <w:lang w:val="en-GB"/>
              </w:rPr>
              <w:t>feature.node.kubernetes.io/cpu-cpuid.</w:t>
            </w:r>
            <w:r w:rsidR="000B6446">
              <w:rPr>
                <w:rFonts w:hint="eastAsia"/>
                <w:sz w:val="20"/>
                <w:szCs w:val="18"/>
                <w:lang w:val="en-GB"/>
              </w:rPr>
              <w:t>VAES</w:t>
            </w:r>
            <w:r w:rsidR="003E5837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0B6446">
              <w:rPr>
                <w:rFonts w:hint="eastAsia"/>
                <w:sz w:val="20"/>
                <w:szCs w:val="18"/>
                <w:lang w:val="en-GB"/>
              </w:rPr>
              <w:t>feature.node.kubernetes.io/cpu-cpuid.VMX=true,</w:t>
            </w:r>
            <w:r w:rsidR="00911452">
              <w:rPr>
                <w:rFonts w:hint="eastAsia"/>
                <w:sz w:val="20"/>
                <w:szCs w:val="18"/>
                <w:lang w:val="en-GB"/>
              </w:rPr>
              <w:t>feature.node.kubernetes.io/cpu-cpuid.VPCLMU</w:t>
            </w:r>
            <w:r w:rsidR="007E640A">
              <w:rPr>
                <w:rFonts w:hint="eastAsia"/>
                <w:sz w:val="20"/>
                <w:szCs w:val="18"/>
                <w:lang w:val="en-GB"/>
              </w:rPr>
              <w:t>LQDQ</w:t>
            </w:r>
            <w:r w:rsidR="00911452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7E640A">
              <w:rPr>
                <w:rFonts w:hint="eastAsia"/>
                <w:sz w:val="20"/>
                <w:szCs w:val="18"/>
                <w:lang w:val="en-GB"/>
              </w:rPr>
              <w:t>feature.node.kubernetes.io/cpu-cpuid.WAITPKG=true,feature.node.kubernetes.io/cpu-cpuid.</w:t>
            </w:r>
            <w:r w:rsidR="009F224C">
              <w:rPr>
                <w:rFonts w:hint="eastAsia"/>
                <w:sz w:val="20"/>
                <w:szCs w:val="18"/>
                <w:lang w:val="en-GB"/>
              </w:rPr>
              <w:t>WB</w:t>
            </w:r>
            <w:r w:rsidR="007D16A7">
              <w:rPr>
                <w:rFonts w:hint="eastAsia"/>
                <w:sz w:val="20"/>
                <w:szCs w:val="18"/>
                <w:lang w:val="en-GB"/>
              </w:rPr>
              <w:t>NOINVD</w:t>
            </w:r>
            <w:r w:rsidR="007E640A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7D16A7">
              <w:rPr>
                <w:rFonts w:hint="eastAsia"/>
                <w:sz w:val="20"/>
                <w:szCs w:val="18"/>
                <w:lang w:val="en-GB"/>
              </w:rPr>
              <w:t>feature.node.kubernetes.io/cpu-cpuid.X87=true,feature.node.kubernetes.io/cpu-cpuid.</w:t>
            </w:r>
            <w:r w:rsidR="00C673D6">
              <w:rPr>
                <w:rFonts w:hint="eastAsia"/>
                <w:sz w:val="20"/>
                <w:szCs w:val="18"/>
                <w:lang w:val="en-GB"/>
              </w:rPr>
              <w:t>XGETBV1</w:t>
            </w:r>
            <w:r w:rsidR="007D16A7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673D6">
              <w:rPr>
                <w:rFonts w:hint="eastAsia"/>
                <w:sz w:val="20"/>
                <w:szCs w:val="18"/>
                <w:lang w:val="en-GB"/>
              </w:rPr>
              <w:t>feature.node.kubernetes.io/cpu-cpuid.XSAVE=true,feature.node.kubernetes.io/cpu-</w:t>
            </w:r>
            <w:r w:rsidR="00C673D6">
              <w:rPr>
                <w:rFonts w:hint="eastAsia"/>
                <w:sz w:val="20"/>
                <w:szCs w:val="18"/>
                <w:lang w:val="en-GB"/>
              </w:rPr>
              <w:lastRenderedPageBreak/>
              <w:t>cpuid.XSAVE</w:t>
            </w:r>
            <w:r w:rsidR="003F5DB8">
              <w:rPr>
                <w:rFonts w:hint="eastAsia"/>
                <w:sz w:val="20"/>
                <w:szCs w:val="18"/>
                <w:lang w:val="en-GB"/>
              </w:rPr>
              <w:t>C</w:t>
            </w:r>
            <w:r w:rsidR="00C673D6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3F5DB8">
              <w:rPr>
                <w:rFonts w:hint="eastAsia"/>
                <w:sz w:val="20"/>
                <w:szCs w:val="18"/>
                <w:lang w:val="en-GB"/>
              </w:rPr>
              <w:t>feature.node.kubernetes.io/cpu-cpuid.XSAVEOPT=true,feature.node.kubernetes.io/cpu-cpuid.XSAVE</w:t>
            </w:r>
            <w:r w:rsidR="00C30A35">
              <w:rPr>
                <w:rFonts w:hint="eastAsia"/>
                <w:sz w:val="20"/>
                <w:szCs w:val="18"/>
                <w:lang w:val="en-GB"/>
              </w:rPr>
              <w:t>S</w:t>
            </w:r>
            <w:r w:rsidR="003F5DB8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C30A35">
              <w:rPr>
                <w:rFonts w:hint="eastAsia"/>
                <w:sz w:val="20"/>
                <w:szCs w:val="18"/>
                <w:lang w:val="en-GB"/>
              </w:rPr>
              <w:t>feature.node.kubernetes.io/cpu-cstate.enabled=true,</w:t>
            </w:r>
            <w:r w:rsidR="00562AF7">
              <w:rPr>
                <w:rFonts w:hint="eastAsia"/>
                <w:sz w:val="20"/>
                <w:szCs w:val="18"/>
                <w:lang w:val="en-GB"/>
              </w:rPr>
              <w:t>feature.node.kubernetes.io/cpu-</w:t>
            </w:r>
            <w:r w:rsidR="00ED6034">
              <w:rPr>
                <w:rFonts w:hint="eastAsia"/>
                <w:sz w:val="20"/>
                <w:szCs w:val="18"/>
                <w:lang w:val="en-GB"/>
              </w:rPr>
              <w:t>hardware_multithreading</w:t>
            </w:r>
            <w:r w:rsidR="00562AF7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AC3957">
              <w:rPr>
                <w:rFonts w:hint="eastAsia"/>
                <w:sz w:val="20"/>
                <w:szCs w:val="18"/>
                <w:lang w:val="en-GB"/>
              </w:rPr>
              <w:t>feature.node.kubernetes.io/cpu-</w:t>
            </w:r>
            <w:r w:rsidR="00E31EC6">
              <w:rPr>
                <w:rFonts w:hint="eastAsia"/>
                <w:sz w:val="20"/>
                <w:szCs w:val="18"/>
                <w:lang w:val="en-GB"/>
              </w:rPr>
              <w:t>model</w:t>
            </w:r>
            <w:r w:rsidR="00AC3957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E31EC6">
              <w:rPr>
                <w:rFonts w:hint="eastAsia"/>
                <w:sz w:val="20"/>
                <w:szCs w:val="18"/>
                <w:lang w:val="en-GB"/>
              </w:rPr>
              <w:t>family</w:t>
            </w:r>
            <w:r w:rsidR="00AC3957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E31EC6">
              <w:rPr>
                <w:rFonts w:hint="eastAsia"/>
                <w:sz w:val="20"/>
                <w:szCs w:val="18"/>
                <w:lang w:val="en-GB"/>
              </w:rPr>
              <w:t>6</w:t>
            </w:r>
            <w:r w:rsidR="00AC3957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0F29D1">
              <w:rPr>
                <w:rFonts w:hint="eastAsia"/>
                <w:sz w:val="20"/>
                <w:szCs w:val="18"/>
                <w:lang w:val="en-GB"/>
              </w:rPr>
              <w:t>feature.node.kubernetes.io/cpu-mode.id=</w:t>
            </w:r>
            <w:r w:rsidR="00CB14C1">
              <w:rPr>
                <w:rFonts w:hint="eastAsia"/>
                <w:sz w:val="20"/>
                <w:szCs w:val="18"/>
                <w:lang w:val="en-GB"/>
              </w:rPr>
              <w:t>143</w:t>
            </w:r>
            <w:r w:rsidR="000F29D1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CB14C1">
              <w:rPr>
                <w:rFonts w:hint="eastAsia"/>
                <w:sz w:val="20"/>
                <w:szCs w:val="18"/>
                <w:lang w:val="en-GB"/>
              </w:rPr>
              <w:t>feature.node.kubernetes.io/cpu-</w:t>
            </w:r>
            <w:r w:rsidR="00DF57A9">
              <w:rPr>
                <w:rFonts w:hint="eastAsia"/>
                <w:sz w:val="20"/>
                <w:szCs w:val="18"/>
                <w:lang w:val="en-GB"/>
              </w:rPr>
              <w:t>model</w:t>
            </w:r>
            <w:r w:rsidR="00CB14C1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DF57A9">
              <w:rPr>
                <w:rFonts w:hint="eastAsia"/>
                <w:sz w:val="20"/>
                <w:szCs w:val="18"/>
                <w:lang w:val="en-GB"/>
              </w:rPr>
              <w:t>vendor_id</w:t>
            </w:r>
            <w:r w:rsidR="00CB14C1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DF57A9">
              <w:rPr>
                <w:rFonts w:hint="eastAsia"/>
                <w:sz w:val="20"/>
                <w:szCs w:val="18"/>
                <w:lang w:val="en-GB"/>
              </w:rPr>
              <w:t>Intel</w:t>
            </w:r>
            <w:r w:rsidR="00CB14C1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266CA8">
              <w:rPr>
                <w:rFonts w:hint="eastAsia"/>
                <w:sz w:val="20"/>
                <w:szCs w:val="18"/>
                <w:lang w:val="en-GB"/>
              </w:rPr>
              <w:t>feature.node.kubernetes.io/cpu-p</w:t>
            </w:r>
            <w:r w:rsidR="00646071">
              <w:rPr>
                <w:rFonts w:hint="eastAsia"/>
                <w:sz w:val="20"/>
                <w:szCs w:val="18"/>
                <w:lang w:val="en-GB"/>
              </w:rPr>
              <w:t>state</w:t>
            </w:r>
            <w:r w:rsidR="00266CA8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646071">
              <w:rPr>
                <w:rFonts w:hint="eastAsia"/>
                <w:sz w:val="20"/>
                <w:szCs w:val="18"/>
                <w:lang w:val="en-GB"/>
              </w:rPr>
              <w:t>status</w:t>
            </w:r>
            <w:r w:rsidR="00266CA8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646071">
              <w:rPr>
                <w:rFonts w:hint="eastAsia"/>
                <w:sz w:val="20"/>
                <w:szCs w:val="18"/>
                <w:lang w:val="en-GB"/>
              </w:rPr>
              <w:t>passive</w:t>
            </w:r>
            <w:r w:rsidR="00266CA8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722793">
              <w:rPr>
                <w:rFonts w:hint="eastAsia"/>
                <w:sz w:val="20"/>
                <w:szCs w:val="18"/>
                <w:lang w:val="en-GB"/>
              </w:rPr>
              <w:t>feature.node.kubernetes.io/cpu-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pstate</w:t>
            </w:r>
            <w:r w:rsidR="00722793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turbo</w:t>
            </w:r>
            <w:r w:rsidR="00722793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feature.node.kubernetes.io/</w:t>
            </w:r>
            <w:r w:rsidR="00E424C7">
              <w:rPr>
                <w:rFonts w:hint="eastAsia"/>
                <w:sz w:val="20"/>
                <w:szCs w:val="18"/>
                <w:lang w:val="en-GB"/>
              </w:rPr>
              <w:t>kernel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-c</w:t>
            </w:r>
            <w:r w:rsidR="00E424C7">
              <w:rPr>
                <w:rFonts w:hint="eastAsia"/>
                <w:sz w:val="20"/>
                <w:szCs w:val="18"/>
                <w:lang w:val="en-GB"/>
              </w:rPr>
              <w:t>onfig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BB3649">
              <w:rPr>
                <w:rFonts w:hint="eastAsia"/>
                <w:sz w:val="20"/>
                <w:szCs w:val="18"/>
                <w:lang w:val="en-GB"/>
              </w:rPr>
              <w:t>NO_HZ</w:t>
            </w:r>
            <w:r w:rsidR="0064318C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BB3649">
              <w:rPr>
                <w:rFonts w:hint="eastAsia"/>
                <w:sz w:val="20"/>
                <w:szCs w:val="18"/>
                <w:lang w:val="en-GB"/>
              </w:rPr>
              <w:t>feature.node.kubernetes.io/kernel-config.</w:t>
            </w:r>
            <w:r w:rsidR="00895A9A">
              <w:rPr>
                <w:rFonts w:hint="eastAsia"/>
                <w:sz w:val="20"/>
                <w:szCs w:val="18"/>
                <w:lang w:val="en-GB"/>
              </w:rPr>
              <w:t>NO_HZ_FULL</w:t>
            </w:r>
            <w:r w:rsidR="00BB3649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895A9A">
              <w:rPr>
                <w:rFonts w:hint="eastAsia"/>
                <w:sz w:val="20"/>
                <w:szCs w:val="18"/>
                <w:lang w:val="en-GB"/>
              </w:rPr>
              <w:t>feature.node.kubernetes.io/kernel-</w:t>
            </w:r>
            <w:r w:rsidR="006E0CB9">
              <w:rPr>
                <w:rFonts w:hint="eastAsia"/>
                <w:sz w:val="20"/>
                <w:szCs w:val="18"/>
                <w:lang w:val="en-GB"/>
              </w:rPr>
              <w:t>version</w:t>
            </w:r>
            <w:r w:rsidR="00895A9A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6E0CB9">
              <w:rPr>
                <w:rFonts w:hint="eastAsia"/>
                <w:sz w:val="20"/>
                <w:szCs w:val="18"/>
                <w:lang w:val="en-GB"/>
              </w:rPr>
              <w:t>full</w:t>
            </w:r>
            <w:r w:rsidR="00895A9A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6E0CB9">
              <w:rPr>
                <w:rFonts w:hint="eastAsia"/>
                <w:sz w:val="20"/>
                <w:szCs w:val="18"/>
                <w:lang w:val="en-GB"/>
              </w:rPr>
              <w:t>4.18.0-477.10.1.el8_8.x86_</w:t>
            </w:r>
            <w:r w:rsidR="002F7EC9">
              <w:rPr>
                <w:rFonts w:hint="eastAsia"/>
                <w:sz w:val="20"/>
                <w:szCs w:val="18"/>
                <w:lang w:val="en-GB"/>
              </w:rPr>
              <w:t>64</w:t>
            </w:r>
            <w:r w:rsidR="00895A9A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2F7EC9">
              <w:rPr>
                <w:rFonts w:hint="eastAsia"/>
                <w:sz w:val="20"/>
                <w:szCs w:val="18"/>
                <w:lang w:val="en-GB"/>
              </w:rPr>
              <w:t>feature.node.kubernetes.io/kernel-</w:t>
            </w:r>
            <w:r w:rsidR="00C57077">
              <w:rPr>
                <w:rFonts w:hint="eastAsia"/>
                <w:sz w:val="20"/>
                <w:szCs w:val="18"/>
                <w:lang w:val="en-GB"/>
              </w:rPr>
              <w:t>version</w:t>
            </w:r>
            <w:r w:rsidR="002F7EC9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C57077">
              <w:rPr>
                <w:rFonts w:hint="eastAsia"/>
                <w:sz w:val="20"/>
                <w:szCs w:val="18"/>
                <w:lang w:val="en-GB"/>
              </w:rPr>
              <w:t>major</w:t>
            </w:r>
            <w:r w:rsidR="002F7EC9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582D31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2F7EC9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582D31">
              <w:rPr>
                <w:rFonts w:hint="eastAsia"/>
                <w:sz w:val="20"/>
                <w:szCs w:val="18"/>
                <w:lang w:val="en-GB"/>
              </w:rPr>
              <w:t>feature.node.kubernetes.io/kernel-version.minor=18,feature.node.kubernetes.io/kernel-version.re</w:t>
            </w:r>
            <w:r w:rsidR="009922AB">
              <w:rPr>
                <w:rFonts w:hint="eastAsia"/>
                <w:sz w:val="20"/>
                <w:szCs w:val="18"/>
                <w:lang w:val="en-GB"/>
              </w:rPr>
              <w:t>version</w:t>
            </w:r>
            <w:r w:rsidR="00582D31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9922AB">
              <w:rPr>
                <w:rFonts w:hint="eastAsia"/>
                <w:sz w:val="20"/>
                <w:szCs w:val="18"/>
                <w:lang w:val="en-GB"/>
              </w:rPr>
              <w:t>0</w:t>
            </w:r>
            <w:r w:rsidR="00582D31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9922AB">
              <w:rPr>
                <w:rFonts w:hint="eastAsia"/>
                <w:sz w:val="20"/>
                <w:szCs w:val="18"/>
                <w:lang w:val="en-GB"/>
              </w:rPr>
              <w:t>feature.node.kubernetes.io/memory-numa=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true</w:t>
            </w:r>
            <w:r w:rsidR="009922AB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feature.node.kubernetes.io/</w:t>
            </w:r>
            <w:r w:rsidR="00221C28">
              <w:rPr>
                <w:rFonts w:hint="eastAsia"/>
                <w:sz w:val="20"/>
                <w:szCs w:val="18"/>
                <w:lang w:val="en-GB"/>
              </w:rPr>
              <w:t>pci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-</w:t>
            </w:r>
            <w:r w:rsidR="00221C28">
              <w:rPr>
                <w:rFonts w:hint="eastAsia"/>
                <w:sz w:val="20"/>
                <w:szCs w:val="18"/>
                <w:lang w:val="en-GB"/>
              </w:rPr>
              <w:t>102b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221C28">
              <w:rPr>
                <w:rFonts w:hint="eastAsia"/>
                <w:sz w:val="20"/>
                <w:szCs w:val="18"/>
                <w:lang w:val="en-GB"/>
              </w:rPr>
              <w:t>present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221C28">
              <w:rPr>
                <w:rFonts w:hint="eastAsia"/>
                <w:sz w:val="20"/>
                <w:szCs w:val="18"/>
                <w:lang w:val="en-GB"/>
              </w:rPr>
              <w:t>true</w:t>
            </w:r>
            <w:r w:rsidR="00860350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7E036C">
              <w:rPr>
                <w:rFonts w:hint="eastAsia"/>
                <w:sz w:val="20"/>
                <w:szCs w:val="18"/>
                <w:lang w:val="en-GB"/>
              </w:rPr>
              <w:t>feature.node.kubernetes.io/pci-10</w:t>
            </w:r>
            <w:r w:rsidR="00E86D4C">
              <w:rPr>
                <w:rFonts w:hint="eastAsia"/>
                <w:sz w:val="20"/>
                <w:szCs w:val="18"/>
                <w:lang w:val="en-GB"/>
              </w:rPr>
              <w:t>de</w:t>
            </w:r>
            <w:r w:rsidR="007E036C">
              <w:rPr>
                <w:rFonts w:hint="eastAsia"/>
                <w:sz w:val="20"/>
                <w:szCs w:val="18"/>
                <w:lang w:val="en-GB"/>
              </w:rPr>
              <w:t>.present=true,</w:t>
            </w:r>
            <w:r w:rsidR="00E86D4C">
              <w:rPr>
                <w:rFonts w:hint="eastAsia"/>
                <w:sz w:val="20"/>
                <w:szCs w:val="18"/>
                <w:lang w:val="en-GB"/>
              </w:rPr>
              <w:t>feature.node.kubernetes.io/pci-102b.sriov</w:t>
            </w:r>
            <w:r w:rsidR="000375BD">
              <w:rPr>
                <w:rFonts w:hint="eastAsia"/>
                <w:sz w:val="20"/>
                <w:szCs w:val="18"/>
                <w:lang w:val="en-GB"/>
              </w:rPr>
              <w:t>.capable</w:t>
            </w:r>
            <w:r w:rsidR="00E86D4C">
              <w:rPr>
                <w:rFonts w:hint="eastAsia"/>
                <w:sz w:val="20"/>
                <w:szCs w:val="18"/>
                <w:lang w:val="en-GB"/>
              </w:rPr>
              <w:t>=true,</w:t>
            </w:r>
            <w:r w:rsidR="00B260C4">
              <w:rPr>
                <w:rFonts w:hint="eastAsia"/>
                <w:sz w:val="20"/>
                <w:szCs w:val="18"/>
                <w:lang w:val="en-GB"/>
              </w:rPr>
              <w:t>feature.node.kubernetes.io/pci-14e4.present=true,</w:t>
            </w:r>
            <w:r w:rsidR="00335F85">
              <w:rPr>
                <w:rFonts w:hint="eastAsia"/>
                <w:sz w:val="20"/>
                <w:szCs w:val="18"/>
                <w:lang w:val="en-GB"/>
              </w:rPr>
              <w:t>feature.node.kubernetes.io/storage-nonrotationaldisk=true,</w:t>
            </w:r>
            <w:r w:rsidR="00DE49A8">
              <w:rPr>
                <w:rFonts w:hint="eastAsia"/>
                <w:sz w:val="20"/>
                <w:szCs w:val="18"/>
                <w:lang w:val="en-GB"/>
              </w:rPr>
              <w:t>feature.node.kubernetes.io/</w:t>
            </w:r>
            <w:r w:rsidR="007F49BC">
              <w:rPr>
                <w:rFonts w:hint="eastAsia"/>
                <w:sz w:val="20"/>
                <w:szCs w:val="18"/>
                <w:lang w:val="en-GB"/>
              </w:rPr>
              <w:t>system</w:t>
            </w:r>
            <w:r w:rsidR="00DE49A8">
              <w:rPr>
                <w:rFonts w:hint="eastAsia"/>
                <w:sz w:val="20"/>
                <w:szCs w:val="18"/>
                <w:lang w:val="en-GB"/>
              </w:rPr>
              <w:t>-</w:t>
            </w:r>
            <w:r w:rsidR="007F49BC">
              <w:rPr>
                <w:rFonts w:hint="eastAsia"/>
                <w:sz w:val="20"/>
                <w:szCs w:val="18"/>
                <w:lang w:val="en-GB"/>
              </w:rPr>
              <w:t>os_release</w:t>
            </w:r>
            <w:r w:rsidR="00DE49A8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ID</w:t>
            </w:r>
            <w:r w:rsidR="00DE49A8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rhel</w:t>
            </w:r>
            <w:r w:rsidR="00DE49A8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feature.node.kubernetes.io/</w:t>
            </w:r>
            <w:r w:rsidR="005D3B40">
              <w:rPr>
                <w:rFonts w:hint="eastAsia"/>
                <w:sz w:val="20"/>
                <w:szCs w:val="18"/>
                <w:lang w:val="en-GB"/>
              </w:rPr>
              <w:t>system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-</w:t>
            </w:r>
            <w:r w:rsidR="00BB0058">
              <w:rPr>
                <w:rFonts w:hint="eastAsia"/>
                <w:sz w:val="20"/>
                <w:szCs w:val="18"/>
                <w:lang w:val="en-GB"/>
              </w:rPr>
              <w:t>os_release</w:t>
            </w:r>
            <w:r w:rsidR="007F2BE5">
              <w:rPr>
                <w:rFonts w:hint="eastAsia"/>
                <w:sz w:val="20"/>
                <w:szCs w:val="18"/>
                <w:lang w:val="en-GB"/>
              </w:rPr>
              <w:t>.VERSION</w:t>
            </w:r>
            <w:r w:rsidR="0070260C">
              <w:rPr>
                <w:rFonts w:hint="eastAsia"/>
                <w:sz w:val="20"/>
                <w:szCs w:val="18"/>
                <w:lang w:val="en-GB"/>
              </w:rPr>
              <w:t>_ID.major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70260C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7D16E5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D341BD">
              <w:rPr>
                <w:rFonts w:hint="eastAsia"/>
                <w:sz w:val="20"/>
                <w:szCs w:val="18"/>
                <w:lang w:val="en-GB"/>
              </w:rPr>
              <w:t>feature.node.kubernetes.io/system-os_release.VERSION_ID.m</w:t>
            </w:r>
            <w:r w:rsidR="0000541C">
              <w:rPr>
                <w:rFonts w:hint="eastAsia"/>
                <w:sz w:val="20"/>
                <w:szCs w:val="18"/>
                <w:lang w:val="en-GB"/>
              </w:rPr>
              <w:t>in</w:t>
            </w:r>
            <w:r w:rsidR="00D341BD">
              <w:rPr>
                <w:rFonts w:hint="eastAsia"/>
                <w:sz w:val="20"/>
                <w:szCs w:val="18"/>
                <w:lang w:val="en-GB"/>
              </w:rPr>
              <w:t>or=8,</w:t>
            </w:r>
            <w:r w:rsidR="0000541C">
              <w:rPr>
                <w:rFonts w:hint="eastAsia"/>
                <w:sz w:val="20"/>
                <w:szCs w:val="18"/>
                <w:lang w:val="en-GB"/>
              </w:rPr>
              <w:t>feature.node.kubernetes.io/system-os_release.VERSION_ID=8.8,</w:t>
            </w:r>
            <w:r w:rsidR="00D7449E">
              <w:rPr>
                <w:rFonts w:hint="eastAsia"/>
                <w:sz w:val="20"/>
                <w:szCs w:val="18"/>
                <w:lang w:val="en-GB"/>
              </w:rPr>
              <w:t>kubernetes.io/</w:t>
            </w:r>
            <w:r w:rsidR="0006292D">
              <w:rPr>
                <w:rFonts w:hint="eastAsia"/>
                <w:sz w:val="20"/>
                <w:szCs w:val="18"/>
                <w:lang w:val="en-GB"/>
              </w:rPr>
              <w:t>arch=amd64,kubernetes</w:t>
            </w:r>
            <w:r w:rsidR="005657E4">
              <w:rPr>
                <w:rFonts w:hint="eastAsia"/>
                <w:sz w:val="20"/>
                <w:szCs w:val="18"/>
                <w:lang w:val="en-GB"/>
              </w:rPr>
              <w:t>.io/hostname=piaekgpl01,kubernetes.io/os=linux,no</w:t>
            </w:r>
            <w:r w:rsidR="00FF0B44">
              <w:rPr>
                <w:rFonts w:hint="eastAsia"/>
                <w:sz w:val="20"/>
                <w:szCs w:val="18"/>
                <w:lang w:val="en-GB"/>
              </w:rPr>
              <w:t>de-role.kubernetes.io/GPU-worker1</w:t>
            </w:r>
            <w:r w:rsidR="00B42274">
              <w:rPr>
                <w:rFonts w:hint="eastAsia"/>
                <w:sz w:val="20"/>
                <w:szCs w:val="18"/>
                <w:lang w:val="en-GB"/>
              </w:rPr>
              <w:t>=,nodeGroup=trainingWorkerNode</w:t>
            </w:r>
            <w:r w:rsidR="00265410">
              <w:rPr>
                <w:rFonts w:hint="eastAsia"/>
                <w:sz w:val="20"/>
                <w:szCs w:val="18"/>
                <w:lang w:val="en-GB"/>
              </w:rPr>
              <w:t>,nodeType=gpu,</w:t>
            </w:r>
            <w:r w:rsidR="00C94823">
              <w:rPr>
                <w:rFonts w:hint="eastAsia"/>
                <w:sz w:val="20"/>
                <w:szCs w:val="18"/>
                <w:lang w:val="en-GB"/>
              </w:rPr>
              <w:t>nvidia.com/cuda.driver-version.</w:t>
            </w:r>
            <w:r w:rsidR="00E44250">
              <w:rPr>
                <w:rFonts w:hint="eastAsia"/>
                <w:sz w:val="20"/>
                <w:szCs w:val="18"/>
                <w:lang w:val="en-GB"/>
              </w:rPr>
              <w:t>full</w:t>
            </w:r>
            <w:r w:rsidR="00C94823">
              <w:rPr>
                <w:rFonts w:hint="eastAsia"/>
                <w:sz w:val="20"/>
                <w:szCs w:val="18"/>
                <w:lang w:val="en-GB"/>
              </w:rPr>
              <w:t>=5</w:t>
            </w:r>
            <w:r w:rsidR="00E44250">
              <w:rPr>
                <w:rFonts w:hint="eastAsia"/>
                <w:sz w:val="20"/>
                <w:szCs w:val="18"/>
                <w:lang w:val="en-GB"/>
              </w:rPr>
              <w:t>65.57.01,nvidia.com/cuda.driver</w:t>
            </w:r>
            <w:r w:rsidR="00ED1C61">
              <w:rPr>
                <w:rFonts w:hint="eastAsia"/>
                <w:sz w:val="20"/>
                <w:szCs w:val="18"/>
                <w:lang w:val="en-GB"/>
              </w:rPr>
              <w:t>-version.major=565,nvidia.com/cuda.driver-version.minor=57</w:t>
            </w:r>
            <w:r w:rsidR="006B243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C20F30">
              <w:rPr>
                <w:rFonts w:hint="eastAsia"/>
                <w:sz w:val="20"/>
                <w:szCs w:val="18"/>
                <w:lang w:val="en-GB"/>
              </w:rPr>
              <w:t>nvidia.com/cuda.driver.rev=01,</w:t>
            </w:r>
            <w:r w:rsidR="00C24A25">
              <w:rPr>
                <w:rFonts w:hint="eastAsia"/>
                <w:sz w:val="20"/>
                <w:szCs w:val="18"/>
                <w:lang w:val="en-GB"/>
              </w:rPr>
              <w:t>nvidia.com/cuda.runtime-version.full=12.7</w:t>
            </w:r>
            <w:r w:rsidR="00451A30">
              <w:rPr>
                <w:rFonts w:hint="eastAsia"/>
                <w:sz w:val="20"/>
                <w:szCs w:val="18"/>
                <w:lang w:val="en-GB"/>
              </w:rPr>
              <w:t>,nvidia.com</w:t>
            </w:r>
            <w:r w:rsidR="00D719B1">
              <w:rPr>
                <w:rFonts w:hint="eastAsia"/>
                <w:sz w:val="20"/>
                <w:szCs w:val="18"/>
                <w:lang w:val="en-GB"/>
              </w:rPr>
              <w:t>/cuda</w:t>
            </w:r>
            <w:r w:rsidR="00277AFB">
              <w:rPr>
                <w:rFonts w:hint="eastAsia"/>
                <w:sz w:val="20"/>
                <w:szCs w:val="18"/>
                <w:lang w:val="en-GB"/>
              </w:rPr>
              <w:t>.runtime-version.major=12,nvidia.com/cuda</w:t>
            </w:r>
            <w:r w:rsidR="00A6426A">
              <w:rPr>
                <w:rFonts w:hint="eastAsia"/>
                <w:sz w:val="20"/>
                <w:szCs w:val="18"/>
                <w:lang w:val="en-GB"/>
              </w:rPr>
              <w:t>.runtime-version.minor=7,nvidia.com/cuda.runtime</w:t>
            </w:r>
            <w:r w:rsidR="00381C3E">
              <w:rPr>
                <w:rFonts w:hint="eastAsia"/>
                <w:sz w:val="20"/>
                <w:szCs w:val="18"/>
                <w:lang w:val="en-GB"/>
              </w:rPr>
              <w:t>.major</w:t>
            </w:r>
            <w:r w:rsidR="00D0723F">
              <w:rPr>
                <w:rFonts w:hint="eastAsia"/>
                <w:sz w:val="20"/>
                <w:szCs w:val="18"/>
                <w:lang w:val="en-GB"/>
              </w:rPr>
              <w:t>=12,nvidia.com/cuda.runtime.minor=</w:t>
            </w:r>
            <w:r w:rsidR="008F2FC4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D0723F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3C08C2">
              <w:rPr>
                <w:rFonts w:hint="eastAsia"/>
                <w:sz w:val="20"/>
                <w:szCs w:val="18"/>
                <w:lang w:val="en-GB"/>
              </w:rPr>
              <w:t>nvidia.com/gfd</w:t>
            </w:r>
            <w:r w:rsidR="00FE2F9E">
              <w:rPr>
                <w:rFonts w:hint="eastAsia"/>
                <w:sz w:val="20"/>
                <w:szCs w:val="18"/>
                <w:lang w:val="en-GB"/>
              </w:rPr>
              <w:t>.timestamp=1741838077,nvidia.com/gpu.compute.major=9</w:t>
            </w:r>
            <w:r w:rsidR="00423F1E">
              <w:rPr>
                <w:rFonts w:hint="eastAsia"/>
                <w:sz w:val="20"/>
                <w:szCs w:val="18"/>
                <w:lang w:val="en-GB"/>
              </w:rPr>
              <w:t>,nvidia.com/gpu.compute.minor</w:t>
            </w:r>
            <w:r w:rsidR="002D3EFB">
              <w:rPr>
                <w:rFonts w:hint="eastAsia"/>
                <w:sz w:val="20"/>
                <w:szCs w:val="18"/>
                <w:lang w:val="en-GB"/>
              </w:rPr>
              <w:t>=0,nvidia.com/gpu.count</w:t>
            </w:r>
            <w:r w:rsidR="003146FF">
              <w:rPr>
                <w:rFonts w:hint="eastAsia"/>
                <w:sz w:val="20"/>
                <w:szCs w:val="18"/>
                <w:lang w:val="en-GB"/>
              </w:rPr>
              <w:t>=8,nvidia.com/gpu.family=hopper,nvidia</w:t>
            </w:r>
            <w:r w:rsidR="0008390B">
              <w:rPr>
                <w:rFonts w:hint="eastAsia"/>
                <w:sz w:val="20"/>
                <w:szCs w:val="18"/>
                <w:lang w:val="en-GB"/>
              </w:rPr>
              <w:t>.com/gpu</w:t>
            </w:r>
            <w:r w:rsidR="0089785B">
              <w:rPr>
                <w:rFonts w:hint="eastAsia"/>
                <w:sz w:val="20"/>
                <w:szCs w:val="18"/>
                <w:lang w:val="en-GB"/>
              </w:rPr>
              <w:t>.machine</w:t>
            </w:r>
            <w:r w:rsidR="00D75F55">
              <w:rPr>
                <w:rFonts w:hint="eastAsia"/>
                <w:sz w:val="20"/>
                <w:szCs w:val="18"/>
                <w:lang w:val="en-GB"/>
              </w:rPr>
              <w:t>=PowerEdge-XE9680,nvidia</w:t>
            </w:r>
            <w:r w:rsidR="005720FA">
              <w:rPr>
                <w:rFonts w:hint="eastAsia"/>
                <w:sz w:val="20"/>
                <w:szCs w:val="18"/>
                <w:lang w:val="en-GB"/>
              </w:rPr>
              <w:t>.com/gpu.memory</w:t>
            </w:r>
            <w:r w:rsidR="006A1E08">
              <w:rPr>
                <w:rFonts w:hint="eastAsia"/>
                <w:sz w:val="20"/>
                <w:szCs w:val="18"/>
                <w:lang w:val="en-GB"/>
              </w:rPr>
              <w:t>=81559,nvidia</w:t>
            </w:r>
            <w:r w:rsidR="00147BA8">
              <w:rPr>
                <w:rFonts w:hint="eastAsia"/>
                <w:sz w:val="20"/>
                <w:szCs w:val="18"/>
                <w:lang w:val="en-GB"/>
              </w:rPr>
              <w:t>.com/gpu</w:t>
            </w:r>
            <w:r w:rsidR="00FD5F51">
              <w:rPr>
                <w:rFonts w:hint="eastAsia"/>
                <w:sz w:val="20"/>
                <w:szCs w:val="18"/>
                <w:lang w:val="en-GB"/>
              </w:rPr>
              <w:t>.mode=comput</w:t>
            </w:r>
            <w:r w:rsidR="00852549">
              <w:rPr>
                <w:rFonts w:hint="eastAsia"/>
                <w:sz w:val="20"/>
                <w:szCs w:val="18"/>
                <w:lang w:val="en-GB"/>
              </w:rPr>
              <w:t>e</w:t>
            </w:r>
            <w:r w:rsidR="00EA29D5">
              <w:rPr>
                <w:rFonts w:hint="eastAsia"/>
                <w:sz w:val="20"/>
                <w:szCs w:val="18"/>
                <w:lang w:val="en-GB"/>
              </w:rPr>
              <w:t>,nvidia.com/gpu.product=NVIDIA</w:t>
            </w:r>
            <w:r w:rsidR="009D1C63">
              <w:rPr>
                <w:rFonts w:hint="eastAsia"/>
                <w:sz w:val="20"/>
                <w:szCs w:val="18"/>
                <w:lang w:val="en-GB"/>
              </w:rPr>
              <w:t>-H800</w:t>
            </w:r>
            <w:r w:rsidR="008D26F6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612048">
              <w:rPr>
                <w:rFonts w:hint="eastAsia"/>
                <w:sz w:val="20"/>
                <w:szCs w:val="18"/>
                <w:lang w:val="en-GB"/>
              </w:rPr>
              <w:t>nvidia.com/gpu.</w:t>
            </w:r>
            <w:r w:rsidR="001B7886">
              <w:rPr>
                <w:rFonts w:hint="eastAsia"/>
                <w:sz w:val="20"/>
                <w:szCs w:val="18"/>
                <w:lang w:val="en-GB"/>
              </w:rPr>
              <w:t>replicas</w:t>
            </w:r>
            <w:r w:rsidR="002926A7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3779D6">
              <w:rPr>
                <w:rFonts w:hint="eastAsia"/>
                <w:sz w:val="20"/>
                <w:szCs w:val="18"/>
                <w:lang w:val="en-GB"/>
              </w:rPr>
              <w:t>0</w:t>
            </w:r>
            <w:r w:rsidR="00E85EFF">
              <w:rPr>
                <w:rFonts w:hint="eastAsia"/>
                <w:sz w:val="20"/>
                <w:szCs w:val="18"/>
                <w:lang w:val="en-GB"/>
              </w:rPr>
              <w:t>,nvidia</w:t>
            </w:r>
            <w:r w:rsidR="00622C54">
              <w:rPr>
                <w:rFonts w:hint="eastAsia"/>
                <w:sz w:val="20"/>
                <w:szCs w:val="18"/>
                <w:lang w:val="en-GB"/>
              </w:rPr>
              <w:t>.com/gpu.sharing-strategy=none</w:t>
            </w:r>
            <w:r w:rsidR="00340107">
              <w:rPr>
                <w:rFonts w:hint="eastAsia"/>
                <w:sz w:val="20"/>
                <w:szCs w:val="18"/>
                <w:lang w:val="en-GB"/>
              </w:rPr>
              <w:t>,nvidia.com</w:t>
            </w:r>
            <w:r w:rsidR="00862FF5">
              <w:rPr>
                <w:rFonts w:hint="eastAsia"/>
                <w:sz w:val="20"/>
                <w:szCs w:val="18"/>
                <w:lang w:val="en-GB"/>
              </w:rPr>
              <w:t>/mig-</w:t>
            </w:r>
            <w:r w:rsidR="00A370D7">
              <w:rPr>
                <w:rFonts w:hint="eastAsia"/>
                <w:sz w:val="20"/>
                <w:szCs w:val="18"/>
                <w:lang w:val="en-GB"/>
              </w:rPr>
              <w:t>1g.10gb.count=14,</w:t>
            </w:r>
            <w:r w:rsidR="00171200">
              <w:rPr>
                <w:rFonts w:hint="eastAsia"/>
                <w:sz w:val="20"/>
                <w:szCs w:val="18"/>
                <w:lang w:val="en-GB"/>
              </w:rPr>
              <w:t>nvidia.com/mig-1g.10gb</w:t>
            </w:r>
            <w:r w:rsidR="004B7178">
              <w:rPr>
                <w:rFonts w:hint="eastAsia"/>
                <w:sz w:val="20"/>
                <w:szCs w:val="18"/>
                <w:lang w:val="en-GB"/>
              </w:rPr>
              <w:t>.egines.copy=1,nvidia.com/mig-1g.10gb</w:t>
            </w:r>
            <w:r w:rsidR="005C0F0D">
              <w:rPr>
                <w:rFonts w:hint="eastAsia"/>
                <w:sz w:val="20"/>
                <w:szCs w:val="18"/>
                <w:lang w:val="en-GB"/>
              </w:rPr>
              <w:t>.egines.decoder=1,nvidia</w:t>
            </w:r>
            <w:r w:rsidR="008A073F">
              <w:rPr>
                <w:rFonts w:hint="eastAsia"/>
                <w:sz w:val="20"/>
                <w:szCs w:val="18"/>
                <w:lang w:val="en-GB"/>
              </w:rPr>
              <w:t>.com/mig-1</w:t>
            </w:r>
            <w:r w:rsidR="009F28E1">
              <w:rPr>
                <w:rFonts w:hint="eastAsia"/>
                <w:sz w:val="20"/>
                <w:szCs w:val="18"/>
                <w:lang w:val="en-GB"/>
              </w:rPr>
              <w:t>g.10gb.egines.encoder=0,</w:t>
            </w:r>
            <w:r w:rsidR="00FE51DB">
              <w:rPr>
                <w:rFonts w:hint="eastAsia"/>
                <w:sz w:val="20"/>
                <w:szCs w:val="18"/>
                <w:lang w:val="en-GB"/>
              </w:rPr>
              <w:t>nvidia.com/mig-</w:t>
            </w:r>
            <w:r w:rsidR="009C1F2B">
              <w:rPr>
                <w:rFonts w:hint="eastAsia"/>
                <w:sz w:val="20"/>
                <w:szCs w:val="18"/>
                <w:lang w:val="en-GB"/>
              </w:rPr>
              <w:t>1g.10gb.egines.jpeg=1</w:t>
            </w:r>
            <w:r w:rsidR="009273B5">
              <w:rPr>
                <w:rFonts w:hint="eastAsia"/>
                <w:sz w:val="20"/>
                <w:szCs w:val="18"/>
                <w:lang w:val="en-GB"/>
              </w:rPr>
              <w:t>,nvidia.com/mig-1g.10gb.egines.ofa</w:t>
            </w:r>
            <w:r w:rsidR="00747883">
              <w:rPr>
                <w:rFonts w:hint="eastAsia"/>
                <w:sz w:val="20"/>
                <w:szCs w:val="18"/>
                <w:lang w:val="en-GB"/>
              </w:rPr>
              <w:t>=</w:t>
            </w:r>
            <w:r w:rsidR="00211BF6">
              <w:rPr>
                <w:rFonts w:hint="eastAsia"/>
                <w:sz w:val="20"/>
                <w:szCs w:val="18"/>
                <w:lang w:val="en-GB"/>
              </w:rPr>
              <w:t>0,</w:t>
            </w:r>
            <w:r w:rsidR="00687B14">
              <w:rPr>
                <w:rFonts w:hint="eastAsia"/>
                <w:sz w:val="20"/>
                <w:szCs w:val="18"/>
                <w:lang w:val="en-GB"/>
              </w:rPr>
              <w:t>nvidia.com/mig-1g.10gb.</w:t>
            </w:r>
            <w:r w:rsidR="00BA5333">
              <w:rPr>
                <w:rFonts w:hint="eastAsia"/>
                <w:sz w:val="20"/>
                <w:szCs w:val="18"/>
                <w:lang w:val="en-GB"/>
              </w:rPr>
              <w:t>memory=9984,nvidia.com/mig-1g.10gb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330061">
              <w:rPr>
                <w:rFonts w:hint="eastAsia"/>
                <w:sz w:val="20"/>
                <w:szCs w:val="18"/>
                <w:lang w:val="en-GB"/>
              </w:rPr>
              <w:t>multiprocessors=16,</w:t>
            </w:r>
            <w:r w:rsidR="00211BF6">
              <w:rPr>
                <w:rFonts w:hint="eastAsia"/>
                <w:sz w:val="20"/>
                <w:szCs w:val="18"/>
                <w:lang w:val="en-GB"/>
              </w:rPr>
              <w:t>nvidia.com/mig-1g.10gb.product=NVIDIA-H800-MIG-1g.10gb</w:t>
            </w:r>
            <w:r w:rsidR="00B41B66">
              <w:rPr>
                <w:rFonts w:hint="eastAsia"/>
                <w:sz w:val="20"/>
                <w:szCs w:val="18"/>
                <w:lang w:val="en-GB"/>
              </w:rPr>
              <w:t>,nvidia</w:t>
            </w:r>
            <w:r w:rsidR="004E3661">
              <w:rPr>
                <w:rFonts w:hint="eastAsia"/>
                <w:sz w:val="20"/>
                <w:szCs w:val="18"/>
                <w:lang w:val="en-GB"/>
              </w:rPr>
              <w:t>.com/mig-1g.10gb</w:t>
            </w:r>
            <w:r w:rsidR="00CB31D8">
              <w:rPr>
                <w:rFonts w:hint="eastAsia"/>
                <w:sz w:val="20"/>
                <w:szCs w:val="18"/>
                <w:lang w:val="en-GB"/>
              </w:rPr>
              <w:t>.replicas=1</w:t>
            </w:r>
            <w:r w:rsidR="00E112B2">
              <w:rPr>
                <w:rFonts w:hint="eastAsia"/>
                <w:sz w:val="20"/>
                <w:szCs w:val="18"/>
                <w:lang w:val="en-GB"/>
              </w:rPr>
              <w:t>,nvidia.com/mig-1g.10gb</w:t>
            </w:r>
            <w:r w:rsidR="00BE3082">
              <w:rPr>
                <w:rFonts w:hint="eastAsia"/>
                <w:sz w:val="20"/>
                <w:szCs w:val="18"/>
                <w:lang w:val="en-GB"/>
              </w:rPr>
              <w:t>.sharing-stra</w:t>
            </w:r>
            <w:r w:rsidR="00770A8B">
              <w:rPr>
                <w:rFonts w:hint="eastAsia"/>
                <w:sz w:val="20"/>
                <w:szCs w:val="18"/>
                <w:lang w:val="en-GB"/>
              </w:rPr>
              <w:t>trategy=none</w:t>
            </w:r>
            <w:r w:rsidR="006368C0">
              <w:rPr>
                <w:rFonts w:hint="eastAsia"/>
                <w:sz w:val="20"/>
                <w:szCs w:val="18"/>
                <w:lang w:val="en-GB"/>
              </w:rPr>
              <w:t>,nvidia.com/</w:t>
            </w:r>
            <w:r w:rsidR="00A97866">
              <w:rPr>
                <w:rFonts w:hint="eastAsia"/>
                <w:sz w:val="20"/>
                <w:szCs w:val="18"/>
                <w:lang w:val="en-GB"/>
              </w:rPr>
              <w:t>mig-1g.10gb.slices.ci=1,</w:t>
            </w:r>
            <w:r w:rsidR="00BF4762">
              <w:rPr>
                <w:rFonts w:hint="eastAsia"/>
                <w:sz w:val="20"/>
                <w:szCs w:val="18"/>
                <w:lang w:val="en-GB"/>
              </w:rPr>
              <w:t>nvidia.com/mig-1g.10gb</w:t>
            </w:r>
            <w:r w:rsidR="005A351D">
              <w:rPr>
                <w:rFonts w:hint="eastAsia"/>
                <w:sz w:val="20"/>
                <w:szCs w:val="18"/>
                <w:lang w:val="en-GB"/>
              </w:rPr>
              <w:t>.slices.gi=1,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nvidia.com/mig-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0gb.count=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0gb.egines.copy=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0gb.egines.decoder=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0gb.egines.encoder=0,nvidia.com/mig-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E5C79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0gb.egines.jpeg=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lastRenderedPageBreak/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0gb.egines.ofa=0,nvidia.com/mig-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0gb.memory=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20096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601926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multiprocessors=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32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0gb.product=NVIDIA-H800-MIG-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D328F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0gb,nvidia.com/mig-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0gb.replicas=1,nvidia.com/mig-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0gb.sharing-stratrategy=none,nvidia.com/mig-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0gb.slices.ci=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0gb.slices.gi=</w:t>
            </w:r>
            <w:r w:rsidR="008B6DA8">
              <w:rPr>
                <w:rFonts w:hint="eastAsia"/>
                <w:sz w:val="20"/>
                <w:szCs w:val="18"/>
                <w:lang w:val="en-GB"/>
              </w:rPr>
              <w:t>2</w:t>
            </w:r>
            <w:r w:rsidR="0072303E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nvidia.com/mig-3g.40gb.count=7,nvidia.com/mig-3g.40gb.egines.copy=3,nvidia.com/mig-3g.40gb.egines.decoder=3,nvidia.com/mig-3g.40gb.egines.encoder=0,nvidia.com/mig-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0gb.egines.jpeg=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0gb.egines.ofa=0,nvidia.com/mig-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D51FA2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0gb.memory=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40448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multiprocessors=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60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0gb.product=NVIDIA-H800-MIG-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0gb,nvidia.com/mig-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0gb.replicas=1,nvidia.com/mig-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66E63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0gb.sharing-stratrategy=none,nvidia.com/mig-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0gb.slices.ci=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4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0gb.slices.gi=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3</w:t>
            </w:r>
            <w:r w:rsidR="009206B0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nvidia.com/mig-7g.80gb.count=1,nvidia.com/mig-7g.80gb.egines.copy=</w:t>
            </w:r>
            <w:r w:rsidR="00560437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560437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560437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0gb.egines.decoder=</w:t>
            </w:r>
            <w:r w:rsidR="00BE40E9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0gb.egines.encoder=0,nvidia.com/mig-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0gb.egines.jpeg=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0gb.egines.ofa=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1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0gb.memory=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81152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</w:t>
            </w:r>
            <w:r w:rsidR="007564AF">
              <w:rPr>
                <w:rFonts w:hint="eastAsia"/>
                <w:sz w:val="20"/>
                <w:szCs w:val="18"/>
                <w:lang w:val="en-GB"/>
              </w:rPr>
              <w:t>.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multiprocessors=1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32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0gb.product=NVIDIA-H800-MIG-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0gb,nvidia.com/mig-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9D3731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0gb.replicas=1,nvidia.com/mig-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0gb.sharing-stratrategy=none,nvidia.com/mig-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80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gb.slices.ci=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,nvidia.com/mig-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g.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8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0gb.slices.gi=</w:t>
            </w:r>
            <w:r w:rsidR="00061138">
              <w:rPr>
                <w:rFonts w:hint="eastAsia"/>
                <w:sz w:val="20"/>
                <w:szCs w:val="18"/>
                <w:lang w:val="en-GB"/>
              </w:rPr>
              <w:t>7</w:t>
            </w:r>
            <w:r w:rsidR="000A48EA">
              <w:rPr>
                <w:rFonts w:hint="eastAsia"/>
                <w:sz w:val="20"/>
                <w:szCs w:val="18"/>
                <w:lang w:val="en-GB"/>
              </w:rPr>
              <w:t>,</w:t>
            </w:r>
            <w:r w:rsidR="008A4E7F">
              <w:rPr>
                <w:rFonts w:hint="eastAsia"/>
                <w:sz w:val="20"/>
                <w:szCs w:val="18"/>
                <w:lang w:val="en-GB"/>
              </w:rPr>
              <w:t>nvidia.com/mig.capable</w:t>
            </w:r>
            <w:r w:rsidR="00762663">
              <w:rPr>
                <w:rFonts w:hint="eastAsia"/>
                <w:sz w:val="20"/>
                <w:szCs w:val="18"/>
                <w:lang w:val="en-GB"/>
              </w:rPr>
              <w:t>=true,nvidia.com/mig.strategy=mixed,nvidia.com/</w:t>
            </w:r>
            <w:r w:rsidR="00532E1D">
              <w:rPr>
                <w:rFonts w:hint="eastAsia"/>
                <w:sz w:val="20"/>
                <w:szCs w:val="18"/>
                <w:lang w:val="en-GB"/>
              </w:rPr>
              <w:t>mps.capable=false,nvidia.com/vgpu.present=false</w:t>
            </w:r>
          </w:p>
          <w:p w14:paraId="25ECEC6D" w14:textId="0D179343" w:rsidR="00FA147C" w:rsidRDefault="00FA147C" w:rsidP="00FA147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piaekgvl01   Ready     GPU-worker</w:t>
            </w:r>
            <w:r w:rsidR="00876990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108d       v1.31.5 beta.kubernetes.io/arch=amd64,beta.kubernetes.io/os=linux,feature.node.kubernetes.io/cpu-cpuid.ADX=true,feature.node.kubernetes.io/cpu-cpuid.AESNI=true,feature.node.kubernetes.io/cpu-cpuid.AMXDF16=true, feature.node.kubernetes.io/cpu-cpuid.AMXFP8=true,feature.node.kubernetes.io/cpu-cpuid.AMXINT8=true,</w:t>
            </w:r>
            <w:r w:rsidRPr="00146E37">
              <w:rPr>
                <w:sz w:val="20"/>
                <w:szCs w:val="18"/>
                <w:lang w:val="en-GB"/>
              </w:rPr>
              <w:t>feature.node.kubernetes.io/cpu-cpuid.AMX</w:t>
            </w:r>
            <w:r>
              <w:rPr>
                <w:rFonts w:hint="eastAsia"/>
                <w:sz w:val="20"/>
                <w:szCs w:val="18"/>
                <w:lang w:val="en-GB"/>
              </w:rPr>
              <w:t>TILE</w:t>
            </w:r>
            <w:r w:rsidRPr="00146E37">
              <w:rPr>
                <w:sz w:val="20"/>
                <w:szCs w:val="18"/>
                <w:lang w:val="en-GB"/>
              </w:rPr>
              <w:t>=true,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feature.node.kubernetes.io/cpu-cpuid.AVX2=true,feature.node.kubernetes.io/cpu-cpuid.AVX512BF16=true,feature.node.kubernetes.io/cpu-cpuid.AVX512BITALG=true,feature.node.kubernetes.io/cpu-cpuid.AVX512BW=true,feature.node.kubernetes.io/cpu-cpuid.AVX512CD=true,feature.node.kubernetes.io/cpu-cpuid.AVX512DQ=true,feature.node.kubernetes.io/cpu-cpuid.AVX512F=true,feature.node.kubernetes.io/cpu-cpuid.AVX512FP16=true,feature.node.kubernetes.io/cpu-cpuid.AVX512IFMA=true,feature.node.kubernetes.io/cpu-cpuid.AVX512VBMI2=true,feature.node.kubernetes.io/cpu-cpuid.AVX512VBMI=true,feature.node.kubernetes.io/cpu-cpuid.AVX512VL=true,feature.node.kubernetes.io/cpu-cpuid.AVX512VNNI=true,feature.node.kubernetes.io/cpu-cpuid.AVX512VPOPCNTDQ=true,feature.node.kubernetes.io/cpu-cpuid.AVX=true,feature.node.kubernetes.io/cpu-cpuid.AVXVNNI=true,feature.node.kubernetes.io/cpu-cpuid.BHI_CTRL=true,feature.node.kubernetes.io/cpu-cpuid.CETIBT=true,feature.node.kubernetes.io/cpu-</w:t>
            </w: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cpuid.CETSS=true,feature.node.kubernetes.io/cpu-cpuid.CLDEMOTE=true,feature.node.kubernetes.io/cpu-cpuid.CMPSB_SCADBS_SHORT=true,feature.node.kubernetes.io/cpu-cpuid.CNOXCHG8=true,feature.node.kubernetes.io/cpu-cpuid.ENQCMD=true,feature.node.kubernetes.io/cpu-cpuid.FLUSH_L1D=true,feature.node.kubernetes.io/cpu-cpuid.FMA3=true,feature.node.kubernetes.io/cpu-cpuid.FSRM=true,feature.node.kubernetes.io/cpu-cpuid.FXSR=true,feature.node.kubernetes.io/cpu-cpuid.FXSROPT=true,feature.node.kubernetes.io/cpu-cpuid.GFNI=true,feature.node.kubernetes.io/cpu-cpuid.IA32_ARCH_CAP=true,feature.node.kubernetes.io/cpu-cpuid.IA32_CORE_CAP=true,feature.node.kubernetes.io/cpu-cpuid.IBPB=true,feature.node.kubernetes.io/cpu-cpuid.IDPRED_CTRL=true,feature.node.kubernetes.io/cpu-cpuid.LAHF=true,feature.node.kubernetes.io/cpu-cpuid.MD_CLEAR=true,feature.node.kubernetes.io/cpu-cpuid.MOVBE=true,feature.node.kubernetes.io/cpu-cpuid.MOVDIR64B=true,feature.node.kubernetes.io/cpu-cpuid.MOVDIRI=true,feature.node.kubernetes.io/cpu-cpuid.MOVSB_ZL=true,feature.node.kubernetes.io/cpu-cpuid.OSXSAVE=true,feature.node.kubernetes.io/cpu-cpuid.PCONFIG=true,feature.node.kubernetes.io/cpu-cpuid.PSFD=true,feature.node.kubernetes.io/cpu-cpuid.RRSBA_CTRL=true,feature.node.kubernetes.io/cpu-cpuid.SERIALIZE=true,feature.node.kubernetes.io/cpu-cpuid.SHA=true,feature.node.kubernetes.io/cpu-cpuid.SPEC_CTRL_SSBD=true,feature.node.kubernetes.io/cpu-cpuid.STIBP=true,feature.node.kubernetes.io/cpu-cpuid.STOSB_SHORT=true,feature.node.kubernetes.io/cpu-cpuid.SYSCALL=true,feature.node.kubernetes.io/cpu-cpuid.SYSEE=true,feature.node.kubernetes.io/cpu-cpuid.TME=true,feature.node.kubernetes.io/cpu-cpuid.TSXLDTRK=true,feature.node.kubernetes.io/cpu-cpuid.VAES=true,feature.node.kubernetes.io/cpu-cpuid.VMX=true,feature.node.kubernetes.io/cpu-cpuid.VPCLMULQDQ=true,feature.node.kubernetes.io/cpu-cpuid.WAITPKG=true,feature.node.kubernetes.io/cpu-cpuid.WBNOINVD=true,feature.node.kubernetes.io/cpu-cpuid.X87=true,feature.node.kubernetes.io/cpu-cpuid.XGETBV1=true,feature.node.kubernetes.io/cpu-cpuid.XSAVE=true,feature.node.kubernetes.io/cpu-cpuid.XSAVEC=true,feature.node.kubernetes.io/cpu-cpuid.XSAVEOPT=true,feature.node.kubernetes.io/cpu-cpuid.XSAVES=true,feature.node.kubernetes.io/cpu-cstate.enabled=true,feature.node.kubernetes.io/cpu-hardware_multithreading=</w:t>
            </w:r>
            <w:r w:rsidR="00A379E2">
              <w:rPr>
                <w:rFonts w:hint="eastAsia"/>
                <w:sz w:val="20"/>
                <w:szCs w:val="18"/>
                <w:lang w:val="en-GB"/>
              </w:rPr>
              <w:t>false</w:t>
            </w:r>
            <w:r>
              <w:rPr>
                <w:rFonts w:hint="eastAsia"/>
                <w:sz w:val="20"/>
                <w:szCs w:val="18"/>
                <w:lang w:val="en-GB"/>
              </w:rPr>
              <w:t>,feature.node.kubernetes.io/cpu-model.family=6,feature.node.kubernetes.io/cpu-mode.id=143,feature.node.kubernetes.io/cpu-model.vendor_id=Intel</w:t>
            </w:r>
            <w:r w:rsidR="00713B95">
              <w:rPr>
                <w:rFonts w:hint="eastAsia"/>
                <w:sz w:val="20"/>
                <w:szCs w:val="18"/>
                <w:lang w:val="en-GB"/>
              </w:rPr>
              <w:t>,</w:t>
            </w:r>
            <w:r>
              <w:rPr>
                <w:rFonts w:hint="eastAsia"/>
                <w:sz w:val="20"/>
                <w:szCs w:val="18"/>
                <w:lang w:val="en-GB"/>
              </w:rPr>
              <w:t>feature.node.kubernetes.io/kernel-config.NO_HZ=true,feature.node.kubernetes.io/kernel-config.NO_HZ_FULL=true,feature.node.kubernetes.io/kernel-version.full=4.18.0-477.10.1.el8_8.x86_64,feature.node.kubernetes.io/kernel-version.major=4,feature.node.kubernetes.io/kernel-version.minor=18,feature.node.kubernetes.io/kernel-version.reversion=0,feature.node.kubernetes.io/pci-10</w:t>
            </w:r>
            <w:r w:rsidR="00611D58">
              <w:rPr>
                <w:rFonts w:hint="eastAsia"/>
                <w:sz w:val="20"/>
                <w:szCs w:val="18"/>
                <w:lang w:val="en-GB"/>
              </w:rPr>
              <w:t>de</w:t>
            </w:r>
            <w:r>
              <w:rPr>
                <w:rFonts w:hint="eastAsia"/>
                <w:sz w:val="20"/>
                <w:szCs w:val="18"/>
                <w:lang w:val="en-GB"/>
              </w:rPr>
              <w:t>.present=true,feature.node.kubernetes.io/pci-</w:t>
            </w:r>
            <w:r w:rsidR="00AB3C6D">
              <w:rPr>
                <w:rFonts w:hint="eastAsia"/>
                <w:sz w:val="20"/>
                <w:szCs w:val="18"/>
                <w:lang w:val="en-GB"/>
              </w:rPr>
              <w:t>15ad</w:t>
            </w:r>
            <w:r>
              <w:rPr>
                <w:rFonts w:hint="eastAsia"/>
                <w:sz w:val="20"/>
                <w:szCs w:val="18"/>
                <w:lang w:val="en-GB"/>
              </w:rPr>
              <w:t>.present=true,feature.node.kubernetes.io/storage-</w:t>
            </w: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nonrotationaldisk=true,feature.node.kubernetes.io/system-os_release.ID=rhel,feature.node.kubernetes.io/system-os_release.VERSION_ID.major=8,feature.node.kubernetes.io/system-os_release.VERSION_ID.minor=8,feature.node.kubernetes.io/system-os_release.VERSION_ID=8.8,kubernetes.io/arch=amd64,kubernetes.io/hostname=piaekg</w:t>
            </w:r>
            <w:r w:rsidR="003D45EF">
              <w:rPr>
                <w:rFonts w:hint="eastAsia"/>
                <w:sz w:val="20"/>
                <w:szCs w:val="18"/>
                <w:lang w:val="en-GB"/>
              </w:rPr>
              <w:t>v</w:t>
            </w:r>
            <w:r>
              <w:rPr>
                <w:rFonts w:hint="eastAsia"/>
                <w:sz w:val="20"/>
                <w:szCs w:val="18"/>
                <w:lang w:val="en-GB"/>
              </w:rPr>
              <w:t>l01,kubernetes.io/os=linux,node-role.kubernetes.io/GPU-worker</w:t>
            </w:r>
            <w:r w:rsidR="0081763B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=,nodeGroup=</w:t>
            </w:r>
            <w:r w:rsidR="0081763B">
              <w:rPr>
                <w:rFonts w:hint="eastAsia"/>
                <w:sz w:val="20"/>
                <w:szCs w:val="18"/>
                <w:lang w:val="en-GB"/>
              </w:rPr>
              <w:t>inference</w:t>
            </w:r>
            <w:r>
              <w:rPr>
                <w:rFonts w:hint="eastAsia"/>
                <w:sz w:val="20"/>
                <w:szCs w:val="18"/>
                <w:lang w:val="en-GB"/>
              </w:rPr>
              <w:t>WorkerNode,nodeType=gpu,nvidia.com/cuda.driver-version.full=5</w:t>
            </w:r>
            <w:r w:rsidR="0089381D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>5.</w:t>
            </w:r>
            <w:r w:rsidR="0089381D">
              <w:rPr>
                <w:rFonts w:hint="eastAsia"/>
                <w:sz w:val="20"/>
                <w:szCs w:val="18"/>
                <w:lang w:val="en-GB"/>
              </w:rPr>
              <w:t>161</w:t>
            </w:r>
            <w:r>
              <w:rPr>
                <w:rFonts w:hint="eastAsia"/>
                <w:sz w:val="20"/>
                <w:szCs w:val="18"/>
                <w:lang w:val="en-GB"/>
              </w:rPr>
              <w:t>.0</w:t>
            </w:r>
            <w:r w:rsidR="0089381D">
              <w:rPr>
                <w:rFonts w:hint="eastAsia"/>
                <w:sz w:val="20"/>
                <w:szCs w:val="18"/>
                <w:lang w:val="en-GB"/>
              </w:rPr>
              <w:t>8</w:t>
            </w:r>
            <w:r>
              <w:rPr>
                <w:rFonts w:hint="eastAsia"/>
                <w:sz w:val="20"/>
                <w:szCs w:val="18"/>
                <w:lang w:val="en-GB"/>
              </w:rPr>
              <w:t>,nvidia.com/cuda.driver-version.major=5</w:t>
            </w:r>
            <w:r w:rsidR="00D30521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>5,nvidia.com/cuda.driver-version.minor=</w:t>
            </w:r>
            <w:r w:rsidR="00D30521">
              <w:rPr>
                <w:rFonts w:hint="eastAsia"/>
                <w:sz w:val="20"/>
                <w:szCs w:val="18"/>
                <w:lang w:val="en-GB"/>
              </w:rPr>
              <w:t>161</w:t>
            </w:r>
            <w:r>
              <w:rPr>
                <w:rFonts w:hint="eastAsia"/>
                <w:sz w:val="20"/>
                <w:szCs w:val="18"/>
                <w:lang w:val="en-GB"/>
              </w:rPr>
              <w:t>,nvidia.com/cuda.driver.rev</w:t>
            </w:r>
            <w:r w:rsidR="00D30521">
              <w:rPr>
                <w:rFonts w:hint="eastAsia"/>
                <w:sz w:val="20"/>
                <w:szCs w:val="18"/>
                <w:lang w:val="en-GB"/>
              </w:rPr>
              <w:t>ision</w:t>
            </w:r>
            <w:r>
              <w:rPr>
                <w:rFonts w:hint="eastAsia"/>
                <w:sz w:val="20"/>
                <w:szCs w:val="18"/>
                <w:lang w:val="en-GB"/>
              </w:rPr>
              <w:t>=0</w:t>
            </w:r>
            <w:r w:rsidR="00D30521">
              <w:rPr>
                <w:rFonts w:hint="eastAsia"/>
                <w:sz w:val="20"/>
                <w:szCs w:val="18"/>
                <w:lang w:val="en-GB"/>
              </w:rPr>
              <w:t>8</w:t>
            </w:r>
            <w:r>
              <w:rPr>
                <w:rFonts w:hint="eastAsia"/>
                <w:sz w:val="20"/>
                <w:szCs w:val="18"/>
                <w:lang w:val="en-GB"/>
              </w:rPr>
              <w:t>,nvidia.com/cuda.runtime-version.full=12.</w:t>
            </w:r>
            <w:r w:rsidR="008E3250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,nvidia.com/cuda.runtime-version.major=12,nvidia.com/cuda.runtime-version.minor=</w:t>
            </w:r>
            <w:r w:rsidR="008E3250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,nvidia.com/cuda.runtime.major=12,nvidia.com/cuda.runtime.minor=</w:t>
            </w:r>
            <w:r w:rsidR="00BA0070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,nvidia.com/gfd.timestamp=1741838</w:t>
            </w:r>
            <w:r w:rsidR="00BA0070">
              <w:rPr>
                <w:rFonts w:hint="eastAsia"/>
                <w:sz w:val="20"/>
                <w:szCs w:val="18"/>
                <w:lang w:val="en-GB"/>
              </w:rPr>
              <w:t>124</w:t>
            </w:r>
            <w:r>
              <w:rPr>
                <w:rFonts w:hint="eastAsia"/>
                <w:sz w:val="20"/>
                <w:szCs w:val="18"/>
                <w:lang w:val="en-GB"/>
              </w:rPr>
              <w:t>,nvidia.com/gpu.compute.major=9,nvidia.com/gpu.compute.minor=0,nvidia.com/gpu.count=</w:t>
            </w:r>
            <w:r w:rsidR="00A53863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>,nvidia.com/gpu.family=hopper,nvidia.com/gpu.machine=</w:t>
            </w:r>
            <w:r w:rsidR="00A53863">
              <w:rPr>
                <w:rFonts w:hint="eastAsia"/>
                <w:sz w:val="20"/>
                <w:szCs w:val="18"/>
                <w:lang w:val="en-GB"/>
              </w:rPr>
              <w:t>VMware71</w:t>
            </w:r>
            <w:r>
              <w:rPr>
                <w:rFonts w:hint="eastAsia"/>
                <w:sz w:val="20"/>
                <w:szCs w:val="18"/>
                <w:lang w:val="en-GB"/>
              </w:rPr>
              <w:t>,nvidia.com/gpu.memory=81559,nvidia.com/gpu.mode=compute,nvidia.com/gpu.product=NVIDIA-H800,nvidia.com/gpu.replicas=0,nvidia.com/gpu.sharing-strategy=none,nvidia.com/mig-1g.10gb.count=</w:t>
            </w:r>
            <w:r w:rsidR="00AE2CF8">
              <w:rPr>
                <w:rFonts w:hint="eastAsia"/>
                <w:sz w:val="20"/>
                <w:szCs w:val="18"/>
                <w:lang w:val="en-GB"/>
              </w:rPr>
              <w:t>6</w:t>
            </w:r>
            <w:r>
              <w:rPr>
                <w:rFonts w:hint="eastAsia"/>
                <w:sz w:val="20"/>
                <w:szCs w:val="18"/>
                <w:lang w:val="en-GB"/>
              </w:rPr>
              <w:t>,nvidia.com/mig-1g.10gb.egines.copy=1,nvidia.com/mig-1g.10gb.egines.decoder=1,nvidia.com/mig-1g.10gb.egines.encoder=0,nvidia.com/mig-1g.10gb.egines.jpeg=1,nvidia.com/mig-1g.10gb.egines.ofa=0,nvidia.com/mig-1g.10gb.memory=9984,nvidia.com/mig-1g.10gb.multiprocessors=16,nvidia.com/mig-1g.10gb.product=NVIDIA-H800-MIG-1g.10gb,nvidia.com/mig-1g.10gb.replicas=1,nvidia.com/mig-1g.10gb.sharing-stratrategy=none,nvidia.com/mig-1g.10gb.slices.ci=1,nvidia.com/mig-1g.10gb.slices.gi=1,nvidia.com/mig-2g.20gb.count=</w:t>
            </w:r>
            <w:r w:rsidR="00057313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>,nvidia.com/mig-2g.20gb.egines.copy=2,nvidia.com/mig-2g.20gb.egines.decoder=2,nvidia.com/mig-2g.20gb.egines.encoder=0,nvidia.com/mig-2g.20gb.egines.jpeg=2,nvidia.com/mig-2g.20gb.egines.ofa=0,nvidia.com/mig-2g.20gb.memory=20096,nvidia.com/mig-2g.20gb.multiprocessors=32,nvidia.com/mig-2g.20gb.product=NVIDIA-H800-MIG-2g.20gb,nvidia.com/mig-2g.20gb.replicas=1,nvidia.com/mig-2g.20gb.sharing-stratrategy=none,nvidia.com/mig-2g.20gb.slices.ci=2,nvidia.com/mig-2g.20gb.slices.gi=2,nvidia.com/mig-3g.40gb.count=</w:t>
            </w:r>
            <w:r w:rsidR="001C235A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>,nvidia.com/mig-3g.40gb.egines.copy=3,nvidia.com/mig-3g.40gb.egines.decoder=3,nvidia.com/mig-3g.40gb.egines.encoder=0,nvidia.com/mig-3g.40gb.egines.jpeg=3,nvidia.com/mig-3g.40gb.egines.ofa=0,nvidia.com/mig-3g.40gb.memory=40</w:t>
            </w:r>
            <w:r w:rsidR="009F1643">
              <w:rPr>
                <w:rFonts w:hint="eastAsia"/>
                <w:sz w:val="20"/>
                <w:szCs w:val="18"/>
                <w:lang w:val="en-GB"/>
              </w:rPr>
              <w:t>320</w:t>
            </w:r>
            <w:r>
              <w:rPr>
                <w:rFonts w:hint="eastAsia"/>
                <w:sz w:val="20"/>
                <w:szCs w:val="18"/>
                <w:lang w:val="en-GB"/>
              </w:rPr>
              <w:t>,nvidia.com/mig-3g.40gb.multiprocessors=60,nvidia.com/mig-3g.40gb.product=NVIDIA-H800-MIG-3g.40gb,nvidia.com/mig-3g.40gb.replicas=1,nvidia.com/mig-3g.40gb.sharing-stratrategy=none,nvidia.com/mig-3g.40gb.slices.ci=3,nvidia.com/mig-3g.40gb.slices.gi=3,nvidia.com/mig-7g.80gb.count=1,nvidia.com/mig-7g.80gb.egines.copy=8,nvidia.com/mig-7g.80gb.egines.decoder=7,nvidia.com/mig-7g.80gb.egines.encoder=0,nvidia.com/mig-7g.80gb.egines.jpeg=7,nvidia.com/mig-7g.80gb.egines.ofa=1,nvidia.com/mig-7g.80gb.memory=81</w:t>
            </w:r>
            <w:r w:rsidR="007B08C3">
              <w:rPr>
                <w:rFonts w:hint="eastAsia"/>
                <w:sz w:val="20"/>
                <w:szCs w:val="18"/>
                <w:lang w:val="en-GB"/>
              </w:rPr>
              <w:t>024</w:t>
            </w:r>
            <w:r>
              <w:rPr>
                <w:rFonts w:hint="eastAsia"/>
                <w:sz w:val="20"/>
                <w:szCs w:val="18"/>
                <w:lang w:val="en-GB"/>
              </w:rPr>
              <w:t>,nvidia.com/mig-7g.80gb.multiprocessors=132,nvidia.com/mig-7g.80gb.product=NVIDIA-H800-MIG-</w:t>
            </w:r>
            <w:r>
              <w:rPr>
                <w:rFonts w:hint="eastAsia"/>
                <w:sz w:val="20"/>
                <w:szCs w:val="18"/>
                <w:lang w:val="en-GB"/>
              </w:rPr>
              <w:lastRenderedPageBreak/>
              <w:t>7g.80gb,nvidia.com/mig-7g.80gb.replicas=1,nvidia.com/mig-7g.80gb.sharing-stratrategy=none,nvidia.com/mig-7g.80gb.slices.ci=7,nvidia.com/mig-7g.80gb.slices.gi=7,nvidia.com/mig.capable=true,nvidia.com/mig.strategy=mixed,nvidia.com/mps.capable=false,nvidia.com/vgpu.present=false</w:t>
            </w:r>
          </w:p>
          <w:p w14:paraId="1F996449" w14:textId="4EE0B178" w:rsidR="00A22A96" w:rsidRPr="00FA147C" w:rsidRDefault="00E760B4" w:rsidP="00C53D4A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</w:t>
            </w:r>
            <w:r w:rsidR="00D02113">
              <w:rPr>
                <w:rFonts w:hint="eastAsia"/>
                <w:sz w:val="20"/>
                <w:szCs w:val="18"/>
                <w:lang w:val="en-GB"/>
              </w:rPr>
              <w:t>w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vl01   Ready     </w:t>
            </w:r>
            <w:r w:rsidR="00D02113">
              <w:rPr>
                <w:rFonts w:hint="eastAsia"/>
                <w:sz w:val="20"/>
                <w:szCs w:val="18"/>
                <w:lang w:val="en-GB"/>
              </w:rPr>
              <w:t>Infra1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1</w:t>
            </w:r>
            <w:r w:rsidR="00D02113">
              <w:rPr>
                <w:rFonts w:hint="eastAsia"/>
                <w:sz w:val="20"/>
                <w:szCs w:val="18"/>
                <w:lang w:val="en-GB"/>
              </w:rPr>
              <w:t>12</w:t>
            </w:r>
            <w:r>
              <w:rPr>
                <w:rFonts w:hint="eastAsia"/>
                <w:sz w:val="20"/>
                <w:szCs w:val="18"/>
                <w:lang w:val="en-GB"/>
              </w:rPr>
              <w:t>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r w:rsidR="00D01BDF">
              <w:rPr>
                <w:rFonts w:hint="eastAsia"/>
                <w:sz w:val="20"/>
                <w:szCs w:val="18"/>
                <w:lang w:val="en-GB"/>
              </w:rPr>
              <w:t>arch=amd</w:t>
            </w:r>
            <w:proofErr w:type="gramStart"/>
            <w:r w:rsidR="00D01BDF"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 w:rsidR="00D01BDF">
              <w:rPr>
                <w:rFonts w:hint="eastAsia"/>
                <w:sz w:val="20"/>
                <w:szCs w:val="18"/>
                <w:lang w:val="en-GB"/>
              </w:rPr>
              <w:t>/hostname=piae</w:t>
            </w:r>
            <w:r w:rsidR="0014054E">
              <w:rPr>
                <w:rFonts w:hint="eastAsia"/>
                <w:sz w:val="20"/>
                <w:szCs w:val="18"/>
                <w:lang w:val="en-GB"/>
              </w:rPr>
              <w:t>kwvl</w:t>
            </w:r>
            <w:proofErr w:type="gramStart"/>
            <w:r w:rsidR="0014054E">
              <w:rPr>
                <w:rFonts w:hint="eastAsia"/>
                <w:sz w:val="20"/>
                <w:szCs w:val="18"/>
                <w:lang w:val="en-GB"/>
              </w:rPr>
              <w:t>01,kubernetes.io</w:t>
            </w:r>
            <w:proofErr w:type="gramEnd"/>
            <w:r w:rsidR="0014054E"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 w:rsidR="0014054E"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 w:rsidR="0014054E">
              <w:rPr>
                <w:rFonts w:hint="eastAsia"/>
                <w:sz w:val="20"/>
                <w:szCs w:val="18"/>
                <w:lang w:val="en-GB"/>
              </w:rPr>
              <w:t>/</w:t>
            </w:r>
            <w:r w:rsidR="001574DC">
              <w:rPr>
                <w:rFonts w:hint="eastAsia"/>
                <w:sz w:val="20"/>
                <w:szCs w:val="18"/>
                <w:lang w:val="en-GB"/>
              </w:rPr>
              <w:t>Infra1</w:t>
            </w:r>
            <w:proofErr w:type="gramStart"/>
            <w:r w:rsidR="001574DC"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 w:rsidR="001574DC">
              <w:rPr>
                <w:rFonts w:hint="eastAsia"/>
                <w:sz w:val="20"/>
                <w:szCs w:val="18"/>
                <w:lang w:val="en-GB"/>
              </w:rPr>
              <w:t>=infraNode</w:t>
            </w:r>
          </w:p>
          <w:p w14:paraId="1D1DE60A" w14:textId="3F4687DD" w:rsidR="001574DC" w:rsidRPr="00FA147C" w:rsidRDefault="001574DC" w:rsidP="001574DC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</w:t>
            </w:r>
            <w:r w:rsidR="00BE3948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Ready     Infra</w:t>
            </w:r>
            <w:r w:rsidR="00BE3948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 xml:space="preserve">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 w:rsidR="00BE3948">
              <w:rPr>
                <w:rFonts w:hint="eastAsia"/>
                <w:sz w:val="20"/>
                <w:szCs w:val="18"/>
                <w:lang w:val="en-GB"/>
              </w:rPr>
              <w:t>2</w:t>
            </w:r>
            <w:r>
              <w:rPr>
                <w:rFonts w:hint="eastAsia"/>
                <w:sz w:val="20"/>
                <w:szCs w:val="18"/>
                <w:lang w:val="en-GB"/>
              </w:rPr>
              <w:t>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/Infra</w:t>
            </w:r>
            <w:r w:rsidR="00BE3948">
              <w:rPr>
                <w:rFonts w:hint="eastAsia"/>
                <w:sz w:val="20"/>
                <w:szCs w:val="18"/>
                <w:lang w:val="en-GB"/>
              </w:rPr>
              <w:t>2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=infraNode</w:t>
            </w:r>
          </w:p>
          <w:p w14:paraId="0FD6F26B" w14:textId="6FBEF90A" w:rsidR="00BE3948" w:rsidRPr="00FA147C" w:rsidRDefault="00BE3948" w:rsidP="00BE394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piaekwvl03   Ready     Portal1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 w:rsidR="00B401F4">
              <w:rPr>
                <w:rFonts w:hint="eastAsia"/>
                <w:sz w:val="20"/>
                <w:szCs w:val="18"/>
                <w:lang w:val="en-GB"/>
              </w:rPr>
              <w:t>3</w:t>
            </w:r>
            <w:r>
              <w:rPr>
                <w:rFonts w:hint="eastAsia"/>
                <w:sz w:val="20"/>
                <w:szCs w:val="18"/>
                <w:lang w:val="en-GB"/>
              </w:rPr>
              <w:t>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r w:rsidR="00B401F4">
              <w:rPr>
                <w:rFonts w:hint="eastAsia"/>
                <w:sz w:val="20"/>
                <w:szCs w:val="18"/>
                <w:lang w:val="en-GB"/>
              </w:rPr>
              <w:t>Portal</w:t>
            </w:r>
            <w:r>
              <w:rPr>
                <w:rFonts w:hint="eastAsia"/>
                <w:sz w:val="20"/>
                <w:szCs w:val="18"/>
                <w:lang w:val="en-GB"/>
              </w:rPr>
              <w:t>1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 w:rsidR="00B401F4">
              <w:rPr>
                <w:rFonts w:hint="eastAsia"/>
                <w:sz w:val="20"/>
                <w:szCs w:val="18"/>
                <w:lang w:val="en-GB"/>
              </w:rPr>
              <w:t>portalService</w:t>
            </w:r>
            <w:r>
              <w:rPr>
                <w:rFonts w:hint="eastAsia"/>
                <w:sz w:val="20"/>
                <w:szCs w:val="18"/>
                <w:lang w:val="en-GB"/>
              </w:rPr>
              <w:t>Node</w:t>
            </w:r>
          </w:p>
          <w:p w14:paraId="174E1049" w14:textId="27F6B346" w:rsidR="00B401F4" w:rsidRPr="00FA147C" w:rsidRDefault="00B401F4" w:rsidP="00B401F4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piaekwvl04   Ready     Portal2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 w:rsidR="007D3C97">
              <w:rPr>
                <w:rFonts w:hint="eastAsia"/>
                <w:sz w:val="20"/>
                <w:szCs w:val="18"/>
                <w:lang w:val="en-GB"/>
              </w:rPr>
              <w:t>4</w:t>
            </w:r>
            <w:r>
              <w:rPr>
                <w:rFonts w:hint="eastAsia"/>
                <w:sz w:val="20"/>
                <w:szCs w:val="18"/>
                <w:lang w:val="en-GB"/>
              </w:rPr>
              <w:t>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/Portal</w:t>
            </w:r>
            <w:r w:rsidR="007D3C97">
              <w:rPr>
                <w:rFonts w:hint="eastAsia"/>
                <w:sz w:val="20"/>
                <w:szCs w:val="18"/>
                <w:lang w:val="en-GB"/>
              </w:rPr>
              <w:t>2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=portalServiceNode</w:t>
            </w:r>
          </w:p>
          <w:p w14:paraId="3E483C1A" w14:textId="53E766CE" w:rsidR="007D3C97" w:rsidRPr="00FA147C" w:rsidRDefault="007D3C97" w:rsidP="007D3C97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piaekwvl05   Ready     CPU-worker1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</w:t>
            </w:r>
            <w:r w:rsidR="00E90053">
              <w:rPr>
                <w:rFonts w:hint="eastAsia"/>
                <w:sz w:val="20"/>
                <w:szCs w:val="18"/>
                <w:lang w:val="en-GB"/>
              </w:rPr>
              <w:t>5</w:t>
            </w:r>
            <w:r>
              <w:rPr>
                <w:rFonts w:hint="eastAsia"/>
                <w:sz w:val="20"/>
                <w:szCs w:val="18"/>
                <w:lang w:val="en-GB"/>
              </w:rPr>
              <w:t>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</w:t>
            </w:r>
            <w:r w:rsidR="00E90053">
              <w:rPr>
                <w:rFonts w:hint="eastAsia"/>
                <w:sz w:val="20"/>
                <w:szCs w:val="18"/>
                <w:lang w:val="en-GB"/>
              </w:rPr>
              <w:t>CPU-worker</w:t>
            </w:r>
            <w:r>
              <w:rPr>
                <w:rFonts w:hint="eastAsia"/>
                <w:sz w:val="20"/>
                <w:szCs w:val="18"/>
                <w:lang w:val="en-GB"/>
              </w:rPr>
              <w:t>1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</w:t>
            </w:r>
            <w:r w:rsidR="00E90053">
              <w:rPr>
                <w:rFonts w:hint="eastAsia"/>
                <w:sz w:val="20"/>
                <w:szCs w:val="18"/>
                <w:lang w:val="en-GB"/>
              </w:rPr>
              <w:t>trainingWorker</w:t>
            </w:r>
            <w:r>
              <w:rPr>
                <w:rFonts w:hint="eastAsia"/>
                <w:sz w:val="20"/>
                <w:szCs w:val="18"/>
                <w:lang w:val="en-GB"/>
              </w:rPr>
              <w:t>Node</w:t>
            </w:r>
          </w:p>
          <w:p w14:paraId="1180D5D2" w14:textId="3C0757A0" w:rsidR="00973E08" w:rsidRPr="00FA147C" w:rsidRDefault="00973E08" w:rsidP="00973E0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piaekwvl06   Ready     CPU-worker2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06,kubernetes.io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/CPU-worker2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=trainingWorkerNode</w:t>
            </w:r>
          </w:p>
          <w:p w14:paraId="00B96EAB" w14:textId="4E88821E" w:rsidR="00973E08" w:rsidRPr="00FA147C" w:rsidRDefault="00973E08" w:rsidP="00973E0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piaekwvl07   Ready     CPU-worker3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07,kubernetes.io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/CPU-worker3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=trainingWorkerNode</w:t>
            </w:r>
          </w:p>
          <w:p w14:paraId="65F48DF1" w14:textId="537C35A4" w:rsidR="00973E08" w:rsidRPr="00FA147C" w:rsidRDefault="00973E08" w:rsidP="00973E08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piaekwvl08   Ready     CPU-worker4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08,kubernetes.io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/CPU-worker</w:t>
            </w:r>
            <w:r w:rsidR="0032461D">
              <w:rPr>
                <w:rFonts w:hint="eastAsia"/>
                <w:sz w:val="20"/>
                <w:szCs w:val="18"/>
                <w:lang w:val="en-GB"/>
              </w:rPr>
              <w:t>4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=trainingWorkerNode</w:t>
            </w:r>
          </w:p>
          <w:p w14:paraId="244D4BEC" w14:textId="0FCB575C" w:rsidR="0049310D" w:rsidRPr="003C704E" w:rsidRDefault="0032461D" w:rsidP="00517BB9">
            <w:pPr>
              <w:jc w:val="left"/>
              <w:rPr>
                <w:sz w:val="20"/>
                <w:szCs w:val="18"/>
                <w:lang w:val="en-GB"/>
              </w:rPr>
            </w:pPr>
            <w:r>
              <w:rPr>
                <w:rFonts w:hint="eastAsia"/>
                <w:sz w:val="20"/>
                <w:szCs w:val="18"/>
                <w:lang w:val="en-GB"/>
              </w:rPr>
              <w:t>piaekwvl09   Ready     CPU-worker5     112d       v1.31.5 beta.kubernetes.io/arch=amd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64,beta.kubernetes.io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/arch=amd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64,kubernetes.io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/hostname=piaekwvl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09,kubernetes.io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/os=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linux,node-role.kubernetes.io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/CPU-worker5</w:t>
            </w:r>
            <w:proofErr w:type="gramStart"/>
            <w:r>
              <w:rPr>
                <w:rFonts w:hint="eastAsia"/>
                <w:sz w:val="20"/>
                <w:szCs w:val="18"/>
                <w:lang w:val="en-GB"/>
              </w:rPr>
              <w:t>=,nodeGroup</w:t>
            </w:r>
            <w:proofErr w:type="gramEnd"/>
            <w:r>
              <w:rPr>
                <w:rFonts w:hint="eastAsia"/>
                <w:sz w:val="20"/>
                <w:szCs w:val="18"/>
                <w:lang w:val="en-GB"/>
              </w:rPr>
              <w:t>=trainingWorkerNode</w:t>
            </w:r>
          </w:p>
        </w:tc>
      </w:tr>
    </w:tbl>
    <w:p w14:paraId="2932B8F5" w14:textId="77777777" w:rsidR="00F209A4" w:rsidRPr="00F209A4" w:rsidRDefault="00F209A4" w:rsidP="00F209A4">
      <w:pPr>
        <w:jc w:val="left"/>
      </w:pPr>
    </w:p>
    <w:sectPr w:rsidR="00F209A4" w:rsidRPr="00F209A4" w:rsidSect="002E2FB2">
      <w:footerReference w:type="default" r:id="rId31"/>
      <w:pgSz w:w="12240" w:h="15840" w:code="1"/>
      <w:pgMar w:top="1134" w:right="1134" w:bottom="992" w:left="1134" w:header="709" w:footer="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12664" w14:textId="77777777" w:rsidR="008B2D00" w:rsidRDefault="008B2D00">
      <w:r>
        <w:separator/>
      </w:r>
    </w:p>
    <w:p w14:paraId="025A76B1" w14:textId="77777777" w:rsidR="008B2D00" w:rsidRDefault="008B2D00"/>
    <w:p w14:paraId="638805CB" w14:textId="77777777" w:rsidR="008B2D00" w:rsidRDefault="008B2D00" w:rsidP="00FD13CC"/>
    <w:p w14:paraId="74531E01" w14:textId="77777777" w:rsidR="008B2D00" w:rsidRDefault="008B2D00"/>
  </w:endnote>
  <w:endnote w:type="continuationSeparator" w:id="0">
    <w:p w14:paraId="7355721E" w14:textId="77777777" w:rsidR="008B2D00" w:rsidRDefault="008B2D00">
      <w:r>
        <w:continuationSeparator/>
      </w:r>
    </w:p>
    <w:p w14:paraId="3007DD0A" w14:textId="77777777" w:rsidR="008B2D00" w:rsidRDefault="008B2D00"/>
    <w:p w14:paraId="38B79117" w14:textId="77777777" w:rsidR="008B2D00" w:rsidRDefault="008B2D00" w:rsidP="00FD13CC"/>
    <w:p w14:paraId="7545EBA1" w14:textId="77777777" w:rsidR="008B2D00" w:rsidRDefault="008B2D00"/>
  </w:endnote>
  <w:endnote w:type="continuationNotice" w:id="1">
    <w:p w14:paraId="01444100" w14:textId="77777777" w:rsidR="008B2D00" w:rsidRDefault="008B2D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">
    <w:panose1 w:val="00000000000000000000"/>
    <w:charset w:val="00"/>
    <w:family w:val="auto"/>
    <w:notTrueType/>
    <w:pitch w:val="variable"/>
    <w:sig w:usb0="A00002FF" w:usb1="7800205A" w:usb2="14600000" w:usb3="00000000" w:csb0="00000193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8C63" w14:textId="77777777" w:rsidR="006F455B" w:rsidRDefault="006F455B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xxvii</w:t>
    </w:r>
    <w:r>
      <w:rPr>
        <w:rStyle w:val="a9"/>
      </w:rPr>
      <w:fldChar w:fldCharType="end"/>
    </w:r>
  </w:p>
  <w:p w14:paraId="4311A3EE" w14:textId="77777777" w:rsidR="006F455B" w:rsidRDefault="006F455B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9868" w14:textId="77777777" w:rsidR="006F455B" w:rsidRDefault="006F455B" w:rsidP="00AE56F3">
    <w:pPr>
      <w:tabs>
        <w:tab w:val="right" w:pos="9180"/>
      </w:tabs>
      <w:ind w:right="-7"/>
      <w:rPr>
        <w:rFonts w:ascii="Times New Roman" w:hAnsi="Times New Roman"/>
      </w:rPr>
    </w:pPr>
  </w:p>
  <w:tbl>
    <w:tblPr>
      <w:tblW w:w="10207" w:type="dxa"/>
      <w:tblInd w:w="-43" w:type="dxa"/>
      <w:tblBorders>
        <w:top w:val="single" w:sz="8" w:space="0" w:color="548DD4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603"/>
      <w:gridCol w:w="775"/>
      <w:gridCol w:w="3006"/>
      <w:gridCol w:w="1823"/>
    </w:tblGrid>
    <w:tr w:rsidR="006F455B" w14:paraId="19DB18B1" w14:textId="77777777" w:rsidTr="002E2FB2">
      <w:trPr>
        <w:trHeight w:val="34"/>
      </w:trPr>
      <w:tc>
        <w:tcPr>
          <w:tcW w:w="4603" w:type="dxa"/>
          <w:tcMar>
            <w:top w:w="113" w:type="dxa"/>
          </w:tcMar>
        </w:tcPr>
        <w:p w14:paraId="6384C7EA" w14:textId="1532FE20" w:rsidR="006F455B" w:rsidRPr="008218BD" w:rsidRDefault="006F455B" w:rsidP="00BE5F5B">
          <w:pPr>
            <w:tabs>
              <w:tab w:val="right" w:pos="9180"/>
            </w:tabs>
            <w:ind w:right="-7"/>
            <w:rPr>
              <w:rFonts w:ascii="Times New Roman" w:hAnsi="Times New Roman"/>
            </w:rPr>
          </w:pPr>
        </w:p>
      </w:tc>
      <w:tc>
        <w:tcPr>
          <w:tcW w:w="775" w:type="dxa"/>
          <w:tcMar>
            <w:top w:w="113" w:type="dxa"/>
          </w:tcMar>
        </w:tcPr>
        <w:p w14:paraId="77F638D7" w14:textId="77777777" w:rsidR="006F455B" w:rsidRPr="005C73D5" w:rsidRDefault="006F455B" w:rsidP="00BE5F5B">
          <w:pPr>
            <w:tabs>
              <w:tab w:val="right" w:pos="9180"/>
            </w:tabs>
            <w:ind w:right="-7"/>
            <w:jc w:val="center"/>
            <w:rPr>
              <w:rFonts w:ascii="Times New Roman" w:hAnsi="Times New Roman"/>
              <w:sz w:val="18"/>
              <w:szCs w:val="18"/>
            </w:rPr>
          </w:pPr>
          <w:r w:rsidRPr="005C73D5">
            <w:rPr>
              <w:rFonts w:ascii="Times New Roman" w:hAnsi="Times New Roman"/>
              <w:sz w:val="18"/>
              <w:szCs w:val="18"/>
            </w:rPr>
            <w:fldChar w:fldCharType="begin"/>
          </w:r>
          <w:r w:rsidRPr="005C73D5">
            <w:rPr>
              <w:rFonts w:ascii="Times New Roman" w:hAnsi="Times New Roman"/>
              <w:sz w:val="18"/>
              <w:szCs w:val="18"/>
            </w:rPr>
            <w:instrText xml:space="preserve"> PAGE   \* MERGEFORMAT </w:instrText>
          </w:r>
          <w:r w:rsidRPr="005C73D5">
            <w:rPr>
              <w:rFonts w:ascii="Times New Roman" w:hAnsi="Times New Roman"/>
              <w:sz w:val="18"/>
              <w:szCs w:val="18"/>
            </w:rPr>
            <w:fldChar w:fldCharType="separate"/>
          </w:r>
          <w:r w:rsidR="00D34EC7" w:rsidRPr="00D34EC7">
            <w:rPr>
              <w:rFonts w:ascii="Times New Roman" w:hAnsi="Times New Roman"/>
              <w:noProof/>
              <w:sz w:val="18"/>
              <w:szCs w:val="18"/>
              <w:lang w:val="ko-KR"/>
            </w:rPr>
            <w:t>vi</w:t>
          </w:r>
          <w:r w:rsidRPr="005C73D5">
            <w:rPr>
              <w:rFonts w:ascii="Times New Roman" w:hAnsi="Times New Roman"/>
              <w:sz w:val="18"/>
              <w:szCs w:val="18"/>
            </w:rPr>
            <w:fldChar w:fldCharType="end"/>
          </w:r>
        </w:p>
      </w:tc>
      <w:tc>
        <w:tcPr>
          <w:tcW w:w="3006" w:type="dxa"/>
          <w:vAlign w:val="center"/>
        </w:tcPr>
        <w:p w14:paraId="3BEF9255" w14:textId="77777777" w:rsidR="006F455B" w:rsidRDefault="006F455B" w:rsidP="00BE5F5B">
          <w:pPr>
            <w:tabs>
              <w:tab w:val="right" w:pos="9180"/>
            </w:tabs>
            <w:ind w:right="-7"/>
          </w:pPr>
        </w:p>
      </w:tc>
      <w:tc>
        <w:tcPr>
          <w:tcW w:w="1823" w:type="dxa"/>
        </w:tcPr>
        <w:p w14:paraId="70CD9507" w14:textId="1C3FC53C" w:rsidR="006F455B" w:rsidRPr="0055607C" w:rsidRDefault="006F455B" w:rsidP="000379F7">
          <w:pPr>
            <w:pStyle w:val="aff0"/>
          </w:pPr>
        </w:p>
      </w:tc>
    </w:tr>
  </w:tbl>
  <w:p w14:paraId="054F0E8E" w14:textId="77777777" w:rsidR="006F455B" w:rsidRPr="00AE56F3" w:rsidRDefault="006F455B" w:rsidP="00AE56F3">
    <w:pPr>
      <w:tabs>
        <w:tab w:val="right" w:pos="9180"/>
      </w:tabs>
      <w:ind w:right="-7"/>
      <w:rPr>
        <w:rFonts w:ascii="Times New Roman" w:hAnsi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7471CADA" wp14:editId="4C8013EA">
              <wp:simplePos x="0" y="0"/>
              <wp:positionH relativeFrom="column">
                <wp:posOffset>669290</wp:posOffset>
              </wp:positionH>
              <wp:positionV relativeFrom="paragraph">
                <wp:posOffset>9478645</wp:posOffset>
              </wp:positionV>
              <wp:extent cx="2209800" cy="185420"/>
              <wp:effectExtent l="0" t="0" r="0" b="5080"/>
              <wp:wrapNone/>
              <wp:docPr id="4" name="그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09800" cy="185420"/>
                        <a:chOff x="0" y="0"/>
                        <a:chExt cx="2547429" cy="239774"/>
                      </a:xfrm>
                    </wpg:grpSpPr>
                    <wps:wsp>
                      <wps:cNvPr id="5" name="직선 연결선 12"/>
                      <wps:cNvCnPr/>
                      <wps:spPr>
                        <a:xfrm>
                          <a:off x="960003" y="53710"/>
                          <a:ext cx="0" cy="14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tailEnd type="none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6" name="Picture 2" descr="C:\Users\woori\Desktop\차세대 PMO\행정관련\한글 CI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507" cy="23884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DFDFD"/>
                            </a:clrFrom>
                            <a:clrTo>
                              <a:srgbClr val="FDFDFD">
                                <a:alpha val="0"/>
                              </a:srgbClr>
                            </a:clrTo>
                          </a:clrChange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8934" y="17743"/>
                          <a:ext cx="1558495" cy="2220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group id="그룹 1" style="position:absolute;margin-left:52.7pt;margin-top:746.35pt;width:174pt;height:14.6pt;z-index:251658242;mso-width-relative:margin;mso-height-relative:margin" coordsize="25474,2397" o:spid="_x0000_s1026" w14:anchorId="016A4B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">
              <v:line id="직선 연결선 12" style="position:absolute;visibility:visible;mso-wrap-style:square" o:spid="_x0000_s1027" strokecolor="#bfbfbf" o:connectortype="straight" from="9600,537" to="9600,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2" style="position:absolute;width:8715;height:238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">
                <v:imagedata o:title="한글 CI" r:id="rId3"/>
              </v:shape>
              <v:shape id="Picture 15" style="position:absolute;left:9889;top:177;width:15585;height:222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">
                <v:imagedata chromakey="#fdfdfd" o:title="" r:id="rId4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9958" w14:textId="77777777" w:rsidR="006F455B" w:rsidRDefault="006F455B" w:rsidP="00660041">
    <w:pPr>
      <w:jc w:val="right"/>
      <w:rPr>
        <w:i/>
      </w:rPr>
    </w:pPr>
    <w:bookmarkStart w:id="0" w:name="OLE_LINK1"/>
    <w:bookmarkStart w:id="1" w:name="OLE_LINK3"/>
  </w:p>
  <w:bookmarkEnd w:id="0"/>
  <w:bookmarkEnd w:id="1"/>
  <w:p w14:paraId="764E8208" w14:textId="77777777" w:rsidR="006F455B" w:rsidRDefault="006F455B" w:rsidP="00660041">
    <w:pPr>
      <w:tabs>
        <w:tab w:val="left" w:pos="6711"/>
      </w:tabs>
      <w:rPr>
        <w:i/>
      </w:rPr>
    </w:pPr>
    <w:r>
      <w:rPr>
        <w:i/>
      </w:rPr>
      <w:tab/>
    </w:r>
  </w:p>
  <w:p w14:paraId="3CDF6E88" w14:textId="0167811F" w:rsidR="006F455B" w:rsidRPr="000379F7" w:rsidRDefault="006F455B" w:rsidP="00063699">
    <w:pPr>
      <w:tabs>
        <w:tab w:val="left" w:pos="6711"/>
      </w:tabs>
      <w:spacing w:line="216" w:lineRule="auto"/>
      <w:jc w:val="right"/>
      <w:rPr>
        <w:b/>
        <w:sz w:val="40"/>
        <w:szCs w:val="40"/>
      </w:rPr>
    </w:pPr>
    <w:r w:rsidRPr="000379F7">
      <w:rPr>
        <w:b/>
        <w:sz w:val="40"/>
        <w:szCs w:val="40"/>
      </w:rPr>
      <w:t xml:space="preserve">Version </w:t>
    </w:r>
    <w:r w:rsidR="00280926">
      <w:rPr>
        <w:rFonts w:hint="eastAsia"/>
        <w:b/>
        <w:sz w:val="40"/>
        <w:szCs w:val="40"/>
      </w:rPr>
      <w:t>0</w:t>
    </w:r>
    <w:r w:rsidRPr="000379F7">
      <w:rPr>
        <w:rFonts w:hint="eastAsia"/>
        <w:b/>
        <w:sz w:val="40"/>
        <w:szCs w:val="40"/>
      </w:rPr>
      <w:t>.</w:t>
    </w:r>
    <w:r w:rsidR="00280926">
      <w:rPr>
        <w:rFonts w:hint="eastAsia"/>
        <w:b/>
        <w:sz w:val="40"/>
        <w:szCs w:val="40"/>
      </w:rPr>
      <w:t>1</w:t>
    </w:r>
  </w:p>
  <w:p w14:paraId="62A03A89" w14:textId="75EDC7EB" w:rsidR="006F455B" w:rsidRPr="000379F7" w:rsidRDefault="006F455B" w:rsidP="00063699">
    <w:pPr>
      <w:tabs>
        <w:tab w:val="left" w:pos="6711"/>
      </w:tabs>
      <w:spacing w:line="216" w:lineRule="auto"/>
      <w:jc w:val="right"/>
      <w:rPr>
        <w:b/>
        <w:sz w:val="40"/>
        <w:szCs w:val="40"/>
      </w:rPr>
    </w:pPr>
    <w:r w:rsidRPr="000379F7">
      <w:rPr>
        <w:rFonts w:hint="eastAsia"/>
        <w:b/>
        <w:sz w:val="40"/>
        <w:szCs w:val="40"/>
      </w:rPr>
      <w:t>20</w:t>
    </w:r>
    <w:r>
      <w:rPr>
        <w:b/>
        <w:sz w:val="40"/>
        <w:szCs w:val="40"/>
      </w:rPr>
      <w:t>2</w:t>
    </w:r>
    <w:r w:rsidR="00A47CB3">
      <w:rPr>
        <w:rFonts w:hint="eastAsia"/>
        <w:b/>
        <w:sz w:val="40"/>
        <w:szCs w:val="40"/>
      </w:rPr>
      <w:t>5</w:t>
    </w:r>
    <w:r w:rsidRPr="000379F7">
      <w:rPr>
        <w:rFonts w:hint="eastAsia"/>
        <w:b/>
        <w:sz w:val="40"/>
        <w:szCs w:val="40"/>
      </w:rPr>
      <w:t>-</w:t>
    </w:r>
    <w:r w:rsidR="00A47CB3">
      <w:rPr>
        <w:rFonts w:hint="eastAsia"/>
        <w:b/>
        <w:sz w:val="40"/>
        <w:szCs w:val="40"/>
      </w:rPr>
      <w:t>04</w:t>
    </w:r>
    <w:r w:rsidRPr="000379F7">
      <w:rPr>
        <w:rFonts w:hint="eastAsia"/>
        <w:b/>
        <w:sz w:val="40"/>
        <w:szCs w:val="40"/>
      </w:rPr>
      <w:t>-</w:t>
    </w:r>
    <w:r w:rsidR="00A47CB3">
      <w:rPr>
        <w:rFonts w:hint="eastAsia"/>
        <w:b/>
        <w:sz w:val="40"/>
        <w:szCs w:val="40"/>
      </w:rPr>
      <w:t>10</w:t>
    </w:r>
  </w:p>
  <w:p w14:paraId="37F27F86" w14:textId="77777777" w:rsidR="006F455B" w:rsidRPr="00063699" w:rsidRDefault="006F455B" w:rsidP="00063699">
    <w:pPr>
      <w:tabs>
        <w:tab w:val="left" w:pos="6711"/>
      </w:tabs>
      <w:spacing w:line="216" w:lineRule="auto"/>
      <w:jc w:val="right"/>
      <w:rPr>
        <w:b/>
        <w:color w:val="0000CC"/>
        <w:sz w:val="20"/>
      </w:rPr>
    </w:pPr>
  </w:p>
  <w:p w14:paraId="6D1304C7" w14:textId="77777777" w:rsidR="006F455B" w:rsidRDefault="006F455B" w:rsidP="00C1624C">
    <w:pPr>
      <w:tabs>
        <w:tab w:val="left" w:pos="6711"/>
      </w:tabs>
      <w:jc w:val="right"/>
      <w:rPr>
        <w:i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2DB34404" wp14:editId="51451A7B">
          <wp:simplePos x="0" y="0"/>
          <wp:positionH relativeFrom="column">
            <wp:posOffset>2580640</wp:posOffset>
          </wp:positionH>
          <wp:positionV relativeFrom="paragraph">
            <wp:posOffset>8669020</wp:posOffset>
          </wp:positionV>
          <wp:extent cx="2811145" cy="396240"/>
          <wp:effectExtent l="0" t="0" r="8255" b="3810"/>
          <wp:wrapNone/>
          <wp:docPr id="1965283575" name="그림 1965283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114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4" behindDoc="0" locked="0" layoutInCell="1" allowOverlap="1" wp14:anchorId="6315B008" wp14:editId="520F0A75">
          <wp:simplePos x="0" y="0"/>
          <wp:positionH relativeFrom="column">
            <wp:posOffset>2580640</wp:posOffset>
          </wp:positionH>
          <wp:positionV relativeFrom="paragraph">
            <wp:posOffset>8669020</wp:posOffset>
          </wp:positionV>
          <wp:extent cx="2811145" cy="396240"/>
          <wp:effectExtent l="0" t="0" r="8255" b="3810"/>
          <wp:wrapNone/>
          <wp:docPr id="1394971509" name="그림 13949715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114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8FCBD4" w14:textId="51BD0FBE" w:rsidR="006F455B" w:rsidRDefault="006F455B" w:rsidP="003B627E">
    <w:pPr>
      <w:spacing w:before="1600" w:after="3600"/>
      <w:ind w:right="400"/>
    </w:pPr>
    <w:r>
      <w:rPr>
        <w:rFonts w:hint="eastAsia"/>
      </w:rPr>
      <w:t xml:space="preserve">                                         </w:t>
    </w:r>
    <w:r>
      <w:rPr>
        <w:rFonts w:ascii="Times New Roman" w:hAnsi="Times New Roman"/>
        <w:b/>
        <w:noProof/>
        <w:sz w:val="68"/>
        <w:szCs w:val="68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6E7B870" wp14:editId="5D11D020">
              <wp:simplePos x="0" y="0"/>
              <wp:positionH relativeFrom="column">
                <wp:posOffset>1570990</wp:posOffset>
              </wp:positionH>
              <wp:positionV relativeFrom="paragraph">
                <wp:posOffset>314325</wp:posOffset>
              </wp:positionV>
              <wp:extent cx="2890520" cy="530860"/>
              <wp:effectExtent l="3175" t="0" r="1905" b="3810"/>
              <wp:wrapNone/>
              <wp:docPr id="1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0520" cy="530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DDF8A" w14:textId="048086B9" w:rsidR="006F455B" w:rsidRPr="00CB0792" w:rsidRDefault="006F455B" w:rsidP="00D20876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E7B870" id="Rectangle 55" o:spid="_x0000_s1026" style="position:absolute;left:0;text-align:left;margin-left:123.7pt;margin-top:24.75pt;width:227.6pt;height:41.8pt;z-index:25165824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" stroked="f">
              <v:textbox style="mso-fit-shape-to-text:t">
                <w:txbxContent>
                  <w:p w14:paraId="5B2DDF8A" w14:textId="048086B9" w:rsidR="006F455B" w:rsidRPr="00CB0792" w:rsidRDefault="006F455B" w:rsidP="00D20876">
                    <w:pPr>
                      <w:jc w:val="center"/>
                      <w:rPr>
                        <w:sz w:val="40"/>
                        <w:szCs w:val="4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allowOverlap="1" wp14:anchorId="60C6E994" wp14:editId="49FBAD0E">
          <wp:simplePos x="0" y="0"/>
          <wp:positionH relativeFrom="column">
            <wp:posOffset>2580640</wp:posOffset>
          </wp:positionH>
          <wp:positionV relativeFrom="paragraph">
            <wp:posOffset>8669020</wp:posOffset>
          </wp:positionV>
          <wp:extent cx="2811145" cy="396240"/>
          <wp:effectExtent l="0" t="0" r="8255" b="3810"/>
          <wp:wrapNone/>
          <wp:docPr id="811675603" name="그림 8116756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114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72AC734" wp14:editId="1F28FCEB">
          <wp:simplePos x="0" y="0"/>
          <wp:positionH relativeFrom="column">
            <wp:posOffset>2580640</wp:posOffset>
          </wp:positionH>
          <wp:positionV relativeFrom="paragraph">
            <wp:posOffset>8669020</wp:posOffset>
          </wp:positionV>
          <wp:extent cx="2811145" cy="396240"/>
          <wp:effectExtent l="0" t="0" r="8255" b="3810"/>
          <wp:wrapNone/>
          <wp:docPr id="62559299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114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85" w:type="dxa"/>
      <w:tblBorders>
        <w:top w:val="single" w:sz="8" w:space="0" w:color="548DD4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603"/>
      <w:gridCol w:w="775"/>
      <w:gridCol w:w="3006"/>
      <w:gridCol w:w="2106"/>
    </w:tblGrid>
    <w:tr w:rsidR="006F455B" w14:paraId="05C80FCD" w14:textId="77777777" w:rsidTr="002E2FB2">
      <w:trPr>
        <w:trHeight w:val="34"/>
      </w:trPr>
      <w:tc>
        <w:tcPr>
          <w:tcW w:w="4603" w:type="dxa"/>
          <w:tcMar>
            <w:top w:w="113" w:type="dxa"/>
          </w:tcMar>
        </w:tcPr>
        <w:p w14:paraId="55538A67" w14:textId="64050F8B" w:rsidR="006F455B" w:rsidRPr="005C73D5" w:rsidRDefault="006F455B" w:rsidP="0015428D">
          <w:pPr>
            <w:tabs>
              <w:tab w:val="right" w:pos="9180"/>
            </w:tabs>
            <w:ind w:right="-7"/>
            <w:rPr>
              <w:sz w:val="18"/>
              <w:szCs w:val="18"/>
            </w:rPr>
          </w:pPr>
        </w:p>
      </w:tc>
      <w:tc>
        <w:tcPr>
          <w:tcW w:w="775" w:type="dxa"/>
          <w:tcMar>
            <w:top w:w="113" w:type="dxa"/>
          </w:tcMar>
        </w:tcPr>
        <w:p w14:paraId="00F17740" w14:textId="77777777" w:rsidR="006F455B" w:rsidRPr="005C73D5" w:rsidRDefault="006F455B" w:rsidP="00A0632A">
          <w:pPr>
            <w:tabs>
              <w:tab w:val="right" w:pos="9180"/>
            </w:tabs>
            <w:ind w:right="-7"/>
            <w:jc w:val="center"/>
            <w:rPr>
              <w:sz w:val="18"/>
              <w:szCs w:val="18"/>
            </w:rPr>
          </w:pPr>
          <w:r w:rsidRPr="005C73D5">
            <w:rPr>
              <w:sz w:val="18"/>
              <w:szCs w:val="18"/>
            </w:rPr>
            <w:fldChar w:fldCharType="begin"/>
          </w:r>
          <w:r w:rsidRPr="005C73D5">
            <w:rPr>
              <w:sz w:val="18"/>
              <w:szCs w:val="18"/>
            </w:rPr>
            <w:instrText xml:space="preserve"> PAGE   \* MERGEFORMAT </w:instrText>
          </w:r>
          <w:r w:rsidRPr="005C73D5">
            <w:rPr>
              <w:sz w:val="18"/>
              <w:szCs w:val="18"/>
            </w:rPr>
            <w:fldChar w:fldCharType="separate"/>
          </w:r>
          <w:r w:rsidR="00D34EC7" w:rsidRPr="00D34EC7">
            <w:rPr>
              <w:noProof/>
              <w:sz w:val="18"/>
              <w:szCs w:val="18"/>
              <w:lang w:val="ko-KR"/>
            </w:rPr>
            <w:t>65</w:t>
          </w:r>
          <w:r w:rsidRPr="005C73D5">
            <w:rPr>
              <w:sz w:val="18"/>
              <w:szCs w:val="18"/>
            </w:rPr>
            <w:fldChar w:fldCharType="end"/>
          </w:r>
        </w:p>
      </w:tc>
      <w:tc>
        <w:tcPr>
          <w:tcW w:w="3006" w:type="dxa"/>
          <w:vAlign w:val="center"/>
        </w:tcPr>
        <w:p w14:paraId="4A787FF5" w14:textId="77777777" w:rsidR="006F455B" w:rsidRPr="005C73D5" w:rsidRDefault="006F455B" w:rsidP="00A0632A">
          <w:pPr>
            <w:tabs>
              <w:tab w:val="right" w:pos="9180"/>
            </w:tabs>
            <w:ind w:right="-7"/>
            <w:rPr>
              <w:sz w:val="18"/>
              <w:szCs w:val="18"/>
            </w:rPr>
          </w:pPr>
        </w:p>
      </w:tc>
      <w:tc>
        <w:tcPr>
          <w:tcW w:w="2106" w:type="dxa"/>
        </w:tcPr>
        <w:p w14:paraId="0BD1AC34" w14:textId="31323066" w:rsidR="006F455B" w:rsidRPr="00B4349C" w:rsidRDefault="006F455B" w:rsidP="0055607C">
          <w:pPr>
            <w:pStyle w:val="aff0"/>
          </w:pPr>
        </w:p>
      </w:tc>
    </w:tr>
  </w:tbl>
  <w:p w14:paraId="6712D4D5" w14:textId="77777777" w:rsidR="006F455B" w:rsidRDefault="006F455B" w:rsidP="006036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B295" w14:textId="77777777" w:rsidR="008B2D00" w:rsidRDefault="008B2D00">
      <w:r>
        <w:separator/>
      </w:r>
    </w:p>
    <w:p w14:paraId="5336C695" w14:textId="77777777" w:rsidR="008B2D00" w:rsidRDefault="008B2D00"/>
    <w:p w14:paraId="776D34C4" w14:textId="77777777" w:rsidR="008B2D00" w:rsidRDefault="008B2D00" w:rsidP="00FD13CC"/>
    <w:p w14:paraId="338E3FF6" w14:textId="77777777" w:rsidR="008B2D00" w:rsidRDefault="008B2D00"/>
  </w:footnote>
  <w:footnote w:type="continuationSeparator" w:id="0">
    <w:p w14:paraId="5A3F1A6E" w14:textId="77777777" w:rsidR="008B2D00" w:rsidRDefault="008B2D00">
      <w:r>
        <w:continuationSeparator/>
      </w:r>
    </w:p>
    <w:p w14:paraId="41E5CD32" w14:textId="77777777" w:rsidR="008B2D00" w:rsidRDefault="008B2D00"/>
    <w:p w14:paraId="27FDCBD6" w14:textId="77777777" w:rsidR="008B2D00" w:rsidRDefault="008B2D00" w:rsidP="00FD13CC"/>
    <w:p w14:paraId="4E818DF5" w14:textId="77777777" w:rsidR="008B2D00" w:rsidRDefault="008B2D00"/>
  </w:footnote>
  <w:footnote w:type="continuationNotice" w:id="1">
    <w:p w14:paraId="55AC7AA1" w14:textId="77777777" w:rsidR="008B2D00" w:rsidRDefault="008B2D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3545"/>
      <w:gridCol w:w="6804"/>
    </w:tblGrid>
    <w:tr w:rsidR="006F455B" w:rsidRPr="001D12C8" w14:paraId="748B17FC" w14:textId="77777777" w:rsidTr="00907F4C">
      <w:trPr>
        <w:trHeight w:val="284"/>
      </w:trPr>
      <w:tc>
        <w:tcPr>
          <w:tcW w:w="3545" w:type="dxa"/>
          <w:shd w:val="clear" w:color="auto" w:fill="FFFFFF"/>
          <w:vAlign w:val="center"/>
        </w:tcPr>
        <w:p w14:paraId="6EDC5420" w14:textId="50E46B36" w:rsidR="006F455B" w:rsidRPr="0055607C" w:rsidRDefault="00BE165B" w:rsidP="0063636C">
          <w:pPr>
            <w:spacing w:line="192" w:lineRule="auto"/>
            <w:jc w:val="left"/>
            <w:rPr>
              <w:color w:val="0000FF"/>
              <w:sz w:val="20"/>
            </w:rPr>
          </w:pPr>
          <w:r>
            <w:rPr>
              <w:rFonts w:hint="eastAsia"/>
              <w:b/>
              <w:color w:val="0000FF"/>
              <w:kern w:val="2"/>
              <w:sz w:val="20"/>
            </w:rPr>
            <w:t>더플랫폼</w:t>
          </w:r>
          <w:r w:rsidR="00DB43F0">
            <w:rPr>
              <w:rFonts w:hint="eastAsia"/>
              <w:b/>
              <w:color w:val="0000FF"/>
              <w:kern w:val="2"/>
              <w:sz w:val="20"/>
            </w:rPr>
            <w:t>(정보계 차세대) 시스템</w:t>
          </w:r>
          <w:r w:rsidR="006F455B">
            <w:rPr>
              <w:rFonts w:hint="eastAsia"/>
              <w:b/>
              <w:color w:val="0000FF"/>
              <w:kern w:val="2"/>
              <w:sz w:val="20"/>
            </w:rPr>
            <w:t>구축</w:t>
          </w:r>
        </w:p>
      </w:tc>
      <w:tc>
        <w:tcPr>
          <w:tcW w:w="6804" w:type="dxa"/>
          <w:shd w:val="clear" w:color="auto" w:fill="FFFFFF"/>
          <w:vAlign w:val="center"/>
        </w:tcPr>
        <w:p w14:paraId="15944797" w14:textId="28244940" w:rsidR="006F455B" w:rsidRPr="00FE370A" w:rsidRDefault="00E17DF3" w:rsidP="00B12A9D">
          <w:pPr>
            <w:spacing w:line="192" w:lineRule="auto"/>
            <w:ind w:leftChars="200" w:left="440" w:firstLineChars="600" w:firstLine="1200"/>
            <w:jc w:val="right"/>
            <w:rPr>
              <w:b/>
              <w:color w:val="0000CC"/>
              <w:kern w:val="2"/>
              <w:sz w:val="20"/>
            </w:rPr>
          </w:pPr>
          <w:r>
            <w:rPr>
              <w:rFonts w:hint="eastAsia"/>
              <w:b/>
              <w:sz w:val="20"/>
            </w:rPr>
            <w:t>운영</w:t>
          </w:r>
          <w:r w:rsidR="0038296A">
            <w:rPr>
              <w:rFonts w:hint="eastAsia"/>
              <w:b/>
              <w:sz w:val="20"/>
            </w:rPr>
            <w:t>자매뉴얼</w:t>
          </w:r>
        </w:p>
      </w:tc>
    </w:tr>
  </w:tbl>
  <w:p w14:paraId="17241E3A" w14:textId="77777777" w:rsidR="006F455B" w:rsidRDefault="006F455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BA5A" w14:textId="64402DAF" w:rsidR="006F455B" w:rsidRPr="00D3490E" w:rsidRDefault="00D3490E" w:rsidP="00A349B0">
    <w:pPr>
      <w:pStyle w:val="a7"/>
      <w:spacing w:before="240"/>
      <w:jc w:val="left"/>
      <w:rPr>
        <w:rFonts w:ascii="Times New Roman" w:hAnsi="Times New Roman"/>
        <w:b/>
        <w:noProof/>
        <w:sz w:val="40"/>
        <w:szCs w:val="40"/>
      </w:rPr>
    </w:pPr>
    <w:r>
      <w:rPr>
        <w:noProof/>
      </w:rPr>
      <w:drawing>
        <wp:inline distT="0" distB="0" distL="0" distR="0" wp14:anchorId="68AA7749" wp14:editId="6EAF22BB">
          <wp:extent cx="1709737" cy="368142"/>
          <wp:effectExtent l="0" t="0" r="5080" b="0"/>
          <wp:docPr id="1721296383" name="그림 101" descr="KB증권 - 나무위키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B증권 - 나무위키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170" cy="372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B1D0DB" w14:textId="77777777" w:rsidR="006F455B" w:rsidRDefault="006F455B" w:rsidP="00907F4C">
    <w:pPr>
      <w:pStyle w:val="a7"/>
      <w:tabs>
        <w:tab w:val="clear" w:pos="4320"/>
        <w:tab w:val="left" w:pos="480"/>
        <w:tab w:val="right" w:pos="9781"/>
      </w:tabs>
      <w:jc w:val="right"/>
      <w:rPr>
        <w:b/>
        <w:color w:val="0000CC"/>
        <w:sz w:val="56"/>
        <w:szCs w:val="56"/>
      </w:rPr>
    </w:pPr>
    <w:r>
      <w:rPr>
        <w:b/>
        <w:sz w:val="56"/>
        <w:szCs w:val="56"/>
      </w:rPr>
      <w:tab/>
    </w:r>
    <w:r>
      <w:rPr>
        <w:b/>
        <w:sz w:val="56"/>
        <w:szCs w:val="56"/>
      </w:rPr>
      <w:tab/>
    </w:r>
    <w:r>
      <w:rPr>
        <w:b/>
        <w:sz w:val="56"/>
        <w:szCs w:val="56"/>
      </w:rPr>
      <w:tab/>
    </w:r>
  </w:p>
  <w:p w14:paraId="36A64A4F" w14:textId="5F736A76" w:rsidR="006F455B" w:rsidRPr="000379F7" w:rsidRDefault="002568DC" w:rsidP="00907F4C">
    <w:pPr>
      <w:pStyle w:val="a7"/>
      <w:tabs>
        <w:tab w:val="clear" w:pos="4320"/>
        <w:tab w:val="left" w:pos="480"/>
        <w:tab w:val="right" w:pos="9781"/>
      </w:tabs>
      <w:jc w:val="right"/>
      <w:rPr>
        <w:b/>
        <w:sz w:val="56"/>
        <w:szCs w:val="56"/>
      </w:rPr>
    </w:pPr>
    <w:r>
      <w:rPr>
        <w:rFonts w:hint="eastAsia"/>
        <w:b/>
        <w:color w:val="0000CC"/>
        <w:sz w:val="56"/>
        <w:szCs w:val="56"/>
      </w:rPr>
      <w:t>더플랫폼(정보계 차세대)</w:t>
    </w:r>
    <w:r w:rsidR="00E65479">
      <w:rPr>
        <w:rFonts w:hint="eastAsia"/>
        <w:b/>
        <w:color w:val="0000CC"/>
        <w:sz w:val="56"/>
        <w:szCs w:val="56"/>
      </w:rPr>
      <w:t xml:space="preserve"> 시스템</w:t>
    </w:r>
    <w:r w:rsidR="006F455B" w:rsidRPr="00252B69">
      <w:rPr>
        <w:rFonts w:hint="eastAsia"/>
        <w:b/>
        <w:color w:val="0000CC"/>
        <w:sz w:val="56"/>
        <w:szCs w:val="56"/>
      </w:rPr>
      <w:t xml:space="preserve"> 구축</w:t>
    </w:r>
  </w:p>
  <w:p w14:paraId="247D9024" w14:textId="25DF78C3" w:rsidR="006F455B" w:rsidRPr="000379F7" w:rsidRDefault="00E17DF3" w:rsidP="00D4614E">
    <w:pPr>
      <w:pStyle w:val="a7"/>
      <w:tabs>
        <w:tab w:val="clear" w:pos="4320"/>
        <w:tab w:val="left" w:pos="480"/>
        <w:tab w:val="center" w:pos="1843"/>
        <w:tab w:val="right" w:pos="9781"/>
      </w:tabs>
      <w:jc w:val="right"/>
      <w:rPr>
        <w:b/>
        <w:sz w:val="68"/>
        <w:szCs w:val="68"/>
      </w:rPr>
    </w:pPr>
    <w:r>
      <w:rPr>
        <w:rFonts w:hint="eastAsia"/>
        <w:b/>
        <w:sz w:val="68"/>
        <w:szCs w:val="68"/>
      </w:rPr>
      <w:t>운영</w:t>
    </w:r>
    <w:r w:rsidR="00A47CB3">
      <w:rPr>
        <w:rFonts w:hint="eastAsia"/>
        <w:b/>
        <w:sz w:val="68"/>
        <w:szCs w:val="68"/>
      </w:rPr>
      <w:t>자매뉴얼</w:t>
    </w:r>
  </w:p>
  <w:p w14:paraId="000F8DF3" w14:textId="070597F1" w:rsidR="006F455B" w:rsidRDefault="006F455B" w:rsidP="00C1624C">
    <w:pPr>
      <w:pStyle w:val="a7"/>
      <w:spacing w:line="168" w:lineRule="auto"/>
      <w:jc w:val="right"/>
    </w:pPr>
    <w:r w:rsidRPr="000379F7">
      <w:rPr>
        <w:rFonts w:hint="eastAsia"/>
        <w:b/>
        <w:sz w:val="40"/>
      </w:rPr>
      <w:t xml:space="preserve"> </w:t>
    </w:r>
    <w:r w:rsidR="00801FD9">
      <w:rPr>
        <w:rFonts w:hint="eastAsia"/>
        <w:b/>
        <w:sz w:val="40"/>
      </w:rPr>
      <w:t>[내부분석환경</w:t>
    </w:r>
    <w:r>
      <w:rPr>
        <w:b/>
        <w:sz w:val="40"/>
      </w:rPr>
      <w:t>]</w:t>
    </w:r>
  </w:p>
  <w:p w14:paraId="6FC540B9" w14:textId="77777777" w:rsidR="006F455B" w:rsidRPr="00660041" w:rsidRDefault="006F455B" w:rsidP="0066004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a"/>
      <w:lvlText w:val="*"/>
      <w:lvlJc w:val="left"/>
    </w:lvl>
  </w:abstractNum>
  <w:abstractNum w:abstractNumId="1" w15:restartNumberingAfterBreak="0">
    <w:nsid w:val="0311598A"/>
    <w:multiLevelType w:val="hybridMultilevel"/>
    <w:tmpl w:val="D9401A98"/>
    <w:lvl w:ilvl="0" w:tplc="90F801B0">
      <w:start w:val="1"/>
      <w:numFmt w:val="decimal"/>
      <w:pStyle w:val="1"/>
      <w:lvlText w:val="%1)"/>
      <w:lvlJc w:val="left"/>
      <w:pPr>
        <w:tabs>
          <w:tab w:val="num" w:pos="405"/>
        </w:tabs>
        <w:ind w:left="405" w:hanging="405"/>
      </w:pPr>
      <w:rPr>
        <w:rFonts w:ascii="맑은 고딕" w:eastAsia="맑은 고딕"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E64A51"/>
    <w:multiLevelType w:val="hybridMultilevel"/>
    <w:tmpl w:val="AB2C320E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7C399E"/>
    <w:multiLevelType w:val="hybridMultilevel"/>
    <w:tmpl w:val="D35ACF50"/>
    <w:lvl w:ilvl="0" w:tplc="A89039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0C6EBD"/>
    <w:multiLevelType w:val="hybridMultilevel"/>
    <w:tmpl w:val="148A51B8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1378F1"/>
    <w:multiLevelType w:val="hybridMultilevel"/>
    <w:tmpl w:val="115EAA0C"/>
    <w:lvl w:ilvl="0" w:tplc="F706379E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3F6E8A"/>
    <w:multiLevelType w:val="hybridMultilevel"/>
    <w:tmpl w:val="E8F0C5E8"/>
    <w:lvl w:ilvl="0" w:tplc="F706379E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1E7A9BCA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280E2438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BE806F6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72848E7C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BD2E23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4AC8738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D076D86C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3E2937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155481E0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0514554"/>
    <w:multiLevelType w:val="hybridMultilevel"/>
    <w:tmpl w:val="32DC6FE2"/>
    <w:lvl w:ilvl="0" w:tplc="914CA09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33C250F7"/>
    <w:multiLevelType w:val="multilevel"/>
    <w:tmpl w:val="CFB85CB0"/>
    <w:lvl w:ilvl="0">
      <w:start w:val="1"/>
      <w:numFmt w:val="bullet"/>
      <w:pStyle w:val="a0"/>
      <w:lvlText w:val=""/>
      <w:lvlJc w:val="left"/>
      <w:pPr>
        <w:tabs>
          <w:tab w:val="num" w:pos="698"/>
        </w:tabs>
        <w:ind w:left="697" w:hanging="359"/>
      </w:pPr>
      <w:rPr>
        <w:rFonts w:ascii="Wingdings" w:hAnsi="Wingdings" w:hint="default"/>
        <w:sz w:val="22"/>
      </w:rPr>
    </w:lvl>
    <w:lvl w:ilvl="1">
      <w:start w:val="1"/>
      <w:numFmt w:val="bullet"/>
      <w:lvlText w:val="-"/>
      <w:lvlJc w:val="left"/>
      <w:pPr>
        <w:tabs>
          <w:tab w:val="num" w:pos="825"/>
        </w:tabs>
        <w:ind w:left="825" w:hanging="400"/>
      </w:pPr>
      <w:rPr>
        <w:rFonts w:ascii="바탕" w:eastAsia="바탕" w:hAnsi="바탕" w:cs="Times New Roman" w:hint="eastAsia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57166BC"/>
    <w:multiLevelType w:val="hybridMultilevel"/>
    <w:tmpl w:val="0ED2015A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6325829"/>
    <w:multiLevelType w:val="hybridMultilevel"/>
    <w:tmpl w:val="C9900CE0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6D55832"/>
    <w:multiLevelType w:val="hybridMultilevel"/>
    <w:tmpl w:val="A2AC16E0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484561"/>
    <w:multiLevelType w:val="hybridMultilevel"/>
    <w:tmpl w:val="B3F8C11A"/>
    <w:lvl w:ilvl="0" w:tplc="F706379E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E7F4A0F"/>
    <w:multiLevelType w:val="hybridMultilevel"/>
    <w:tmpl w:val="D46A9BE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5BA2A54"/>
    <w:multiLevelType w:val="hybridMultilevel"/>
    <w:tmpl w:val="148CC3B0"/>
    <w:lvl w:ilvl="0" w:tplc="506A5F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C384DB4"/>
    <w:multiLevelType w:val="singleLevel"/>
    <w:tmpl w:val="7A0C7D70"/>
    <w:lvl w:ilvl="0">
      <w:start w:val="1"/>
      <w:numFmt w:val="decimal"/>
      <w:pStyle w:val="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EB943C3"/>
    <w:multiLevelType w:val="hybridMultilevel"/>
    <w:tmpl w:val="D0DC258A"/>
    <w:lvl w:ilvl="0" w:tplc="14D0F710">
      <w:start w:val="1"/>
      <w:numFmt w:val="decimal"/>
      <w:pStyle w:val="10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7A4144A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10030B4"/>
    <w:multiLevelType w:val="hybridMultilevel"/>
    <w:tmpl w:val="37342CE8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2944FAD"/>
    <w:multiLevelType w:val="hybridMultilevel"/>
    <w:tmpl w:val="ADD8DE56"/>
    <w:lvl w:ilvl="0" w:tplc="5EAC89EA">
      <w:start w:val="4"/>
      <w:numFmt w:val="bullet"/>
      <w:pStyle w:val="2"/>
      <w:lvlText w:val=""/>
      <w:lvlJc w:val="left"/>
      <w:pPr>
        <w:tabs>
          <w:tab w:val="num" w:pos="984"/>
        </w:tabs>
        <w:ind w:left="964" w:hanging="340"/>
      </w:pPr>
      <w:rPr>
        <w:rFonts w:ascii="Wingdings 2" w:eastAsia="굴림체" w:hAnsi="Wingdings 2" w:cs="Times New Roman" w:hint="default"/>
      </w:rPr>
    </w:lvl>
    <w:lvl w:ilvl="1" w:tplc="04090003">
      <w:start w:val="1"/>
      <w:numFmt w:val="decimalEnclosedCircle"/>
      <w:lvlText w:val="%2"/>
      <w:lvlJc w:val="left"/>
      <w:pPr>
        <w:tabs>
          <w:tab w:val="num" w:pos="1437"/>
        </w:tabs>
        <w:ind w:left="1437" w:hanging="437"/>
      </w:pPr>
      <w:rPr>
        <w:rFonts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00"/>
      </w:pPr>
      <w:rPr>
        <w:rFonts w:ascii="Wingdings" w:hAnsi="Wingdings" w:hint="default"/>
      </w:rPr>
    </w:lvl>
  </w:abstractNum>
  <w:abstractNum w:abstractNumId="20" w15:restartNumberingAfterBreak="0">
    <w:nsid w:val="531C1194"/>
    <w:multiLevelType w:val="hybridMultilevel"/>
    <w:tmpl w:val="4B0A166E"/>
    <w:lvl w:ilvl="0" w:tplc="35823B9C">
      <w:start w:val="1"/>
      <w:numFmt w:val="decimal"/>
      <w:lvlText w:val="%1)"/>
      <w:lvlJc w:val="left"/>
      <w:pPr>
        <w:tabs>
          <w:tab w:val="num" w:pos="757"/>
        </w:tabs>
        <w:ind w:left="737" w:hanging="340"/>
      </w:pPr>
      <w:rPr>
        <w:rFonts w:hint="eastAsia"/>
      </w:rPr>
    </w:lvl>
    <w:lvl w:ilvl="1" w:tplc="BDC47C1C">
      <w:start w:val="1"/>
      <w:numFmt w:val="bullet"/>
      <w:pStyle w:val="a2"/>
      <w:lvlText w:val=""/>
      <w:lvlJc w:val="left"/>
      <w:pPr>
        <w:tabs>
          <w:tab w:val="num" w:pos="814"/>
        </w:tabs>
        <w:ind w:left="794" w:hanging="340"/>
      </w:pPr>
      <w:rPr>
        <w:rFonts w:ascii="Wingdings" w:hAnsi="Wingdings" w:hint="default"/>
      </w:rPr>
    </w:lvl>
    <w:lvl w:ilvl="2" w:tplc="CB087A94">
      <w:start w:val="1"/>
      <w:numFmt w:val="decimal"/>
      <w:lvlText w:val="%3)"/>
      <w:lvlJc w:val="left"/>
      <w:pPr>
        <w:tabs>
          <w:tab w:val="num" w:pos="794"/>
        </w:tabs>
        <w:ind w:left="794" w:hanging="397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57117CE2"/>
    <w:multiLevelType w:val="hybridMultilevel"/>
    <w:tmpl w:val="60D8D0C0"/>
    <w:lvl w:ilvl="0" w:tplc="5F2A3E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C54415E"/>
    <w:multiLevelType w:val="hybridMultilevel"/>
    <w:tmpl w:val="FE4AF5D6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D060BA0"/>
    <w:multiLevelType w:val="hybridMultilevel"/>
    <w:tmpl w:val="3216D53C"/>
    <w:lvl w:ilvl="0" w:tplc="F278AA0C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C279A1"/>
    <w:multiLevelType w:val="hybridMultilevel"/>
    <w:tmpl w:val="77A67674"/>
    <w:lvl w:ilvl="0" w:tplc="2F1E09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5" w15:restartNumberingAfterBreak="0">
    <w:nsid w:val="664F43F8"/>
    <w:multiLevelType w:val="hybridMultilevel"/>
    <w:tmpl w:val="952A14C4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8183302"/>
    <w:multiLevelType w:val="hybridMultilevel"/>
    <w:tmpl w:val="1E528ACC"/>
    <w:lvl w:ilvl="0" w:tplc="04090005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27" w15:restartNumberingAfterBreak="0">
    <w:nsid w:val="6DB91373"/>
    <w:multiLevelType w:val="hybridMultilevel"/>
    <w:tmpl w:val="C932F79A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3EB518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74C1640F"/>
    <w:multiLevelType w:val="hybridMultilevel"/>
    <w:tmpl w:val="09F2D4DA"/>
    <w:lvl w:ilvl="0" w:tplc="38B04338">
      <w:start w:val="6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0" w15:restartNumberingAfterBreak="0">
    <w:nsid w:val="7DB02B6E"/>
    <w:multiLevelType w:val="hybridMultilevel"/>
    <w:tmpl w:val="C9184A0C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1" w15:restartNumberingAfterBreak="0">
    <w:nsid w:val="7F2A3F40"/>
    <w:multiLevelType w:val="hybridMultilevel"/>
    <w:tmpl w:val="0366A9BE"/>
    <w:lvl w:ilvl="0" w:tplc="38B04338">
      <w:start w:val="6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52267909">
    <w:abstractNumId w:val="20"/>
  </w:num>
  <w:num w:numId="2" w16cid:durableId="705061921">
    <w:abstractNumId w:val="0"/>
    <w:lvlOverride w:ilvl="0">
      <w:lvl w:ilvl="0">
        <w:start w:val="1"/>
        <w:numFmt w:val="bullet"/>
        <w:pStyle w:val="a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3" w16cid:durableId="2122526542">
    <w:abstractNumId w:val="16"/>
  </w:num>
  <w:num w:numId="4" w16cid:durableId="44068830">
    <w:abstractNumId w:val="17"/>
  </w:num>
  <w:num w:numId="5" w16cid:durableId="696852726">
    <w:abstractNumId w:val="7"/>
    <w:lvlOverride w:ilvl="0">
      <w:startOverride w:val="1"/>
    </w:lvlOverride>
  </w:num>
  <w:num w:numId="6" w16cid:durableId="186453839">
    <w:abstractNumId w:val="19"/>
  </w:num>
  <w:num w:numId="7" w16cid:durableId="1432118652">
    <w:abstractNumId w:val="1"/>
  </w:num>
  <w:num w:numId="8" w16cid:durableId="105513791">
    <w:abstractNumId w:val="9"/>
  </w:num>
  <w:num w:numId="9" w16cid:durableId="1566378012">
    <w:abstractNumId w:val="13"/>
  </w:num>
  <w:num w:numId="10" w16cid:durableId="1701318237">
    <w:abstractNumId w:val="6"/>
  </w:num>
  <w:num w:numId="11" w16cid:durableId="1439713041">
    <w:abstractNumId w:val="5"/>
  </w:num>
  <w:num w:numId="12" w16cid:durableId="2041474002">
    <w:abstractNumId w:val="29"/>
  </w:num>
  <w:num w:numId="13" w16cid:durableId="689841844">
    <w:abstractNumId w:val="28"/>
  </w:num>
  <w:num w:numId="14" w16cid:durableId="1583638490">
    <w:abstractNumId w:val="14"/>
  </w:num>
  <w:num w:numId="15" w16cid:durableId="771509402">
    <w:abstractNumId w:val="23"/>
  </w:num>
  <w:num w:numId="16" w16cid:durableId="1191184056">
    <w:abstractNumId w:val="26"/>
  </w:num>
  <w:num w:numId="17" w16cid:durableId="1715036656">
    <w:abstractNumId w:val="30"/>
  </w:num>
  <w:num w:numId="18" w16cid:durableId="1990358137">
    <w:abstractNumId w:val="15"/>
  </w:num>
  <w:num w:numId="19" w16cid:durableId="1392921412">
    <w:abstractNumId w:val="21"/>
  </w:num>
  <w:num w:numId="20" w16cid:durableId="1340767152">
    <w:abstractNumId w:val="27"/>
  </w:num>
  <w:num w:numId="21" w16cid:durableId="543368861">
    <w:abstractNumId w:val="31"/>
  </w:num>
  <w:num w:numId="22" w16cid:durableId="1119956604">
    <w:abstractNumId w:val="4"/>
  </w:num>
  <w:num w:numId="23" w16cid:durableId="1825274294">
    <w:abstractNumId w:val="2"/>
  </w:num>
  <w:num w:numId="24" w16cid:durableId="369184267">
    <w:abstractNumId w:val="11"/>
  </w:num>
  <w:num w:numId="25" w16cid:durableId="487138101">
    <w:abstractNumId w:val="22"/>
  </w:num>
  <w:num w:numId="26" w16cid:durableId="182399358">
    <w:abstractNumId w:val="25"/>
  </w:num>
  <w:num w:numId="27" w16cid:durableId="1902713568">
    <w:abstractNumId w:val="10"/>
  </w:num>
  <w:num w:numId="28" w16cid:durableId="892237410">
    <w:abstractNumId w:val="18"/>
  </w:num>
  <w:num w:numId="29" w16cid:durableId="719011451">
    <w:abstractNumId w:val="12"/>
  </w:num>
  <w:num w:numId="30" w16cid:durableId="682127075">
    <w:abstractNumId w:val="3"/>
  </w:num>
  <w:num w:numId="31" w16cid:durableId="909578881">
    <w:abstractNumId w:val="24"/>
  </w:num>
  <w:num w:numId="32" w16cid:durableId="97375801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311"/>
    <w:rsid w:val="0000064C"/>
    <w:rsid w:val="000008DE"/>
    <w:rsid w:val="00001CF9"/>
    <w:rsid w:val="000029EC"/>
    <w:rsid w:val="000029F2"/>
    <w:rsid w:val="0000338C"/>
    <w:rsid w:val="0000541C"/>
    <w:rsid w:val="00005826"/>
    <w:rsid w:val="000062E6"/>
    <w:rsid w:val="00007062"/>
    <w:rsid w:val="00007B29"/>
    <w:rsid w:val="000104D8"/>
    <w:rsid w:val="00011246"/>
    <w:rsid w:val="00011BDE"/>
    <w:rsid w:val="00011BEE"/>
    <w:rsid w:val="00013229"/>
    <w:rsid w:val="00013A90"/>
    <w:rsid w:val="00014534"/>
    <w:rsid w:val="000149FA"/>
    <w:rsid w:val="00015274"/>
    <w:rsid w:val="0001640E"/>
    <w:rsid w:val="00016420"/>
    <w:rsid w:val="00017940"/>
    <w:rsid w:val="0001799E"/>
    <w:rsid w:val="00017EC3"/>
    <w:rsid w:val="000208DC"/>
    <w:rsid w:val="00020BA2"/>
    <w:rsid w:val="00020E84"/>
    <w:rsid w:val="000218D3"/>
    <w:rsid w:val="00023326"/>
    <w:rsid w:val="00023477"/>
    <w:rsid w:val="000246C6"/>
    <w:rsid w:val="00024FA5"/>
    <w:rsid w:val="00025169"/>
    <w:rsid w:val="0002660F"/>
    <w:rsid w:val="00026ADC"/>
    <w:rsid w:val="000311AD"/>
    <w:rsid w:val="00031B28"/>
    <w:rsid w:val="000321B9"/>
    <w:rsid w:val="00033033"/>
    <w:rsid w:val="00033347"/>
    <w:rsid w:val="000341F9"/>
    <w:rsid w:val="00034926"/>
    <w:rsid w:val="000356CD"/>
    <w:rsid w:val="000375BD"/>
    <w:rsid w:val="00037844"/>
    <w:rsid w:val="000379F7"/>
    <w:rsid w:val="00037A02"/>
    <w:rsid w:val="00040193"/>
    <w:rsid w:val="000404AA"/>
    <w:rsid w:val="00040698"/>
    <w:rsid w:val="00041205"/>
    <w:rsid w:val="00044F4E"/>
    <w:rsid w:val="000453D0"/>
    <w:rsid w:val="0004576F"/>
    <w:rsid w:val="00045BE0"/>
    <w:rsid w:val="00046C76"/>
    <w:rsid w:val="00047092"/>
    <w:rsid w:val="00047321"/>
    <w:rsid w:val="00047A7D"/>
    <w:rsid w:val="000517FB"/>
    <w:rsid w:val="000518EC"/>
    <w:rsid w:val="00051979"/>
    <w:rsid w:val="00051CAC"/>
    <w:rsid w:val="000535A8"/>
    <w:rsid w:val="00053C88"/>
    <w:rsid w:val="00053D1D"/>
    <w:rsid w:val="000543BE"/>
    <w:rsid w:val="000544FD"/>
    <w:rsid w:val="00056BFF"/>
    <w:rsid w:val="00056E35"/>
    <w:rsid w:val="00057313"/>
    <w:rsid w:val="00057409"/>
    <w:rsid w:val="00060B91"/>
    <w:rsid w:val="00060D77"/>
    <w:rsid w:val="00060EDD"/>
    <w:rsid w:val="00061138"/>
    <w:rsid w:val="000611E8"/>
    <w:rsid w:val="0006170B"/>
    <w:rsid w:val="00062514"/>
    <w:rsid w:val="0006292D"/>
    <w:rsid w:val="00063415"/>
    <w:rsid w:val="00063699"/>
    <w:rsid w:val="00063715"/>
    <w:rsid w:val="00064B9C"/>
    <w:rsid w:val="00064FE4"/>
    <w:rsid w:val="00065215"/>
    <w:rsid w:val="000654B4"/>
    <w:rsid w:val="000661CD"/>
    <w:rsid w:val="00066A96"/>
    <w:rsid w:val="00067C6D"/>
    <w:rsid w:val="00067D49"/>
    <w:rsid w:val="00070CE2"/>
    <w:rsid w:val="000712CD"/>
    <w:rsid w:val="00071B53"/>
    <w:rsid w:val="00071BF4"/>
    <w:rsid w:val="00072F3E"/>
    <w:rsid w:val="00073330"/>
    <w:rsid w:val="00073BF3"/>
    <w:rsid w:val="00074AF8"/>
    <w:rsid w:val="00074CFD"/>
    <w:rsid w:val="00074FD1"/>
    <w:rsid w:val="00077105"/>
    <w:rsid w:val="0007746D"/>
    <w:rsid w:val="000801BB"/>
    <w:rsid w:val="0008130F"/>
    <w:rsid w:val="00082226"/>
    <w:rsid w:val="0008300A"/>
    <w:rsid w:val="000832D6"/>
    <w:rsid w:val="0008390B"/>
    <w:rsid w:val="00084BDF"/>
    <w:rsid w:val="00087DA4"/>
    <w:rsid w:val="000903FF"/>
    <w:rsid w:val="00090924"/>
    <w:rsid w:val="0009282A"/>
    <w:rsid w:val="000929B4"/>
    <w:rsid w:val="00092BE1"/>
    <w:rsid w:val="00092EF0"/>
    <w:rsid w:val="0009305B"/>
    <w:rsid w:val="00094ED2"/>
    <w:rsid w:val="000952F0"/>
    <w:rsid w:val="00095ED2"/>
    <w:rsid w:val="00095ED3"/>
    <w:rsid w:val="000963E8"/>
    <w:rsid w:val="000965A2"/>
    <w:rsid w:val="000A16E9"/>
    <w:rsid w:val="000A30FF"/>
    <w:rsid w:val="000A3C92"/>
    <w:rsid w:val="000A3E5C"/>
    <w:rsid w:val="000A41CD"/>
    <w:rsid w:val="000A4506"/>
    <w:rsid w:val="000A48EA"/>
    <w:rsid w:val="000A511D"/>
    <w:rsid w:val="000A6EB7"/>
    <w:rsid w:val="000A7152"/>
    <w:rsid w:val="000B0B05"/>
    <w:rsid w:val="000B1C0E"/>
    <w:rsid w:val="000B1DD2"/>
    <w:rsid w:val="000B2486"/>
    <w:rsid w:val="000B2544"/>
    <w:rsid w:val="000B3316"/>
    <w:rsid w:val="000B3384"/>
    <w:rsid w:val="000B3A34"/>
    <w:rsid w:val="000B3B6A"/>
    <w:rsid w:val="000B47D6"/>
    <w:rsid w:val="000B57A2"/>
    <w:rsid w:val="000B5A37"/>
    <w:rsid w:val="000B5B18"/>
    <w:rsid w:val="000B6446"/>
    <w:rsid w:val="000B75B7"/>
    <w:rsid w:val="000C021D"/>
    <w:rsid w:val="000C02EE"/>
    <w:rsid w:val="000C1060"/>
    <w:rsid w:val="000C1304"/>
    <w:rsid w:val="000C159A"/>
    <w:rsid w:val="000C1DAF"/>
    <w:rsid w:val="000C1E18"/>
    <w:rsid w:val="000C3746"/>
    <w:rsid w:val="000C4A4D"/>
    <w:rsid w:val="000C4F0E"/>
    <w:rsid w:val="000C4FC5"/>
    <w:rsid w:val="000C67B0"/>
    <w:rsid w:val="000C73D7"/>
    <w:rsid w:val="000C77F3"/>
    <w:rsid w:val="000D0BCF"/>
    <w:rsid w:val="000D0C0B"/>
    <w:rsid w:val="000D1885"/>
    <w:rsid w:val="000D2852"/>
    <w:rsid w:val="000D2DF3"/>
    <w:rsid w:val="000D3949"/>
    <w:rsid w:val="000D6D21"/>
    <w:rsid w:val="000E0467"/>
    <w:rsid w:val="000E058B"/>
    <w:rsid w:val="000E071E"/>
    <w:rsid w:val="000E1385"/>
    <w:rsid w:val="000E1941"/>
    <w:rsid w:val="000E2165"/>
    <w:rsid w:val="000E245A"/>
    <w:rsid w:val="000E2C84"/>
    <w:rsid w:val="000E37B3"/>
    <w:rsid w:val="000E3FDE"/>
    <w:rsid w:val="000E46B3"/>
    <w:rsid w:val="000E4865"/>
    <w:rsid w:val="000E4939"/>
    <w:rsid w:val="000E4B96"/>
    <w:rsid w:val="000E50DE"/>
    <w:rsid w:val="000E531C"/>
    <w:rsid w:val="000E5EA4"/>
    <w:rsid w:val="000E6450"/>
    <w:rsid w:val="000E6BA0"/>
    <w:rsid w:val="000E6E57"/>
    <w:rsid w:val="000E6ED1"/>
    <w:rsid w:val="000E709C"/>
    <w:rsid w:val="000E7565"/>
    <w:rsid w:val="000F0084"/>
    <w:rsid w:val="000F04AE"/>
    <w:rsid w:val="000F04D1"/>
    <w:rsid w:val="000F0C55"/>
    <w:rsid w:val="000F0E32"/>
    <w:rsid w:val="000F0E82"/>
    <w:rsid w:val="000F123E"/>
    <w:rsid w:val="000F29D1"/>
    <w:rsid w:val="000F332B"/>
    <w:rsid w:val="000F3808"/>
    <w:rsid w:val="000F3D14"/>
    <w:rsid w:val="000F3D88"/>
    <w:rsid w:val="000F4939"/>
    <w:rsid w:val="000F4978"/>
    <w:rsid w:val="000F4F94"/>
    <w:rsid w:val="000F5340"/>
    <w:rsid w:val="000F5A47"/>
    <w:rsid w:val="000F63B3"/>
    <w:rsid w:val="000F6F9C"/>
    <w:rsid w:val="000F7A3F"/>
    <w:rsid w:val="00100A30"/>
    <w:rsid w:val="00101F65"/>
    <w:rsid w:val="00102580"/>
    <w:rsid w:val="001027C7"/>
    <w:rsid w:val="00102A2E"/>
    <w:rsid w:val="0010373C"/>
    <w:rsid w:val="00103C8A"/>
    <w:rsid w:val="00103C9E"/>
    <w:rsid w:val="0010534C"/>
    <w:rsid w:val="001057D1"/>
    <w:rsid w:val="00105B11"/>
    <w:rsid w:val="00106C95"/>
    <w:rsid w:val="00110531"/>
    <w:rsid w:val="0011147C"/>
    <w:rsid w:val="00112000"/>
    <w:rsid w:val="00112074"/>
    <w:rsid w:val="0011302E"/>
    <w:rsid w:val="00114B73"/>
    <w:rsid w:val="0011588C"/>
    <w:rsid w:val="00115CC1"/>
    <w:rsid w:val="00116335"/>
    <w:rsid w:val="00116F57"/>
    <w:rsid w:val="001170B2"/>
    <w:rsid w:val="001176CC"/>
    <w:rsid w:val="0011788D"/>
    <w:rsid w:val="001178A4"/>
    <w:rsid w:val="00117D50"/>
    <w:rsid w:val="00121574"/>
    <w:rsid w:val="001225D0"/>
    <w:rsid w:val="0012274B"/>
    <w:rsid w:val="00124ED5"/>
    <w:rsid w:val="001255B0"/>
    <w:rsid w:val="00125D73"/>
    <w:rsid w:val="00126A6C"/>
    <w:rsid w:val="00126D87"/>
    <w:rsid w:val="0013060B"/>
    <w:rsid w:val="001314CD"/>
    <w:rsid w:val="001316FE"/>
    <w:rsid w:val="00131B85"/>
    <w:rsid w:val="00132246"/>
    <w:rsid w:val="00132705"/>
    <w:rsid w:val="00133697"/>
    <w:rsid w:val="00133F08"/>
    <w:rsid w:val="00134E0A"/>
    <w:rsid w:val="00135648"/>
    <w:rsid w:val="00135D1D"/>
    <w:rsid w:val="00135D45"/>
    <w:rsid w:val="0013666C"/>
    <w:rsid w:val="0013672E"/>
    <w:rsid w:val="00136A63"/>
    <w:rsid w:val="00137CA9"/>
    <w:rsid w:val="0014054E"/>
    <w:rsid w:val="00141617"/>
    <w:rsid w:val="00143D5F"/>
    <w:rsid w:val="00143E66"/>
    <w:rsid w:val="00144314"/>
    <w:rsid w:val="0014434F"/>
    <w:rsid w:val="001443EC"/>
    <w:rsid w:val="00146BDE"/>
    <w:rsid w:val="00146E37"/>
    <w:rsid w:val="0014797D"/>
    <w:rsid w:val="00147BA8"/>
    <w:rsid w:val="0015008F"/>
    <w:rsid w:val="00150D7B"/>
    <w:rsid w:val="00152398"/>
    <w:rsid w:val="00152683"/>
    <w:rsid w:val="001529B5"/>
    <w:rsid w:val="00152A10"/>
    <w:rsid w:val="0015428D"/>
    <w:rsid w:val="001542CA"/>
    <w:rsid w:val="001548D0"/>
    <w:rsid w:val="00154C17"/>
    <w:rsid w:val="0015554A"/>
    <w:rsid w:val="00157076"/>
    <w:rsid w:val="001574DC"/>
    <w:rsid w:val="001575FC"/>
    <w:rsid w:val="00157BBD"/>
    <w:rsid w:val="00161E28"/>
    <w:rsid w:val="00162AF5"/>
    <w:rsid w:val="00162DAB"/>
    <w:rsid w:val="00162F10"/>
    <w:rsid w:val="00163C10"/>
    <w:rsid w:val="00163FBC"/>
    <w:rsid w:val="00164D6C"/>
    <w:rsid w:val="00164EE4"/>
    <w:rsid w:val="00165781"/>
    <w:rsid w:val="0016610F"/>
    <w:rsid w:val="0016677B"/>
    <w:rsid w:val="00166ED6"/>
    <w:rsid w:val="0016705D"/>
    <w:rsid w:val="00167125"/>
    <w:rsid w:val="00170451"/>
    <w:rsid w:val="0017068A"/>
    <w:rsid w:val="00171200"/>
    <w:rsid w:val="00172FF9"/>
    <w:rsid w:val="001742A3"/>
    <w:rsid w:val="001750C8"/>
    <w:rsid w:val="00175679"/>
    <w:rsid w:val="001769E5"/>
    <w:rsid w:val="00176FDC"/>
    <w:rsid w:val="00177C8B"/>
    <w:rsid w:val="001800CE"/>
    <w:rsid w:val="001809DB"/>
    <w:rsid w:val="0018101D"/>
    <w:rsid w:val="0018185D"/>
    <w:rsid w:val="00181AA9"/>
    <w:rsid w:val="00181D35"/>
    <w:rsid w:val="00181DA4"/>
    <w:rsid w:val="0018275D"/>
    <w:rsid w:val="00182D2D"/>
    <w:rsid w:val="00184572"/>
    <w:rsid w:val="00184D9D"/>
    <w:rsid w:val="00185C45"/>
    <w:rsid w:val="001868B1"/>
    <w:rsid w:val="00187521"/>
    <w:rsid w:val="00192831"/>
    <w:rsid w:val="00193186"/>
    <w:rsid w:val="00194B4E"/>
    <w:rsid w:val="00197240"/>
    <w:rsid w:val="00197259"/>
    <w:rsid w:val="001A0126"/>
    <w:rsid w:val="001A04D9"/>
    <w:rsid w:val="001A0C59"/>
    <w:rsid w:val="001A107E"/>
    <w:rsid w:val="001A1247"/>
    <w:rsid w:val="001A1258"/>
    <w:rsid w:val="001A33CC"/>
    <w:rsid w:val="001A40C2"/>
    <w:rsid w:val="001A4329"/>
    <w:rsid w:val="001A43CC"/>
    <w:rsid w:val="001A4D0E"/>
    <w:rsid w:val="001A53C8"/>
    <w:rsid w:val="001A60CA"/>
    <w:rsid w:val="001A6465"/>
    <w:rsid w:val="001A790D"/>
    <w:rsid w:val="001B0D3E"/>
    <w:rsid w:val="001B0F47"/>
    <w:rsid w:val="001B131F"/>
    <w:rsid w:val="001B1509"/>
    <w:rsid w:val="001B3031"/>
    <w:rsid w:val="001B67F2"/>
    <w:rsid w:val="001B7028"/>
    <w:rsid w:val="001B7886"/>
    <w:rsid w:val="001C011E"/>
    <w:rsid w:val="001C04A7"/>
    <w:rsid w:val="001C18B8"/>
    <w:rsid w:val="001C1F74"/>
    <w:rsid w:val="001C235A"/>
    <w:rsid w:val="001C3921"/>
    <w:rsid w:val="001C49C3"/>
    <w:rsid w:val="001C5172"/>
    <w:rsid w:val="001C5C88"/>
    <w:rsid w:val="001C6540"/>
    <w:rsid w:val="001C66D9"/>
    <w:rsid w:val="001C6E62"/>
    <w:rsid w:val="001D0E79"/>
    <w:rsid w:val="001D343C"/>
    <w:rsid w:val="001D4C52"/>
    <w:rsid w:val="001D5F29"/>
    <w:rsid w:val="001D638D"/>
    <w:rsid w:val="001D684E"/>
    <w:rsid w:val="001D6BFB"/>
    <w:rsid w:val="001D6E3E"/>
    <w:rsid w:val="001D758F"/>
    <w:rsid w:val="001D7A2D"/>
    <w:rsid w:val="001E0176"/>
    <w:rsid w:val="001E066E"/>
    <w:rsid w:val="001E14BE"/>
    <w:rsid w:val="001E1684"/>
    <w:rsid w:val="001E1F11"/>
    <w:rsid w:val="001E23F2"/>
    <w:rsid w:val="001E241B"/>
    <w:rsid w:val="001E2EC2"/>
    <w:rsid w:val="001E3F40"/>
    <w:rsid w:val="001E42EF"/>
    <w:rsid w:val="001E62B7"/>
    <w:rsid w:val="001E6479"/>
    <w:rsid w:val="001F0A62"/>
    <w:rsid w:val="001F0CDA"/>
    <w:rsid w:val="001F0FF2"/>
    <w:rsid w:val="001F189D"/>
    <w:rsid w:val="001F21C4"/>
    <w:rsid w:val="001F3162"/>
    <w:rsid w:val="001F3D96"/>
    <w:rsid w:val="001F4EB8"/>
    <w:rsid w:val="001F5D71"/>
    <w:rsid w:val="001F5E44"/>
    <w:rsid w:val="001F60F2"/>
    <w:rsid w:val="001F6A7C"/>
    <w:rsid w:val="001F725A"/>
    <w:rsid w:val="001F75ED"/>
    <w:rsid w:val="001F7A50"/>
    <w:rsid w:val="001F7D8D"/>
    <w:rsid w:val="002006C8"/>
    <w:rsid w:val="002016E9"/>
    <w:rsid w:val="00201838"/>
    <w:rsid w:val="002031E2"/>
    <w:rsid w:val="0020353C"/>
    <w:rsid w:val="0020436B"/>
    <w:rsid w:val="002045C6"/>
    <w:rsid w:val="002047A2"/>
    <w:rsid w:val="0020484F"/>
    <w:rsid w:val="00205732"/>
    <w:rsid w:val="00205D3A"/>
    <w:rsid w:val="00205FF4"/>
    <w:rsid w:val="00206A84"/>
    <w:rsid w:val="0021008A"/>
    <w:rsid w:val="00210510"/>
    <w:rsid w:val="00210671"/>
    <w:rsid w:val="00211A17"/>
    <w:rsid w:val="00211BF6"/>
    <w:rsid w:val="00211F68"/>
    <w:rsid w:val="00212079"/>
    <w:rsid w:val="00212B48"/>
    <w:rsid w:val="00213206"/>
    <w:rsid w:val="002135A8"/>
    <w:rsid w:val="00213F54"/>
    <w:rsid w:val="00214408"/>
    <w:rsid w:val="0021565F"/>
    <w:rsid w:val="0021647D"/>
    <w:rsid w:val="00216BB4"/>
    <w:rsid w:val="00217247"/>
    <w:rsid w:val="002175A1"/>
    <w:rsid w:val="00217C44"/>
    <w:rsid w:val="002201F7"/>
    <w:rsid w:val="00220427"/>
    <w:rsid w:val="00220979"/>
    <w:rsid w:val="00221C28"/>
    <w:rsid w:val="00221E14"/>
    <w:rsid w:val="002235BC"/>
    <w:rsid w:val="0022435C"/>
    <w:rsid w:val="00224A2F"/>
    <w:rsid w:val="00224CBF"/>
    <w:rsid w:val="00224E65"/>
    <w:rsid w:val="00224F8A"/>
    <w:rsid w:val="00227137"/>
    <w:rsid w:val="002277CC"/>
    <w:rsid w:val="00227D2C"/>
    <w:rsid w:val="002303F8"/>
    <w:rsid w:val="002305DD"/>
    <w:rsid w:val="00230A36"/>
    <w:rsid w:val="00230F65"/>
    <w:rsid w:val="002313D4"/>
    <w:rsid w:val="00231A32"/>
    <w:rsid w:val="00231B55"/>
    <w:rsid w:val="002325AE"/>
    <w:rsid w:val="00232A86"/>
    <w:rsid w:val="002333DF"/>
    <w:rsid w:val="00234469"/>
    <w:rsid w:val="00234625"/>
    <w:rsid w:val="00234E1C"/>
    <w:rsid w:val="00235FE6"/>
    <w:rsid w:val="00236059"/>
    <w:rsid w:val="00236848"/>
    <w:rsid w:val="002369ED"/>
    <w:rsid w:val="00237FD0"/>
    <w:rsid w:val="002404FA"/>
    <w:rsid w:val="00240A5C"/>
    <w:rsid w:val="00241091"/>
    <w:rsid w:val="002421E8"/>
    <w:rsid w:val="00242646"/>
    <w:rsid w:val="0024272E"/>
    <w:rsid w:val="00242F61"/>
    <w:rsid w:val="00243875"/>
    <w:rsid w:val="002440FA"/>
    <w:rsid w:val="0024476B"/>
    <w:rsid w:val="00245F1E"/>
    <w:rsid w:val="002462F1"/>
    <w:rsid w:val="002463C8"/>
    <w:rsid w:val="00246B80"/>
    <w:rsid w:val="00247A5B"/>
    <w:rsid w:val="00250D1E"/>
    <w:rsid w:val="002526D9"/>
    <w:rsid w:val="00252B69"/>
    <w:rsid w:val="00252BF4"/>
    <w:rsid w:val="00252D9F"/>
    <w:rsid w:val="00253502"/>
    <w:rsid w:val="0025382B"/>
    <w:rsid w:val="00253F6D"/>
    <w:rsid w:val="00255A93"/>
    <w:rsid w:val="00256439"/>
    <w:rsid w:val="002568DC"/>
    <w:rsid w:val="00256D07"/>
    <w:rsid w:val="00257C95"/>
    <w:rsid w:val="00257DBB"/>
    <w:rsid w:val="002601D7"/>
    <w:rsid w:val="0026024A"/>
    <w:rsid w:val="002605ED"/>
    <w:rsid w:val="002607E8"/>
    <w:rsid w:val="00262E16"/>
    <w:rsid w:val="00264147"/>
    <w:rsid w:val="00264B6D"/>
    <w:rsid w:val="002651E6"/>
    <w:rsid w:val="00265410"/>
    <w:rsid w:val="002658E1"/>
    <w:rsid w:val="00266CA8"/>
    <w:rsid w:val="00267096"/>
    <w:rsid w:val="00270BAC"/>
    <w:rsid w:val="002710D0"/>
    <w:rsid w:val="0027120D"/>
    <w:rsid w:val="002712EE"/>
    <w:rsid w:val="002720FB"/>
    <w:rsid w:val="002721F0"/>
    <w:rsid w:val="00272637"/>
    <w:rsid w:val="00272C33"/>
    <w:rsid w:val="00273C34"/>
    <w:rsid w:val="00274076"/>
    <w:rsid w:val="0027432D"/>
    <w:rsid w:val="00274656"/>
    <w:rsid w:val="00274804"/>
    <w:rsid w:val="002751FC"/>
    <w:rsid w:val="00275205"/>
    <w:rsid w:val="00276C10"/>
    <w:rsid w:val="00277AFB"/>
    <w:rsid w:val="0028065B"/>
    <w:rsid w:val="00280926"/>
    <w:rsid w:val="0028224B"/>
    <w:rsid w:val="002824F1"/>
    <w:rsid w:val="002825C2"/>
    <w:rsid w:val="00284E5C"/>
    <w:rsid w:val="002877D0"/>
    <w:rsid w:val="002879C7"/>
    <w:rsid w:val="0029116A"/>
    <w:rsid w:val="00291AB0"/>
    <w:rsid w:val="00291ED6"/>
    <w:rsid w:val="002925B2"/>
    <w:rsid w:val="002926A7"/>
    <w:rsid w:val="0029274A"/>
    <w:rsid w:val="00292A55"/>
    <w:rsid w:val="00294251"/>
    <w:rsid w:val="00294C48"/>
    <w:rsid w:val="00294F95"/>
    <w:rsid w:val="002965D1"/>
    <w:rsid w:val="00297EF3"/>
    <w:rsid w:val="002A1177"/>
    <w:rsid w:val="002A19F7"/>
    <w:rsid w:val="002A1A76"/>
    <w:rsid w:val="002A1E0C"/>
    <w:rsid w:val="002A308B"/>
    <w:rsid w:val="002A318B"/>
    <w:rsid w:val="002A35BD"/>
    <w:rsid w:val="002A3731"/>
    <w:rsid w:val="002A3FF5"/>
    <w:rsid w:val="002A43A4"/>
    <w:rsid w:val="002A4628"/>
    <w:rsid w:val="002A471A"/>
    <w:rsid w:val="002A4BEB"/>
    <w:rsid w:val="002A4CED"/>
    <w:rsid w:val="002A5074"/>
    <w:rsid w:val="002A5321"/>
    <w:rsid w:val="002A566C"/>
    <w:rsid w:val="002A5845"/>
    <w:rsid w:val="002A6B81"/>
    <w:rsid w:val="002A6DB5"/>
    <w:rsid w:val="002A7338"/>
    <w:rsid w:val="002A7349"/>
    <w:rsid w:val="002A7411"/>
    <w:rsid w:val="002A7FCF"/>
    <w:rsid w:val="002B006E"/>
    <w:rsid w:val="002B01C1"/>
    <w:rsid w:val="002B06F7"/>
    <w:rsid w:val="002B0766"/>
    <w:rsid w:val="002B08F9"/>
    <w:rsid w:val="002B1BAB"/>
    <w:rsid w:val="002B2034"/>
    <w:rsid w:val="002B2870"/>
    <w:rsid w:val="002B504B"/>
    <w:rsid w:val="002B7534"/>
    <w:rsid w:val="002B7E0B"/>
    <w:rsid w:val="002C006A"/>
    <w:rsid w:val="002C0732"/>
    <w:rsid w:val="002C2042"/>
    <w:rsid w:val="002C2729"/>
    <w:rsid w:val="002C3FF6"/>
    <w:rsid w:val="002C4120"/>
    <w:rsid w:val="002C4673"/>
    <w:rsid w:val="002C53AD"/>
    <w:rsid w:val="002D2A59"/>
    <w:rsid w:val="002D2C66"/>
    <w:rsid w:val="002D3EFB"/>
    <w:rsid w:val="002D4C8D"/>
    <w:rsid w:val="002D4F32"/>
    <w:rsid w:val="002D52F1"/>
    <w:rsid w:val="002D5A70"/>
    <w:rsid w:val="002D6A76"/>
    <w:rsid w:val="002D7DE3"/>
    <w:rsid w:val="002E0674"/>
    <w:rsid w:val="002E2114"/>
    <w:rsid w:val="002E23CA"/>
    <w:rsid w:val="002E2FB2"/>
    <w:rsid w:val="002E3556"/>
    <w:rsid w:val="002E36CA"/>
    <w:rsid w:val="002E3E51"/>
    <w:rsid w:val="002E529E"/>
    <w:rsid w:val="002E600F"/>
    <w:rsid w:val="002E763E"/>
    <w:rsid w:val="002E79BE"/>
    <w:rsid w:val="002E7CFB"/>
    <w:rsid w:val="002F07E4"/>
    <w:rsid w:val="002F1B7A"/>
    <w:rsid w:val="002F1CF7"/>
    <w:rsid w:val="002F21FB"/>
    <w:rsid w:val="002F234F"/>
    <w:rsid w:val="002F29CC"/>
    <w:rsid w:val="002F3F30"/>
    <w:rsid w:val="002F413D"/>
    <w:rsid w:val="002F44D7"/>
    <w:rsid w:val="002F4715"/>
    <w:rsid w:val="002F57A4"/>
    <w:rsid w:val="002F5AC4"/>
    <w:rsid w:val="002F6231"/>
    <w:rsid w:val="002F62F2"/>
    <w:rsid w:val="002F6CB5"/>
    <w:rsid w:val="002F759C"/>
    <w:rsid w:val="002F7CBE"/>
    <w:rsid w:val="002F7EC9"/>
    <w:rsid w:val="002F7F14"/>
    <w:rsid w:val="003006BC"/>
    <w:rsid w:val="00300F07"/>
    <w:rsid w:val="00301612"/>
    <w:rsid w:val="00301ACC"/>
    <w:rsid w:val="00301F64"/>
    <w:rsid w:val="003034CC"/>
    <w:rsid w:val="003048FD"/>
    <w:rsid w:val="00304C96"/>
    <w:rsid w:val="00304D43"/>
    <w:rsid w:val="0030519D"/>
    <w:rsid w:val="00305D21"/>
    <w:rsid w:val="00306167"/>
    <w:rsid w:val="00306653"/>
    <w:rsid w:val="00306CE1"/>
    <w:rsid w:val="00306F23"/>
    <w:rsid w:val="0030732B"/>
    <w:rsid w:val="00310F41"/>
    <w:rsid w:val="003113FB"/>
    <w:rsid w:val="00311548"/>
    <w:rsid w:val="0031158A"/>
    <w:rsid w:val="003118EF"/>
    <w:rsid w:val="00311EA0"/>
    <w:rsid w:val="00312574"/>
    <w:rsid w:val="00313CC8"/>
    <w:rsid w:val="00314546"/>
    <w:rsid w:val="003146FF"/>
    <w:rsid w:val="00314964"/>
    <w:rsid w:val="00314D1D"/>
    <w:rsid w:val="00315997"/>
    <w:rsid w:val="00315BA3"/>
    <w:rsid w:val="00316D37"/>
    <w:rsid w:val="00317AB8"/>
    <w:rsid w:val="00317B19"/>
    <w:rsid w:val="00317DAE"/>
    <w:rsid w:val="0032038A"/>
    <w:rsid w:val="00320ACB"/>
    <w:rsid w:val="00321963"/>
    <w:rsid w:val="0032318A"/>
    <w:rsid w:val="003241B4"/>
    <w:rsid w:val="0032461D"/>
    <w:rsid w:val="003250D7"/>
    <w:rsid w:val="003251EE"/>
    <w:rsid w:val="003270C4"/>
    <w:rsid w:val="00327877"/>
    <w:rsid w:val="00327D80"/>
    <w:rsid w:val="00327F91"/>
    <w:rsid w:val="00330061"/>
    <w:rsid w:val="003302D9"/>
    <w:rsid w:val="0033140D"/>
    <w:rsid w:val="00331989"/>
    <w:rsid w:val="00331FC0"/>
    <w:rsid w:val="0033252D"/>
    <w:rsid w:val="00333DFF"/>
    <w:rsid w:val="003356C0"/>
    <w:rsid w:val="00335F85"/>
    <w:rsid w:val="003368AB"/>
    <w:rsid w:val="00337560"/>
    <w:rsid w:val="0033787F"/>
    <w:rsid w:val="00337B20"/>
    <w:rsid w:val="00337E7B"/>
    <w:rsid w:val="00340107"/>
    <w:rsid w:val="00341495"/>
    <w:rsid w:val="003415D5"/>
    <w:rsid w:val="00341B39"/>
    <w:rsid w:val="00342805"/>
    <w:rsid w:val="00343E84"/>
    <w:rsid w:val="0034447D"/>
    <w:rsid w:val="003444F0"/>
    <w:rsid w:val="00344F1A"/>
    <w:rsid w:val="00345AAA"/>
    <w:rsid w:val="00345EF9"/>
    <w:rsid w:val="00347BB9"/>
    <w:rsid w:val="003501AF"/>
    <w:rsid w:val="00352484"/>
    <w:rsid w:val="00352573"/>
    <w:rsid w:val="00352610"/>
    <w:rsid w:val="003530A8"/>
    <w:rsid w:val="00353344"/>
    <w:rsid w:val="0035337B"/>
    <w:rsid w:val="00353475"/>
    <w:rsid w:val="00353A4F"/>
    <w:rsid w:val="00353C94"/>
    <w:rsid w:val="00353CD4"/>
    <w:rsid w:val="00354238"/>
    <w:rsid w:val="003549E9"/>
    <w:rsid w:val="00354F34"/>
    <w:rsid w:val="00355A90"/>
    <w:rsid w:val="00356706"/>
    <w:rsid w:val="00356BE5"/>
    <w:rsid w:val="00356F2F"/>
    <w:rsid w:val="00357D9C"/>
    <w:rsid w:val="00360003"/>
    <w:rsid w:val="003617CC"/>
    <w:rsid w:val="003617EC"/>
    <w:rsid w:val="00361FC9"/>
    <w:rsid w:val="003620D7"/>
    <w:rsid w:val="003629BF"/>
    <w:rsid w:val="00362E79"/>
    <w:rsid w:val="0036325C"/>
    <w:rsid w:val="00363F63"/>
    <w:rsid w:val="003641CE"/>
    <w:rsid w:val="0036753F"/>
    <w:rsid w:val="0036794C"/>
    <w:rsid w:val="00367BD3"/>
    <w:rsid w:val="00370B8B"/>
    <w:rsid w:val="00370F11"/>
    <w:rsid w:val="00371EBA"/>
    <w:rsid w:val="00372297"/>
    <w:rsid w:val="00372A4A"/>
    <w:rsid w:val="00372B14"/>
    <w:rsid w:val="00373408"/>
    <w:rsid w:val="0037447C"/>
    <w:rsid w:val="0037479F"/>
    <w:rsid w:val="0037725A"/>
    <w:rsid w:val="00377511"/>
    <w:rsid w:val="003779D6"/>
    <w:rsid w:val="00377A20"/>
    <w:rsid w:val="0038120B"/>
    <w:rsid w:val="00381A1D"/>
    <w:rsid w:val="00381C3E"/>
    <w:rsid w:val="0038296A"/>
    <w:rsid w:val="00383EB3"/>
    <w:rsid w:val="0038580E"/>
    <w:rsid w:val="00385914"/>
    <w:rsid w:val="00387A9A"/>
    <w:rsid w:val="00387C62"/>
    <w:rsid w:val="0039008C"/>
    <w:rsid w:val="003908FD"/>
    <w:rsid w:val="00391E8E"/>
    <w:rsid w:val="0039374A"/>
    <w:rsid w:val="00393C4D"/>
    <w:rsid w:val="003943AA"/>
    <w:rsid w:val="0039449A"/>
    <w:rsid w:val="003961DA"/>
    <w:rsid w:val="003963A9"/>
    <w:rsid w:val="00396783"/>
    <w:rsid w:val="00397180"/>
    <w:rsid w:val="00397A9B"/>
    <w:rsid w:val="00397FCA"/>
    <w:rsid w:val="003A099E"/>
    <w:rsid w:val="003A0FF2"/>
    <w:rsid w:val="003A1004"/>
    <w:rsid w:val="003A10F8"/>
    <w:rsid w:val="003A1558"/>
    <w:rsid w:val="003A1929"/>
    <w:rsid w:val="003A240B"/>
    <w:rsid w:val="003A40A1"/>
    <w:rsid w:val="003A5F60"/>
    <w:rsid w:val="003A7BAC"/>
    <w:rsid w:val="003A7F4C"/>
    <w:rsid w:val="003B0048"/>
    <w:rsid w:val="003B0073"/>
    <w:rsid w:val="003B0D0C"/>
    <w:rsid w:val="003B194B"/>
    <w:rsid w:val="003B3F7B"/>
    <w:rsid w:val="003B50FF"/>
    <w:rsid w:val="003B627E"/>
    <w:rsid w:val="003B665E"/>
    <w:rsid w:val="003B7676"/>
    <w:rsid w:val="003B769E"/>
    <w:rsid w:val="003B7B0A"/>
    <w:rsid w:val="003C002A"/>
    <w:rsid w:val="003C010D"/>
    <w:rsid w:val="003C08C2"/>
    <w:rsid w:val="003C17AC"/>
    <w:rsid w:val="003C19C7"/>
    <w:rsid w:val="003C297A"/>
    <w:rsid w:val="003C3706"/>
    <w:rsid w:val="003C44B0"/>
    <w:rsid w:val="003C4610"/>
    <w:rsid w:val="003C4771"/>
    <w:rsid w:val="003C4D8B"/>
    <w:rsid w:val="003C5642"/>
    <w:rsid w:val="003C564B"/>
    <w:rsid w:val="003C5873"/>
    <w:rsid w:val="003C5B41"/>
    <w:rsid w:val="003C704E"/>
    <w:rsid w:val="003C7452"/>
    <w:rsid w:val="003D00C4"/>
    <w:rsid w:val="003D02DD"/>
    <w:rsid w:val="003D04BD"/>
    <w:rsid w:val="003D0B3C"/>
    <w:rsid w:val="003D155D"/>
    <w:rsid w:val="003D27BF"/>
    <w:rsid w:val="003D2A39"/>
    <w:rsid w:val="003D2E52"/>
    <w:rsid w:val="003D376E"/>
    <w:rsid w:val="003D3A58"/>
    <w:rsid w:val="003D3AD4"/>
    <w:rsid w:val="003D3B2D"/>
    <w:rsid w:val="003D3FC7"/>
    <w:rsid w:val="003D45EF"/>
    <w:rsid w:val="003D4DC4"/>
    <w:rsid w:val="003D5F6F"/>
    <w:rsid w:val="003D63D4"/>
    <w:rsid w:val="003D65FA"/>
    <w:rsid w:val="003D6BBE"/>
    <w:rsid w:val="003D6BCC"/>
    <w:rsid w:val="003D7283"/>
    <w:rsid w:val="003E05B9"/>
    <w:rsid w:val="003E0B9A"/>
    <w:rsid w:val="003E20DD"/>
    <w:rsid w:val="003E24CF"/>
    <w:rsid w:val="003E2691"/>
    <w:rsid w:val="003E275B"/>
    <w:rsid w:val="003E3BDC"/>
    <w:rsid w:val="003E4537"/>
    <w:rsid w:val="003E4573"/>
    <w:rsid w:val="003E5837"/>
    <w:rsid w:val="003E5852"/>
    <w:rsid w:val="003E63EE"/>
    <w:rsid w:val="003E6870"/>
    <w:rsid w:val="003F021B"/>
    <w:rsid w:val="003F057C"/>
    <w:rsid w:val="003F226E"/>
    <w:rsid w:val="003F38E0"/>
    <w:rsid w:val="003F3C7F"/>
    <w:rsid w:val="003F5862"/>
    <w:rsid w:val="003F591F"/>
    <w:rsid w:val="003F5DB8"/>
    <w:rsid w:val="003F63DC"/>
    <w:rsid w:val="003F64FC"/>
    <w:rsid w:val="003F66D5"/>
    <w:rsid w:val="003F7217"/>
    <w:rsid w:val="003F73A0"/>
    <w:rsid w:val="003F77F0"/>
    <w:rsid w:val="003F7CE4"/>
    <w:rsid w:val="00400C70"/>
    <w:rsid w:val="00400F64"/>
    <w:rsid w:val="0040331A"/>
    <w:rsid w:val="00403636"/>
    <w:rsid w:val="00404865"/>
    <w:rsid w:val="00404E48"/>
    <w:rsid w:val="00405380"/>
    <w:rsid w:val="00405D46"/>
    <w:rsid w:val="00405DD0"/>
    <w:rsid w:val="00405FA8"/>
    <w:rsid w:val="00410583"/>
    <w:rsid w:val="004109A7"/>
    <w:rsid w:val="0041112F"/>
    <w:rsid w:val="0041289D"/>
    <w:rsid w:val="004133BA"/>
    <w:rsid w:val="004145E9"/>
    <w:rsid w:val="00414A5E"/>
    <w:rsid w:val="00416AD3"/>
    <w:rsid w:val="00417501"/>
    <w:rsid w:val="00417983"/>
    <w:rsid w:val="0042058E"/>
    <w:rsid w:val="00421A46"/>
    <w:rsid w:val="004220FE"/>
    <w:rsid w:val="00423F1E"/>
    <w:rsid w:val="0042409A"/>
    <w:rsid w:val="0042567C"/>
    <w:rsid w:val="0042596E"/>
    <w:rsid w:val="004261E9"/>
    <w:rsid w:val="00426BE7"/>
    <w:rsid w:val="004302B1"/>
    <w:rsid w:val="0043106B"/>
    <w:rsid w:val="0043129B"/>
    <w:rsid w:val="004316A9"/>
    <w:rsid w:val="0043180B"/>
    <w:rsid w:val="00431DCA"/>
    <w:rsid w:val="0043341B"/>
    <w:rsid w:val="00433953"/>
    <w:rsid w:val="00433CD8"/>
    <w:rsid w:val="00433F59"/>
    <w:rsid w:val="00434158"/>
    <w:rsid w:val="004341C9"/>
    <w:rsid w:val="00434915"/>
    <w:rsid w:val="00434A84"/>
    <w:rsid w:val="004350A5"/>
    <w:rsid w:val="004360F9"/>
    <w:rsid w:val="00437695"/>
    <w:rsid w:val="00437913"/>
    <w:rsid w:val="004407EB"/>
    <w:rsid w:val="004411FA"/>
    <w:rsid w:val="0044185C"/>
    <w:rsid w:val="004420C1"/>
    <w:rsid w:val="004424FB"/>
    <w:rsid w:val="00442D34"/>
    <w:rsid w:val="00442D36"/>
    <w:rsid w:val="004432E8"/>
    <w:rsid w:val="0044388A"/>
    <w:rsid w:val="004438BC"/>
    <w:rsid w:val="0044455B"/>
    <w:rsid w:val="00444EE9"/>
    <w:rsid w:val="004452AA"/>
    <w:rsid w:val="004455B6"/>
    <w:rsid w:val="0044649E"/>
    <w:rsid w:val="004468DE"/>
    <w:rsid w:val="00446959"/>
    <w:rsid w:val="00446E00"/>
    <w:rsid w:val="00447298"/>
    <w:rsid w:val="00451A30"/>
    <w:rsid w:val="00453011"/>
    <w:rsid w:val="00454CEC"/>
    <w:rsid w:val="004550D3"/>
    <w:rsid w:val="00456C9E"/>
    <w:rsid w:val="00457467"/>
    <w:rsid w:val="00457771"/>
    <w:rsid w:val="0045797B"/>
    <w:rsid w:val="00457BC5"/>
    <w:rsid w:val="00460C3E"/>
    <w:rsid w:val="00461588"/>
    <w:rsid w:val="0046383A"/>
    <w:rsid w:val="00465806"/>
    <w:rsid w:val="00465AF2"/>
    <w:rsid w:val="00466DAC"/>
    <w:rsid w:val="00466E38"/>
    <w:rsid w:val="004678A6"/>
    <w:rsid w:val="0047037D"/>
    <w:rsid w:val="0047158A"/>
    <w:rsid w:val="0047332F"/>
    <w:rsid w:val="00473C92"/>
    <w:rsid w:val="00473F21"/>
    <w:rsid w:val="00474E1E"/>
    <w:rsid w:val="004760E2"/>
    <w:rsid w:val="00476111"/>
    <w:rsid w:val="004768E9"/>
    <w:rsid w:val="00476D04"/>
    <w:rsid w:val="00477CC8"/>
    <w:rsid w:val="00480083"/>
    <w:rsid w:val="00480C6D"/>
    <w:rsid w:val="00480CAB"/>
    <w:rsid w:val="00481068"/>
    <w:rsid w:val="0048186B"/>
    <w:rsid w:val="00482327"/>
    <w:rsid w:val="0048259F"/>
    <w:rsid w:val="00482AB3"/>
    <w:rsid w:val="00482F45"/>
    <w:rsid w:val="00482FDF"/>
    <w:rsid w:val="00483ACE"/>
    <w:rsid w:val="00483E09"/>
    <w:rsid w:val="004855AE"/>
    <w:rsid w:val="004859D0"/>
    <w:rsid w:val="00487781"/>
    <w:rsid w:val="00487F29"/>
    <w:rsid w:val="00490BEE"/>
    <w:rsid w:val="00490DE5"/>
    <w:rsid w:val="00491C8D"/>
    <w:rsid w:val="00491E9D"/>
    <w:rsid w:val="00492B48"/>
    <w:rsid w:val="0049310D"/>
    <w:rsid w:val="0049374E"/>
    <w:rsid w:val="00493D60"/>
    <w:rsid w:val="0049407C"/>
    <w:rsid w:val="004940C0"/>
    <w:rsid w:val="00494D01"/>
    <w:rsid w:val="00494F30"/>
    <w:rsid w:val="0049532C"/>
    <w:rsid w:val="00495A8D"/>
    <w:rsid w:val="00495F17"/>
    <w:rsid w:val="00495FAC"/>
    <w:rsid w:val="004962D6"/>
    <w:rsid w:val="00497192"/>
    <w:rsid w:val="00497808"/>
    <w:rsid w:val="00497DB4"/>
    <w:rsid w:val="00497F8D"/>
    <w:rsid w:val="00497FBD"/>
    <w:rsid w:val="004A08D2"/>
    <w:rsid w:val="004A1535"/>
    <w:rsid w:val="004A19D4"/>
    <w:rsid w:val="004A23E6"/>
    <w:rsid w:val="004A29C6"/>
    <w:rsid w:val="004A2F8D"/>
    <w:rsid w:val="004A337C"/>
    <w:rsid w:val="004A3648"/>
    <w:rsid w:val="004A4053"/>
    <w:rsid w:val="004A4449"/>
    <w:rsid w:val="004A5033"/>
    <w:rsid w:val="004A5101"/>
    <w:rsid w:val="004A562A"/>
    <w:rsid w:val="004A5AE4"/>
    <w:rsid w:val="004A6998"/>
    <w:rsid w:val="004A6DCA"/>
    <w:rsid w:val="004A7DE9"/>
    <w:rsid w:val="004A7F95"/>
    <w:rsid w:val="004B0941"/>
    <w:rsid w:val="004B15DF"/>
    <w:rsid w:val="004B21EE"/>
    <w:rsid w:val="004B2511"/>
    <w:rsid w:val="004B26D1"/>
    <w:rsid w:val="004B2955"/>
    <w:rsid w:val="004B29BD"/>
    <w:rsid w:val="004B2E40"/>
    <w:rsid w:val="004B2F43"/>
    <w:rsid w:val="004B3019"/>
    <w:rsid w:val="004B3375"/>
    <w:rsid w:val="004B36B2"/>
    <w:rsid w:val="004B3E9C"/>
    <w:rsid w:val="004B4529"/>
    <w:rsid w:val="004B4CE9"/>
    <w:rsid w:val="004B6560"/>
    <w:rsid w:val="004B7178"/>
    <w:rsid w:val="004B72AD"/>
    <w:rsid w:val="004B7363"/>
    <w:rsid w:val="004B7E70"/>
    <w:rsid w:val="004C131C"/>
    <w:rsid w:val="004C1957"/>
    <w:rsid w:val="004C2A49"/>
    <w:rsid w:val="004C2B04"/>
    <w:rsid w:val="004C2C68"/>
    <w:rsid w:val="004C3CF1"/>
    <w:rsid w:val="004C46CA"/>
    <w:rsid w:val="004C5B20"/>
    <w:rsid w:val="004C78EB"/>
    <w:rsid w:val="004D03CD"/>
    <w:rsid w:val="004D3488"/>
    <w:rsid w:val="004D3BA4"/>
    <w:rsid w:val="004D4476"/>
    <w:rsid w:val="004D4845"/>
    <w:rsid w:val="004D5529"/>
    <w:rsid w:val="004D56F5"/>
    <w:rsid w:val="004D64CF"/>
    <w:rsid w:val="004D789C"/>
    <w:rsid w:val="004D7A71"/>
    <w:rsid w:val="004D7EBE"/>
    <w:rsid w:val="004E0E1B"/>
    <w:rsid w:val="004E0F50"/>
    <w:rsid w:val="004E153F"/>
    <w:rsid w:val="004E1D04"/>
    <w:rsid w:val="004E1E40"/>
    <w:rsid w:val="004E3661"/>
    <w:rsid w:val="004E479E"/>
    <w:rsid w:val="004E48C2"/>
    <w:rsid w:val="004E49D0"/>
    <w:rsid w:val="004E544F"/>
    <w:rsid w:val="004E5D33"/>
    <w:rsid w:val="004E6B56"/>
    <w:rsid w:val="004F12D6"/>
    <w:rsid w:val="004F1AAC"/>
    <w:rsid w:val="004F1ACF"/>
    <w:rsid w:val="004F1BFB"/>
    <w:rsid w:val="004F1F0A"/>
    <w:rsid w:val="004F22E3"/>
    <w:rsid w:val="004F28BB"/>
    <w:rsid w:val="004F2F1D"/>
    <w:rsid w:val="004F32D9"/>
    <w:rsid w:val="004F3344"/>
    <w:rsid w:val="004F571D"/>
    <w:rsid w:val="004F6292"/>
    <w:rsid w:val="004F6B08"/>
    <w:rsid w:val="004F778E"/>
    <w:rsid w:val="004F77AD"/>
    <w:rsid w:val="005005B4"/>
    <w:rsid w:val="005028F8"/>
    <w:rsid w:val="005037D6"/>
    <w:rsid w:val="00503AA5"/>
    <w:rsid w:val="00503C6C"/>
    <w:rsid w:val="00506435"/>
    <w:rsid w:val="005064EC"/>
    <w:rsid w:val="005064EE"/>
    <w:rsid w:val="00506929"/>
    <w:rsid w:val="00506AEA"/>
    <w:rsid w:val="00506C10"/>
    <w:rsid w:val="005072C3"/>
    <w:rsid w:val="005074F9"/>
    <w:rsid w:val="00507F1D"/>
    <w:rsid w:val="00510FA9"/>
    <w:rsid w:val="005115C1"/>
    <w:rsid w:val="00511713"/>
    <w:rsid w:val="00512533"/>
    <w:rsid w:val="00515034"/>
    <w:rsid w:val="00515A04"/>
    <w:rsid w:val="00515A21"/>
    <w:rsid w:val="0051651B"/>
    <w:rsid w:val="00517370"/>
    <w:rsid w:val="00517BB9"/>
    <w:rsid w:val="005202DD"/>
    <w:rsid w:val="005203D2"/>
    <w:rsid w:val="0052056B"/>
    <w:rsid w:val="0052068E"/>
    <w:rsid w:val="0052075A"/>
    <w:rsid w:val="005215A5"/>
    <w:rsid w:val="00521F6C"/>
    <w:rsid w:val="00523A6F"/>
    <w:rsid w:val="00525782"/>
    <w:rsid w:val="0052587E"/>
    <w:rsid w:val="0052594B"/>
    <w:rsid w:val="0052640D"/>
    <w:rsid w:val="00526A4B"/>
    <w:rsid w:val="005275B9"/>
    <w:rsid w:val="005278CB"/>
    <w:rsid w:val="00527AD4"/>
    <w:rsid w:val="00527F23"/>
    <w:rsid w:val="00530526"/>
    <w:rsid w:val="00530538"/>
    <w:rsid w:val="00531509"/>
    <w:rsid w:val="00531FBE"/>
    <w:rsid w:val="00532A53"/>
    <w:rsid w:val="00532DD2"/>
    <w:rsid w:val="00532E1D"/>
    <w:rsid w:val="00533224"/>
    <w:rsid w:val="0053358F"/>
    <w:rsid w:val="0053435C"/>
    <w:rsid w:val="00535932"/>
    <w:rsid w:val="00535F79"/>
    <w:rsid w:val="005363DF"/>
    <w:rsid w:val="00537278"/>
    <w:rsid w:val="00537AFC"/>
    <w:rsid w:val="00537D43"/>
    <w:rsid w:val="0054059A"/>
    <w:rsid w:val="0054061B"/>
    <w:rsid w:val="0054104D"/>
    <w:rsid w:val="0054107C"/>
    <w:rsid w:val="00541437"/>
    <w:rsid w:val="00541EAE"/>
    <w:rsid w:val="005430D9"/>
    <w:rsid w:val="00544204"/>
    <w:rsid w:val="00544487"/>
    <w:rsid w:val="00544A5A"/>
    <w:rsid w:val="005455A8"/>
    <w:rsid w:val="005461C7"/>
    <w:rsid w:val="00546AA3"/>
    <w:rsid w:val="00547507"/>
    <w:rsid w:val="00547B9E"/>
    <w:rsid w:val="0055076C"/>
    <w:rsid w:val="00550B85"/>
    <w:rsid w:val="00550D79"/>
    <w:rsid w:val="005515EC"/>
    <w:rsid w:val="00551729"/>
    <w:rsid w:val="0055197F"/>
    <w:rsid w:val="005523D0"/>
    <w:rsid w:val="00552B60"/>
    <w:rsid w:val="00552D5F"/>
    <w:rsid w:val="0055406B"/>
    <w:rsid w:val="00554182"/>
    <w:rsid w:val="00554768"/>
    <w:rsid w:val="00554CCD"/>
    <w:rsid w:val="0055557F"/>
    <w:rsid w:val="0055585E"/>
    <w:rsid w:val="00555F6A"/>
    <w:rsid w:val="0055607C"/>
    <w:rsid w:val="00557843"/>
    <w:rsid w:val="00557E72"/>
    <w:rsid w:val="00560029"/>
    <w:rsid w:val="00560345"/>
    <w:rsid w:val="00560437"/>
    <w:rsid w:val="00560E61"/>
    <w:rsid w:val="00560FC3"/>
    <w:rsid w:val="0056111A"/>
    <w:rsid w:val="0056167B"/>
    <w:rsid w:val="00562AF7"/>
    <w:rsid w:val="00563569"/>
    <w:rsid w:val="005655F7"/>
    <w:rsid w:val="005657E4"/>
    <w:rsid w:val="0056647F"/>
    <w:rsid w:val="00566FDE"/>
    <w:rsid w:val="00567299"/>
    <w:rsid w:val="00567400"/>
    <w:rsid w:val="005677F5"/>
    <w:rsid w:val="00567994"/>
    <w:rsid w:val="005679A8"/>
    <w:rsid w:val="00570B6C"/>
    <w:rsid w:val="00570BC7"/>
    <w:rsid w:val="005720DE"/>
    <w:rsid w:val="005720FA"/>
    <w:rsid w:val="00572110"/>
    <w:rsid w:val="00573208"/>
    <w:rsid w:val="00573B66"/>
    <w:rsid w:val="00574AA0"/>
    <w:rsid w:val="00574CAE"/>
    <w:rsid w:val="005755E4"/>
    <w:rsid w:val="0057635F"/>
    <w:rsid w:val="0057638F"/>
    <w:rsid w:val="00577AF5"/>
    <w:rsid w:val="00580792"/>
    <w:rsid w:val="0058293A"/>
    <w:rsid w:val="00582B78"/>
    <w:rsid w:val="00582D31"/>
    <w:rsid w:val="005837F2"/>
    <w:rsid w:val="00583BDC"/>
    <w:rsid w:val="00583EDC"/>
    <w:rsid w:val="00584FC9"/>
    <w:rsid w:val="00585054"/>
    <w:rsid w:val="00585089"/>
    <w:rsid w:val="005858C8"/>
    <w:rsid w:val="00585CFF"/>
    <w:rsid w:val="00587756"/>
    <w:rsid w:val="0059096C"/>
    <w:rsid w:val="00590C1A"/>
    <w:rsid w:val="005916C7"/>
    <w:rsid w:val="00591D4D"/>
    <w:rsid w:val="00591D9B"/>
    <w:rsid w:val="005923DD"/>
    <w:rsid w:val="0059310F"/>
    <w:rsid w:val="005933D5"/>
    <w:rsid w:val="00596215"/>
    <w:rsid w:val="00596E44"/>
    <w:rsid w:val="005973EF"/>
    <w:rsid w:val="00597630"/>
    <w:rsid w:val="005A0109"/>
    <w:rsid w:val="005A0451"/>
    <w:rsid w:val="005A05FD"/>
    <w:rsid w:val="005A0DB4"/>
    <w:rsid w:val="005A1872"/>
    <w:rsid w:val="005A2FD4"/>
    <w:rsid w:val="005A3500"/>
    <w:rsid w:val="005A351D"/>
    <w:rsid w:val="005A362D"/>
    <w:rsid w:val="005A40DC"/>
    <w:rsid w:val="005A4AF7"/>
    <w:rsid w:val="005A505D"/>
    <w:rsid w:val="005A648D"/>
    <w:rsid w:val="005A7079"/>
    <w:rsid w:val="005B1486"/>
    <w:rsid w:val="005B15CF"/>
    <w:rsid w:val="005B2089"/>
    <w:rsid w:val="005B26E5"/>
    <w:rsid w:val="005B37B5"/>
    <w:rsid w:val="005B397F"/>
    <w:rsid w:val="005B39E1"/>
    <w:rsid w:val="005B40C7"/>
    <w:rsid w:val="005B4C87"/>
    <w:rsid w:val="005B4DA4"/>
    <w:rsid w:val="005B5186"/>
    <w:rsid w:val="005B5C98"/>
    <w:rsid w:val="005B6854"/>
    <w:rsid w:val="005B72DF"/>
    <w:rsid w:val="005B7D10"/>
    <w:rsid w:val="005C0961"/>
    <w:rsid w:val="005C0D61"/>
    <w:rsid w:val="005C0F0D"/>
    <w:rsid w:val="005C1623"/>
    <w:rsid w:val="005C2150"/>
    <w:rsid w:val="005C3DBF"/>
    <w:rsid w:val="005C5262"/>
    <w:rsid w:val="005C73D5"/>
    <w:rsid w:val="005D07CB"/>
    <w:rsid w:val="005D0FE6"/>
    <w:rsid w:val="005D12BA"/>
    <w:rsid w:val="005D1AD0"/>
    <w:rsid w:val="005D2330"/>
    <w:rsid w:val="005D2E69"/>
    <w:rsid w:val="005D3B40"/>
    <w:rsid w:val="005D4647"/>
    <w:rsid w:val="005D51F0"/>
    <w:rsid w:val="005D629E"/>
    <w:rsid w:val="005D6767"/>
    <w:rsid w:val="005D6B2A"/>
    <w:rsid w:val="005D6ED6"/>
    <w:rsid w:val="005D718A"/>
    <w:rsid w:val="005D7A1F"/>
    <w:rsid w:val="005D7A4B"/>
    <w:rsid w:val="005D7E9A"/>
    <w:rsid w:val="005E0192"/>
    <w:rsid w:val="005E099F"/>
    <w:rsid w:val="005E0C50"/>
    <w:rsid w:val="005E19D3"/>
    <w:rsid w:val="005E23C0"/>
    <w:rsid w:val="005E2612"/>
    <w:rsid w:val="005E2D19"/>
    <w:rsid w:val="005E2E44"/>
    <w:rsid w:val="005E2F2E"/>
    <w:rsid w:val="005E3295"/>
    <w:rsid w:val="005E366B"/>
    <w:rsid w:val="005E535B"/>
    <w:rsid w:val="005E5A74"/>
    <w:rsid w:val="005E623D"/>
    <w:rsid w:val="005E6D7F"/>
    <w:rsid w:val="005E6F7A"/>
    <w:rsid w:val="005E6F81"/>
    <w:rsid w:val="005E7C06"/>
    <w:rsid w:val="005F07A5"/>
    <w:rsid w:val="005F1705"/>
    <w:rsid w:val="005F2080"/>
    <w:rsid w:val="005F2A71"/>
    <w:rsid w:val="005F3EDF"/>
    <w:rsid w:val="005F41EE"/>
    <w:rsid w:val="005F4DC9"/>
    <w:rsid w:val="005F5256"/>
    <w:rsid w:val="005F62FD"/>
    <w:rsid w:val="005F6312"/>
    <w:rsid w:val="005F6FC6"/>
    <w:rsid w:val="0060106A"/>
    <w:rsid w:val="00601926"/>
    <w:rsid w:val="0060207B"/>
    <w:rsid w:val="006021B4"/>
    <w:rsid w:val="00602A8B"/>
    <w:rsid w:val="00603222"/>
    <w:rsid w:val="006036D7"/>
    <w:rsid w:val="00604008"/>
    <w:rsid w:val="00604383"/>
    <w:rsid w:val="00604908"/>
    <w:rsid w:val="00605D59"/>
    <w:rsid w:val="00605E80"/>
    <w:rsid w:val="00606440"/>
    <w:rsid w:val="0060654F"/>
    <w:rsid w:val="00607AA0"/>
    <w:rsid w:val="00607F0A"/>
    <w:rsid w:val="00610F42"/>
    <w:rsid w:val="006117EE"/>
    <w:rsid w:val="00611D58"/>
    <w:rsid w:val="00612048"/>
    <w:rsid w:val="00612E0B"/>
    <w:rsid w:val="006134FB"/>
    <w:rsid w:val="00613CDD"/>
    <w:rsid w:val="00616B80"/>
    <w:rsid w:val="006171B1"/>
    <w:rsid w:val="00617304"/>
    <w:rsid w:val="00617813"/>
    <w:rsid w:val="0062003D"/>
    <w:rsid w:val="006206FB"/>
    <w:rsid w:val="00621254"/>
    <w:rsid w:val="006216E1"/>
    <w:rsid w:val="006216F2"/>
    <w:rsid w:val="006227D7"/>
    <w:rsid w:val="00622C54"/>
    <w:rsid w:val="00622D90"/>
    <w:rsid w:val="006237F7"/>
    <w:rsid w:val="006246DD"/>
    <w:rsid w:val="00625699"/>
    <w:rsid w:val="00626C04"/>
    <w:rsid w:val="00627330"/>
    <w:rsid w:val="006273CF"/>
    <w:rsid w:val="00627B68"/>
    <w:rsid w:val="00630C74"/>
    <w:rsid w:val="006313AC"/>
    <w:rsid w:val="00631C4B"/>
    <w:rsid w:val="00631F50"/>
    <w:rsid w:val="006325AA"/>
    <w:rsid w:val="00633303"/>
    <w:rsid w:val="00636224"/>
    <w:rsid w:val="0063636C"/>
    <w:rsid w:val="006368C0"/>
    <w:rsid w:val="006376D0"/>
    <w:rsid w:val="00640A5B"/>
    <w:rsid w:val="00640B48"/>
    <w:rsid w:val="00640D80"/>
    <w:rsid w:val="00640F8B"/>
    <w:rsid w:val="0064318C"/>
    <w:rsid w:val="00643753"/>
    <w:rsid w:val="00644029"/>
    <w:rsid w:val="00645915"/>
    <w:rsid w:val="00645A8C"/>
    <w:rsid w:val="00646071"/>
    <w:rsid w:val="00646F26"/>
    <w:rsid w:val="006474D3"/>
    <w:rsid w:val="0065117E"/>
    <w:rsid w:val="0065130F"/>
    <w:rsid w:val="0065173F"/>
    <w:rsid w:val="0065179F"/>
    <w:rsid w:val="00654139"/>
    <w:rsid w:val="006542D5"/>
    <w:rsid w:val="00655FEC"/>
    <w:rsid w:val="00656213"/>
    <w:rsid w:val="00657C17"/>
    <w:rsid w:val="00660041"/>
    <w:rsid w:val="00660D75"/>
    <w:rsid w:val="00660E85"/>
    <w:rsid w:val="00660EF6"/>
    <w:rsid w:val="00661114"/>
    <w:rsid w:val="00661A2E"/>
    <w:rsid w:val="0066241D"/>
    <w:rsid w:val="00662674"/>
    <w:rsid w:val="00664721"/>
    <w:rsid w:val="0066578F"/>
    <w:rsid w:val="00665BB1"/>
    <w:rsid w:val="00665C93"/>
    <w:rsid w:val="00665FD9"/>
    <w:rsid w:val="0066615A"/>
    <w:rsid w:val="00667488"/>
    <w:rsid w:val="00670017"/>
    <w:rsid w:val="00672CF8"/>
    <w:rsid w:val="00674104"/>
    <w:rsid w:val="00674453"/>
    <w:rsid w:val="00674EB7"/>
    <w:rsid w:val="0067525F"/>
    <w:rsid w:val="00676745"/>
    <w:rsid w:val="006767A4"/>
    <w:rsid w:val="006770FA"/>
    <w:rsid w:val="00677852"/>
    <w:rsid w:val="00681065"/>
    <w:rsid w:val="0068119C"/>
    <w:rsid w:val="0068119E"/>
    <w:rsid w:val="00682AAD"/>
    <w:rsid w:val="00683BFF"/>
    <w:rsid w:val="00684C4F"/>
    <w:rsid w:val="00685045"/>
    <w:rsid w:val="00685A1B"/>
    <w:rsid w:val="006863A8"/>
    <w:rsid w:val="00686693"/>
    <w:rsid w:val="00687242"/>
    <w:rsid w:val="006873B9"/>
    <w:rsid w:val="00687B14"/>
    <w:rsid w:val="00690415"/>
    <w:rsid w:val="00693E1A"/>
    <w:rsid w:val="0069427B"/>
    <w:rsid w:val="0069448E"/>
    <w:rsid w:val="00696997"/>
    <w:rsid w:val="00697B70"/>
    <w:rsid w:val="006A1319"/>
    <w:rsid w:val="006A1E08"/>
    <w:rsid w:val="006A1FF5"/>
    <w:rsid w:val="006A2016"/>
    <w:rsid w:val="006A2529"/>
    <w:rsid w:val="006A3EC0"/>
    <w:rsid w:val="006A47D7"/>
    <w:rsid w:val="006A4F52"/>
    <w:rsid w:val="006A5376"/>
    <w:rsid w:val="006A5450"/>
    <w:rsid w:val="006A640A"/>
    <w:rsid w:val="006A6440"/>
    <w:rsid w:val="006B0212"/>
    <w:rsid w:val="006B06B4"/>
    <w:rsid w:val="006B08BE"/>
    <w:rsid w:val="006B0B86"/>
    <w:rsid w:val="006B185D"/>
    <w:rsid w:val="006B193F"/>
    <w:rsid w:val="006B243E"/>
    <w:rsid w:val="006B26FA"/>
    <w:rsid w:val="006B2B43"/>
    <w:rsid w:val="006B2C53"/>
    <w:rsid w:val="006B2ED5"/>
    <w:rsid w:val="006B3DA1"/>
    <w:rsid w:val="006B453C"/>
    <w:rsid w:val="006B46B1"/>
    <w:rsid w:val="006B6707"/>
    <w:rsid w:val="006B6951"/>
    <w:rsid w:val="006B6F37"/>
    <w:rsid w:val="006C0053"/>
    <w:rsid w:val="006C0B43"/>
    <w:rsid w:val="006C1104"/>
    <w:rsid w:val="006C1A94"/>
    <w:rsid w:val="006C1AA9"/>
    <w:rsid w:val="006C337B"/>
    <w:rsid w:val="006C454B"/>
    <w:rsid w:val="006C6DFA"/>
    <w:rsid w:val="006C70AB"/>
    <w:rsid w:val="006C76D9"/>
    <w:rsid w:val="006C770A"/>
    <w:rsid w:val="006D02AD"/>
    <w:rsid w:val="006D0C05"/>
    <w:rsid w:val="006D25A0"/>
    <w:rsid w:val="006D2FF2"/>
    <w:rsid w:val="006D46BB"/>
    <w:rsid w:val="006D4A8B"/>
    <w:rsid w:val="006D4C56"/>
    <w:rsid w:val="006D5261"/>
    <w:rsid w:val="006D5FB5"/>
    <w:rsid w:val="006D74AB"/>
    <w:rsid w:val="006D7F6B"/>
    <w:rsid w:val="006E0CB9"/>
    <w:rsid w:val="006E0EE3"/>
    <w:rsid w:val="006E18DA"/>
    <w:rsid w:val="006E21DC"/>
    <w:rsid w:val="006E2409"/>
    <w:rsid w:val="006E4592"/>
    <w:rsid w:val="006E4702"/>
    <w:rsid w:val="006E4EEE"/>
    <w:rsid w:val="006E5C8F"/>
    <w:rsid w:val="006E6528"/>
    <w:rsid w:val="006E6A3B"/>
    <w:rsid w:val="006E708E"/>
    <w:rsid w:val="006E7AF3"/>
    <w:rsid w:val="006F0447"/>
    <w:rsid w:val="006F09C2"/>
    <w:rsid w:val="006F0A21"/>
    <w:rsid w:val="006F0AC6"/>
    <w:rsid w:val="006F0E0E"/>
    <w:rsid w:val="006F1E44"/>
    <w:rsid w:val="006F4447"/>
    <w:rsid w:val="006F455B"/>
    <w:rsid w:val="006F4A75"/>
    <w:rsid w:val="006F4E7C"/>
    <w:rsid w:val="006F65C1"/>
    <w:rsid w:val="006F6729"/>
    <w:rsid w:val="006F6BAC"/>
    <w:rsid w:val="006F7634"/>
    <w:rsid w:val="0070161A"/>
    <w:rsid w:val="0070260C"/>
    <w:rsid w:val="007031AD"/>
    <w:rsid w:val="0070335F"/>
    <w:rsid w:val="00703CD0"/>
    <w:rsid w:val="0070510B"/>
    <w:rsid w:val="007052D8"/>
    <w:rsid w:val="007058C7"/>
    <w:rsid w:val="00705C53"/>
    <w:rsid w:val="0070673A"/>
    <w:rsid w:val="00706F25"/>
    <w:rsid w:val="00707B9F"/>
    <w:rsid w:val="00710FC2"/>
    <w:rsid w:val="0071233C"/>
    <w:rsid w:val="00713B95"/>
    <w:rsid w:val="00714380"/>
    <w:rsid w:val="0071492F"/>
    <w:rsid w:val="00714CD7"/>
    <w:rsid w:val="007156B5"/>
    <w:rsid w:val="00715760"/>
    <w:rsid w:val="00716D1B"/>
    <w:rsid w:val="00716F73"/>
    <w:rsid w:val="007174C4"/>
    <w:rsid w:val="007175AA"/>
    <w:rsid w:val="00717C35"/>
    <w:rsid w:val="007202E6"/>
    <w:rsid w:val="00720A15"/>
    <w:rsid w:val="00720C30"/>
    <w:rsid w:val="00721D8B"/>
    <w:rsid w:val="00721FB2"/>
    <w:rsid w:val="00722793"/>
    <w:rsid w:val="00722940"/>
    <w:rsid w:val="00722AD2"/>
    <w:rsid w:val="0072303E"/>
    <w:rsid w:val="00723CDE"/>
    <w:rsid w:val="00723F20"/>
    <w:rsid w:val="00724164"/>
    <w:rsid w:val="0072420B"/>
    <w:rsid w:val="007245F1"/>
    <w:rsid w:val="0072636E"/>
    <w:rsid w:val="00727025"/>
    <w:rsid w:val="00727B54"/>
    <w:rsid w:val="00727BBA"/>
    <w:rsid w:val="00731079"/>
    <w:rsid w:val="00731B57"/>
    <w:rsid w:val="007320F7"/>
    <w:rsid w:val="00732174"/>
    <w:rsid w:val="00732CEC"/>
    <w:rsid w:val="00733896"/>
    <w:rsid w:val="0073487F"/>
    <w:rsid w:val="007348B7"/>
    <w:rsid w:val="00734BF6"/>
    <w:rsid w:val="00736858"/>
    <w:rsid w:val="00736A2C"/>
    <w:rsid w:val="00736FF7"/>
    <w:rsid w:val="0073721D"/>
    <w:rsid w:val="007374DE"/>
    <w:rsid w:val="00737ECB"/>
    <w:rsid w:val="0074143F"/>
    <w:rsid w:val="00741453"/>
    <w:rsid w:val="0074158F"/>
    <w:rsid w:val="00741E83"/>
    <w:rsid w:val="00742213"/>
    <w:rsid w:val="0074251B"/>
    <w:rsid w:val="00742BB6"/>
    <w:rsid w:val="00743466"/>
    <w:rsid w:val="00743550"/>
    <w:rsid w:val="007438ED"/>
    <w:rsid w:val="00743EDE"/>
    <w:rsid w:val="00744416"/>
    <w:rsid w:val="00744A38"/>
    <w:rsid w:val="00744C1F"/>
    <w:rsid w:val="00745348"/>
    <w:rsid w:val="00745459"/>
    <w:rsid w:val="007457F3"/>
    <w:rsid w:val="0074596D"/>
    <w:rsid w:val="00747883"/>
    <w:rsid w:val="007478AD"/>
    <w:rsid w:val="007501FF"/>
    <w:rsid w:val="0075105A"/>
    <w:rsid w:val="00751C2C"/>
    <w:rsid w:val="00751C86"/>
    <w:rsid w:val="0075259A"/>
    <w:rsid w:val="007531D8"/>
    <w:rsid w:val="007537DB"/>
    <w:rsid w:val="0075529E"/>
    <w:rsid w:val="007564AF"/>
    <w:rsid w:val="00756781"/>
    <w:rsid w:val="00757716"/>
    <w:rsid w:val="007607F9"/>
    <w:rsid w:val="0076156B"/>
    <w:rsid w:val="00762257"/>
    <w:rsid w:val="00762663"/>
    <w:rsid w:val="00762D5D"/>
    <w:rsid w:val="00762EF2"/>
    <w:rsid w:val="007634CF"/>
    <w:rsid w:val="00765EBA"/>
    <w:rsid w:val="00766E63"/>
    <w:rsid w:val="007675AF"/>
    <w:rsid w:val="00767BCF"/>
    <w:rsid w:val="0077066A"/>
    <w:rsid w:val="00770A84"/>
    <w:rsid w:val="00770A8B"/>
    <w:rsid w:val="007714E3"/>
    <w:rsid w:val="007719F5"/>
    <w:rsid w:val="007722C4"/>
    <w:rsid w:val="0077254A"/>
    <w:rsid w:val="00772879"/>
    <w:rsid w:val="00772A41"/>
    <w:rsid w:val="00773178"/>
    <w:rsid w:val="00773802"/>
    <w:rsid w:val="00774A86"/>
    <w:rsid w:val="00774AD7"/>
    <w:rsid w:val="00776CFA"/>
    <w:rsid w:val="00777126"/>
    <w:rsid w:val="00777CA6"/>
    <w:rsid w:val="00780163"/>
    <w:rsid w:val="00781B7A"/>
    <w:rsid w:val="00781D77"/>
    <w:rsid w:val="00781DD3"/>
    <w:rsid w:val="007821AD"/>
    <w:rsid w:val="00783721"/>
    <w:rsid w:val="00785A0C"/>
    <w:rsid w:val="00786962"/>
    <w:rsid w:val="00787350"/>
    <w:rsid w:val="0078753C"/>
    <w:rsid w:val="00787674"/>
    <w:rsid w:val="0079034F"/>
    <w:rsid w:val="0079159B"/>
    <w:rsid w:val="007919D5"/>
    <w:rsid w:val="0079208C"/>
    <w:rsid w:val="007921E9"/>
    <w:rsid w:val="00793108"/>
    <w:rsid w:val="007933C8"/>
    <w:rsid w:val="00793D36"/>
    <w:rsid w:val="00794E64"/>
    <w:rsid w:val="00795619"/>
    <w:rsid w:val="00795C4D"/>
    <w:rsid w:val="007963F1"/>
    <w:rsid w:val="00796CC8"/>
    <w:rsid w:val="00797531"/>
    <w:rsid w:val="007A0115"/>
    <w:rsid w:val="007A083C"/>
    <w:rsid w:val="007A134E"/>
    <w:rsid w:val="007A13DA"/>
    <w:rsid w:val="007A1FA6"/>
    <w:rsid w:val="007A3098"/>
    <w:rsid w:val="007A3528"/>
    <w:rsid w:val="007A3816"/>
    <w:rsid w:val="007A41A8"/>
    <w:rsid w:val="007A4EAD"/>
    <w:rsid w:val="007A5F29"/>
    <w:rsid w:val="007A67E3"/>
    <w:rsid w:val="007A7403"/>
    <w:rsid w:val="007A7EF4"/>
    <w:rsid w:val="007B0835"/>
    <w:rsid w:val="007B08C3"/>
    <w:rsid w:val="007B0A9E"/>
    <w:rsid w:val="007B153C"/>
    <w:rsid w:val="007B1847"/>
    <w:rsid w:val="007B1FDF"/>
    <w:rsid w:val="007B204E"/>
    <w:rsid w:val="007B34C0"/>
    <w:rsid w:val="007B44B9"/>
    <w:rsid w:val="007B4CC5"/>
    <w:rsid w:val="007B6A79"/>
    <w:rsid w:val="007B7151"/>
    <w:rsid w:val="007C0614"/>
    <w:rsid w:val="007C145C"/>
    <w:rsid w:val="007C27A5"/>
    <w:rsid w:val="007C3537"/>
    <w:rsid w:val="007C3DCE"/>
    <w:rsid w:val="007C4A13"/>
    <w:rsid w:val="007C5267"/>
    <w:rsid w:val="007C6358"/>
    <w:rsid w:val="007C6437"/>
    <w:rsid w:val="007C7046"/>
    <w:rsid w:val="007C79C1"/>
    <w:rsid w:val="007C7BEC"/>
    <w:rsid w:val="007D0AF1"/>
    <w:rsid w:val="007D13B4"/>
    <w:rsid w:val="007D16A7"/>
    <w:rsid w:val="007D16E5"/>
    <w:rsid w:val="007D3C97"/>
    <w:rsid w:val="007D5341"/>
    <w:rsid w:val="007D56F6"/>
    <w:rsid w:val="007D5EF5"/>
    <w:rsid w:val="007D7697"/>
    <w:rsid w:val="007E0113"/>
    <w:rsid w:val="007E036C"/>
    <w:rsid w:val="007E05A6"/>
    <w:rsid w:val="007E0AF3"/>
    <w:rsid w:val="007E0EAE"/>
    <w:rsid w:val="007E1B77"/>
    <w:rsid w:val="007E2BC1"/>
    <w:rsid w:val="007E2DE2"/>
    <w:rsid w:val="007E2FA9"/>
    <w:rsid w:val="007E33AE"/>
    <w:rsid w:val="007E5534"/>
    <w:rsid w:val="007E5C79"/>
    <w:rsid w:val="007E635E"/>
    <w:rsid w:val="007E640A"/>
    <w:rsid w:val="007E6D48"/>
    <w:rsid w:val="007E71A2"/>
    <w:rsid w:val="007E7954"/>
    <w:rsid w:val="007F10DD"/>
    <w:rsid w:val="007F2A45"/>
    <w:rsid w:val="007F2BE5"/>
    <w:rsid w:val="007F351A"/>
    <w:rsid w:val="007F38C3"/>
    <w:rsid w:val="007F3F23"/>
    <w:rsid w:val="007F49BC"/>
    <w:rsid w:val="007F4DF7"/>
    <w:rsid w:val="007F51CA"/>
    <w:rsid w:val="007F6613"/>
    <w:rsid w:val="007F6C12"/>
    <w:rsid w:val="007F6FAF"/>
    <w:rsid w:val="007F7615"/>
    <w:rsid w:val="007F7962"/>
    <w:rsid w:val="007F7CD4"/>
    <w:rsid w:val="00801BB8"/>
    <w:rsid w:val="00801FD9"/>
    <w:rsid w:val="00803839"/>
    <w:rsid w:val="0080386E"/>
    <w:rsid w:val="00804F39"/>
    <w:rsid w:val="00805F21"/>
    <w:rsid w:val="00806783"/>
    <w:rsid w:val="00806998"/>
    <w:rsid w:val="00806BB8"/>
    <w:rsid w:val="00806C54"/>
    <w:rsid w:val="0080740F"/>
    <w:rsid w:val="00807AE9"/>
    <w:rsid w:val="00807C1A"/>
    <w:rsid w:val="0081056B"/>
    <w:rsid w:val="008108D0"/>
    <w:rsid w:val="00810D8D"/>
    <w:rsid w:val="00810F3E"/>
    <w:rsid w:val="008123C1"/>
    <w:rsid w:val="00812771"/>
    <w:rsid w:val="008134F4"/>
    <w:rsid w:val="00813B95"/>
    <w:rsid w:val="00816647"/>
    <w:rsid w:val="00816BB6"/>
    <w:rsid w:val="00817271"/>
    <w:rsid w:val="00817302"/>
    <w:rsid w:val="0081763B"/>
    <w:rsid w:val="00817905"/>
    <w:rsid w:val="00817B06"/>
    <w:rsid w:val="00817BD3"/>
    <w:rsid w:val="00821825"/>
    <w:rsid w:val="00822153"/>
    <w:rsid w:val="00822615"/>
    <w:rsid w:val="00822E73"/>
    <w:rsid w:val="008237D2"/>
    <w:rsid w:val="0082551E"/>
    <w:rsid w:val="0082590E"/>
    <w:rsid w:val="00825F90"/>
    <w:rsid w:val="008265FB"/>
    <w:rsid w:val="00827362"/>
    <w:rsid w:val="00830AA4"/>
    <w:rsid w:val="00830C6D"/>
    <w:rsid w:val="00832513"/>
    <w:rsid w:val="0083260C"/>
    <w:rsid w:val="00832745"/>
    <w:rsid w:val="00833295"/>
    <w:rsid w:val="00833CDA"/>
    <w:rsid w:val="00834E8B"/>
    <w:rsid w:val="00835794"/>
    <w:rsid w:val="008367E7"/>
    <w:rsid w:val="008368CE"/>
    <w:rsid w:val="00836AD3"/>
    <w:rsid w:val="00836C7E"/>
    <w:rsid w:val="00836D00"/>
    <w:rsid w:val="00837F12"/>
    <w:rsid w:val="008406CB"/>
    <w:rsid w:val="00840E55"/>
    <w:rsid w:val="008411B0"/>
    <w:rsid w:val="008411DE"/>
    <w:rsid w:val="00841447"/>
    <w:rsid w:val="00841A96"/>
    <w:rsid w:val="00841C3E"/>
    <w:rsid w:val="00841E39"/>
    <w:rsid w:val="0084239A"/>
    <w:rsid w:val="00842715"/>
    <w:rsid w:val="00842886"/>
    <w:rsid w:val="008429A1"/>
    <w:rsid w:val="00842E7F"/>
    <w:rsid w:val="00843579"/>
    <w:rsid w:val="008435A9"/>
    <w:rsid w:val="0084449B"/>
    <w:rsid w:val="0084678E"/>
    <w:rsid w:val="00847B8B"/>
    <w:rsid w:val="00847F95"/>
    <w:rsid w:val="008500A3"/>
    <w:rsid w:val="0085198B"/>
    <w:rsid w:val="008523F5"/>
    <w:rsid w:val="00852477"/>
    <w:rsid w:val="00852549"/>
    <w:rsid w:val="00852B48"/>
    <w:rsid w:val="008531BB"/>
    <w:rsid w:val="00854E95"/>
    <w:rsid w:val="00855258"/>
    <w:rsid w:val="00855D48"/>
    <w:rsid w:val="008564BD"/>
    <w:rsid w:val="0085756F"/>
    <w:rsid w:val="00860350"/>
    <w:rsid w:val="0086061A"/>
    <w:rsid w:val="008608B2"/>
    <w:rsid w:val="00860FEE"/>
    <w:rsid w:val="00861140"/>
    <w:rsid w:val="00861A75"/>
    <w:rsid w:val="00861CC8"/>
    <w:rsid w:val="0086298F"/>
    <w:rsid w:val="00862A8B"/>
    <w:rsid w:val="00862FF5"/>
    <w:rsid w:val="00863475"/>
    <w:rsid w:val="00863E35"/>
    <w:rsid w:val="00864885"/>
    <w:rsid w:val="0086515E"/>
    <w:rsid w:val="0086532F"/>
    <w:rsid w:val="008654F0"/>
    <w:rsid w:val="00867659"/>
    <w:rsid w:val="008708D5"/>
    <w:rsid w:val="00870DB4"/>
    <w:rsid w:val="00870F58"/>
    <w:rsid w:val="008710CA"/>
    <w:rsid w:val="0087153F"/>
    <w:rsid w:val="008716AD"/>
    <w:rsid w:val="00871D24"/>
    <w:rsid w:val="00871F71"/>
    <w:rsid w:val="008724CE"/>
    <w:rsid w:val="008736C0"/>
    <w:rsid w:val="00873B8A"/>
    <w:rsid w:val="00873BB0"/>
    <w:rsid w:val="0087448C"/>
    <w:rsid w:val="00874840"/>
    <w:rsid w:val="00874BC6"/>
    <w:rsid w:val="00875A78"/>
    <w:rsid w:val="0087641B"/>
    <w:rsid w:val="008766A1"/>
    <w:rsid w:val="00876990"/>
    <w:rsid w:val="0087701C"/>
    <w:rsid w:val="00877405"/>
    <w:rsid w:val="0087761C"/>
    <w:rsid w:val="00880A5B"/>
    <w:rsid w:val="00881F70"/>
    <w:rsid w:val="00882907"/>
    <w:rsid w:val="0088376B"/>
    <w:rsid w:val="00884383"/>
    <w:rsid w:val="00886743"/>
    <w:rsid w:val="00886942"/>
    <w:rsid w:val="00886CD0"/>
    <w:rsid w:val="00886D83"/>
    <w:rsid w:val="008878AD"/>
    <w:rsid w:val="00890D20"/>
    <w:rsid w:val="0089130E"/>
    <w:rsid w:val="008913EA"/>
    <w:rsid w:val="00891433"/>
    <w:rsid w:val="008914C5"/>
    <w:rsid w:val="008918C2"/>
    <w:rsid w:val="0089283F"/>
    <w:rsid w:val="00892FD1"/>
    <w:rsid w:val="0089381D"/>
    <w:rsid w:val="00894C08"/>
    <w:rsid w:val="00894DEE"/>
    <w:rsid w:val="00894ED7"/>
    <w:rsid w:val="00895441"/>
    <w:rsid w:val="00895A9A"/>
    <w:rsid w:val="00895D80"/>
    <w:rsid w:val="008966FA"/>
    <w:rsid w:val="00896A97"/>
    <w:rsid w:val="00896B1D"/>
    <w:rsid w:val="00896C22"/>
    <w:rsid w:val="00896E06"/>
    <w:rsid w:val="0089785B"/>
    <w:rsid w:val="00897FE6"/>
    <w:rsid w:val="008A073F"/>
    <w:rsid w:val="008A1315"/>
    <w:rsid w:val="008A3338"/>
    <w:rsid w:val="008A3DDE"/>
    <w:rsid w:val="008A43E8"/>
    <w:rsid w:val="008A4C24"/>
    <w:rsid w:val="008A4E7F"/>
    <w:rsid w:val="008A5D09"/>
    <w:rsid w:val="008A6338"/>
    <w:rsid w:val="008A648C"/>
    <w:rsid w:val="008A683C"/>
    <w:rsid w:val="008A7042"/>
    <w:rsid w:val="008A783A"/>
    <w:rsid w:val="008B12BE"/>
    <w:rsid w:val="008B1446"/>
    <w:rsid w:val="008B1F78"/>
    <w:rsid w:val="008B2938"/>
    <w:rsid w:val="008B2B49"/>
    <w:rsid w:val="008B2D00"/>
    <w:rsid w:val="008B2EE8"/>
    <w:rsid w:val="008B2EEA"/>
    <w:rsid w:val="008B4792"/>
    <w:rsid w:val="008B49FD"/>
    <w:rsid w:val="008B60F0"/>
    <w:rsid w:val="008B63B6"/>
    <w:rsid w:val="008B6DA8"/>
    <w:rsid w:val="008B7293"/>
    <w:rsid w:val="008C0003"/>
    <w:rsid w:val="008C08EE"/>
    <w:rsid w:val="008C1580"/>
    <w:rsid w:val="008C24A9"/>
    <w:rsid w:val="008C2F8A"/>
    <w:rsid w:val="008C36E7"/>
    <w:rsid w:val="008C3AE0"/>
    <w:rsid w:val="008C4C41"/>
    <w:rsid w:val="008C4E05"/>
    <w:rsid w:val="008C63BE"/>
    <w:rsid w:val="008C6B29"/>
    <w:rsid w:val="008C700D"/>
    <w:rsid w:val="008C7C26"/>
    <w:rsid w:val="008C7FED"/>
    <w:rsid w:val="008D26F6"/>
    <w:rsid w:val="008D2F8C"/>
    <w:rsid w:val="008D33E1"/>
    <w:rsid w:val="008D4407"/>
    <w:rsid w:val="008D482B"/>
    <w:rsid w:val="008D55C4"/>
    <w:rsid w:val="008D5B96"/>
    <w:rsid w:val="008D60D2"/>
    <w:rsid w:val="008D68F5"/>
    <w:rsid w:val="008D707F"/>
    <w:rsid w:val="008D7ABF"/>
    <w:rsid w:val="008D7E5B"/>
    <w:rsid w:val="008E0838"/>
    <w:rsid w:val="008E0AD9"/>
    <w:rsid w:val="008E0EC5"/>
    <w:rsid w:val="008E3250"/>
    <w:rsid w:val="008E391A"/>
    <w:rsid w:val="008E3F6C"/>
    <w:rsid w:val="008E55F8"/>
    <w:rsid w:val="008E58DA"/>
    <w:rsid w:val="008E6C5C"/>
    <w:rsid w:val="008F19E8"/>
    <w:rsid w:val="008F2BF0"/>
    <w:rsid w:val="008F2FC4"/>
    <w:rsid w:val="008F37A3"/>
    <w:rsid w:val="008F3CAE"/>
    <w:rsid w:val="008F4546"/>
    <w:rsid w:val="008F45AD"/>
    <w:rsid w:val="008F4E36"/>
    <w:rsid w:val="009003D4"/>
    <w:rsid w:val="00900409"/>
    <w:rsid w:val="00900818"/>
    <w:rsid w:val="00900D87"/>
    <w:rsid w:val="00900F6F"/>
    <w:rsid w:val="00901F2C"/>
    <w:rsid w:val="00902549"/>
    <w:rsid w:val="009035DD"/>
    <w:rsid w:val="00903631"/>
    <w:rsid w:val="009039A1"/>
    <w:rsid w:val="00904F6F"/>
    <w:rsid w:val="009058C0"/>
    <w:rsid w:val="00905908"/>
    <w:rsid w:val="009059C1"/>
    <w:rsid w:val="00906244"/>
    <w:rsid w:val="009062B6"/>
    <w:rsid w:val="00906A26"/>
    <w:rsid w:val="00907306"/>
    <w:rsid w:val="00907F4C"/>
    <w:rsid w:val="009103C5"/>
    <w:rsid w:val="00911452"/>
    <w:rsid w:val="0091160A"/>
    <w:rsid w:val="00912A59"/>
    <w:rsid w:val="009146DC"/>
    <w:rsid w:val="009147ED"/>
    <w:rsid w:val="00914FB7"/>
    <w:rsid w:val="00915420"/>
    <w:rsid w:val="00915817"/>
    <w:rsid w:val="00915980"/>
    <w:rsid w:val="009170F0"/>
    <w:rsid w:val="00917399"/>
    <w:rsid w:val="00917D8A"/>
    <w:rsid w:val="009206B0"/>
    <w:rsid w:val="009206B9"/>
    <w:rsid w:val="0092344E"/>
    <w:rsid w:val="00924CF5"/>
    <w:rsid w:val="009263E9"/>
    <w:rsid w:val="00927085"/>
    <w:rsid w:val="009273B5"/>
    <w:rsid w:val="00927A24"/>
    <w:rsid w:val="00927DD2"/>
    <w:rsid w:val="00931713"/>
    <w:rsid w:val="009318F8"/>
    <w:rsid w:val="00931C85"/>
    <w:rsid w:val="00932378"/>
    <w:rsid w:val="009326F0"/>
    <w:rsid w:val="00932776"/>
    <w:rsid w:val="009336D8"/>
    <w:rsid w:val="00933E3D"/>
    <w:rsid w:val="00933F29"/>
    <w:rsid w:val="00934556"/>
    <w:rsid w:val="00934910"/>
    <w:rsid w:val="009363CA"/>
    <w:rsid w:val="00936EDB"/>
    <w:rsid w:val="009374DF"/>
    <w:rsid w:val="0093782A"/>
    <w:rsid w:val="00940662"/>
    <w:rsid w:val="00942624"/>
    <w:rsid w:val="0094265A"/>
    <w:rsid w:val="00942891"/>
    <w:rsid w:val="009431BB"/>
    <w:rsid w:val="00943E2B"/>
    <w:rsid w:val="00944035"/>
    <w:rsid w:val="0094420B"/>
    <w:rsid w:val="0094587A"/>
    <w:rsid w:val="00945B25"/>
    <w:rsid w:val="00945E65"/>
    <w:rsid w:val="00947873"/>
    <w:rsid w:val="00947E80"/>
    <w:rsid w:val="00950815"/>
    <w:rsid w:val="00952788"/>
    <w:rsid w:val="00952A67"/>
    <w:rsid w:val="0095402B"/>
    <w:rsid w:val="00954677"/>
    <w:rsid w:val="0095479B"/>
    <w:rsid w:val="0095598D"/>
    <w:rsid w:val="00956B3C"/>
    <w:rsid w:val="00956E45"/>
    <w:rsid w:val="00957282"/>
    <w:rsid w:val="0095728D"/>
    <w:rsid w:val="009575A8"/>
    <w:rsid w:val="00957CA5"/>
    <w:rsid w:val="00957EFC"/>
    <w:rsid w:val="00960123"/>
    <w:rsid w:val="0096041A"/>
    <w:rsid w:val="009614F1"/>
    <w:rsid w:val="0096454D"/>
    <w:rsid w:val="00965543"/>
    <w:rsid w:val="00965605"/>
    <w:rsid w:val="009657D3"/>
    <w:rsid w:val="009661BA"/>
    <w:rsid w:val="00966CD4"/>
    <w:rsid w:val="00967547"/>
    <w:rsid w:val="009678F9"/>
    <w:rsid w:val="00967B89"/>
    <w:rsid w:val="00970D75"/>
    <w:rsid w:val="009730B8"/>
    <w:rsid w:val="00973E08"/>
    <w:rsid w:val="00974BE5"/>
    <w:rsid w:val="00974DF1"/>
    <w:rsid w:val="00975548"/>
    <w:rsid w:val="0097611D"/>
    <w:rsid w:val="0097745F"/>
    <w:rsid w:val="0098090F"/>
    <w:rsid w:val="00980B60"/>
    <w:rsid w:val="009842CB"/>
    <w:rsid w:val="009843DA"/>
    <w:rsid w:val="00984C75"/>
    <w:rsid w:val="009859B0"/>
    <w:rsid w:val="009867BF"/>
    <w:rsid w:val="009867CE"/>
    <w:rsid w:val="00986D13"/>
    <w:rsid w:val="00986F7C"/>
    <w:rsid w:val="00987386"/>
    <w:rsid w:val="009875DF"/>
    <w:rsid w:val="0098785D"/>
    <w:rsid w:val="00987BA4"/>
    <w:rsid w:val="00987E46"/>
    <w:rsid w:val="009905F1"/>
    <w:rsid w:val="009922AB"/>
    <w:rsid w:val="00992E81"/>
    <w:rsid w:val="00993950"/>
    <w:rsid w:val="00993FEC"/>
    <w:rsid w:val="00994CCD"/>
    <w:rsid w:val="0099588F"/>
    <w:rsid w:val="00996F52"/>
    <w:rsid w:val="00997527"/>
    <w:rsid w:val="009A0611"/>
    <w:rsid w:val="009A06B0"/>
    <w:rsid w:val="009A1659"/>
    <w:rsid w:val="009A167C"/>
    <w:rsid w:val="009A1AE3"/>
    <w:rsid w:val="009A2C9C"/>
    <w:rsid w:val="009A36A8"/>
    <w:rsid w:val="009A36F3"/>
    <w:rsid w:val="009A380A"/>
    <w:rsid w:val="009A3928"/>
    <w:rsid w:val="009A4D7B"/>
    <w:rsid w:val="009A5149"/>
    <w:rsid w:val="009A6DC6"/>
    <w:rsid w:val="009B0E4A"/>
    <w:rsid w:val="009B1E0A"/>
    <w:rsid w:val="009B233B"/>
    <w:rsid w:val="009B2584"/>
    <w:rsid w:val="009B33E5"/>
    <w:rsid w:val="009B3EB7"/>
    <w:rsid w:val="009B43ED"/>
    <w:rsid w:val="009B4E46"/>
    <w:rsid w:val="009B5F00"/>
    <w:rsid w:val="009B62D3"/>
    <w:rsid w:val="009B6EE9"/>
    <w:rsid w:val="009B730C"/>
    <w:rsid w:val="009C00A8"/>
    <w:rsid w:val="009C0CAF"/>
    <w:rsid w:val="009C1103"/>
    <w:rsid w:val="009C12A4"/>
    <w:rsid w:val="009C1311"/>
    <w:rsid w:val="009C1CB1"/>
    <w:rsid w:val="009C1F2B"/>
    <w:rsid w:val="009C37E8"/>
    <w:rsid w:val="009C3AE4"/>
    <w:rsid w:val="009C4C27"/>
    <w:rsid w:val="009C4D90"/>
    <w:rsid w:val="009C626D"/>
    <w:rsid w:val="009C64F9"/>
    <w:rsid w:val="009C6C50"/>
    <w:rsid w:val="009C7EE9"/>
    <w:rsid w:val="009D0A05"/>
    <w:rsid w:val="009D0C01"/>
    <w:rsid w:val="009D0FAB"/>
    <w:rsid w:val="009D1C63"/>
    <w:rsid w:val="009D1D68"/>
    <w:rsid w:val="009D2015"/>
    <w:rsid w:val="009D323C"/>
    <w:rsid w:val="009D3731"/>
    <w:rsid w:val="009D535F"/>
    <w:rsid w:val="009D5BBF"/>
    <w:rsid w:val="009D6CEF"/>
    <w:rsid w:val="009D71EB"/>
    <w:rsid w:val="009D7F9C"/>
    <w:rsid w:val="009E0F9B"/>
    <w:rsid w:val="009E150D"/>
    <w:rsid w:val="009E1B2A"/>
    <w:rsid w:val="009E21CF"/>
    <w:rsid w:val="009E2821"/>
    <w:rsid w:val="009E30B2"/>
    <w:rsid w:val="009E3ED9"/>
    <w:rsid w:val="009E42AF"/>
    <w:rsid w:val="009E5331"/>
    <w:rsid w:val="009E6DDD"/>
    <w:rsid w:val="009E74A3"/>
    <w:rsid w:val="009E758A"/>
    <w:rsid w:val="009E7D38"/>
    <w:rsid w:val="009F1643"/>
    <w:rsid w:val="009F1D42"/>
    <w:rsid w:val="009F224C"/>
    <w:rsid w:val="009F28E1"/>
    <w:rsid w:val="009F2E38"/>
    <w:rsid w:val="009F327E"/>
    <w:rsid w:val="009F3F31"/>
    <w:rsid w:val="009F402F"/>
    <w:rsid w:val="009F4049"/>
    <w:rsid w:val="009F43BB"/>
    <w:rsid w:val="009F47D5"/>
    <w:rsid w:val="009F6D2C"/>
    <w:rsid w:val="009F78A3"/>
    <w:rsid w:val="00A005DE"/>
    <w:rsid w:val="00A00828"/>
    <w:rsid w:val="00A01055"/>
    <w:rsid w:val="00A025AB"/>
    <w:rsid w:val="00A0280D"/>
    <w:rsid w:val="00A02A22"/>
    <w:rsid w:val="00A02FCE"/>
    <w:rsid w:val="00A035D0"/>
    <w:rsid w:val="00A03FDB"/>
    <w:rsid w:val="00A0415A"/>
    <w:rsid w:val="00A04C62"/>
    <w:rsid w:val="00A04D5D"/>
    <w:rsid w:val="00A0632A"/>
    <w:rsid w:val="00A06704"/>
    <w:rsid w:val="00A071CB"/>
    <w:rsid w:val="00A0795B"/>
    <w:rsid w:val="00A07C5E"/>
    <w:rsid w:val="00A07F7F"/>
    <w:rsid w:val="00A10AF9"/>
    <w:rsid w:val="00A10C8B"/>
    <w:rsid w:val="00A11150"/>
    <w:rsid w:val="00A11469"/>
    <w:rsid w:val="00A119F2"/>
    <w:rsid w:val="00A125EC"/>
    <w:rsid w:val="00A12825"/>
    <w:rsid w:val="00A12849"/>
    <w:rsid w:val="00A12CBA"/>
    <w:rsid w:val="00A131C3"/>
    <w:rsid w:val="00A1417E"/>
    <w:rsid w:val="00A15732"/>
    <w:rsid w:val="00A158F9"/>
    <w:rsid w:val="00A15C16"/>
    <w:rsid w:val="00A1773A"/>
    <w:rsid w:val="00A20996"/>
    <w:rsid w:val="00A20CD0"/>
    <w:rsid w:val="00A21082"/>
    <w:rsid w:val="00A229D4"/>
    <w:rsid w:val="00A22A96"/>
    <w:rsid w:val="00A236CE"/>
    <w:rsid w:val="00A23AF7"/>
    <w:rsid w:val="00A245BF"/>
    <w:rsid w:val="00A252B7"/>
    <w:rsid w:val="00A269D7"/>
    <w:rsid w:val="00A27028"/>
    <w:rsid w:val="00A278C3"/>
    <w:rsid w:val="00A27C36"/>
    <w:rsid w:val="00A30D1B"/>
    <w:rsid w:val="00A3106E"/>
    <w:rsid w:val="00A31312"/>
    <w:rsid w:val="00A321F2"/>
    <w:rsid w:val="00A32B9D"/>
    <w:rsid w:val="00A349B0"/>
    <w:rsid w:val="00A34C05"/>
    <w:rsid w:val="00A36688"/>
    <w:rsid w:val="00A36B40"/>
    <w:rsid w:val="00A370D7"/>
    <w:rsid w:val="00A379E2"/>
    <w:rsid w:val="00A40651"/>
    <w:rsid w:val="00A408B8"/>
    <w:rsid w:val="00A41AF4"/>
    <w:rsid w:val="00A41E29"/>
    <w:rsid w:val="00A41F39"/>
    <w:rsid w:val="00A428D3"/>
    <w:rsid w:val="00A42B6F"/>
    <w:rsid w:val="00A43875"/>
    <w:rsid w:val="00A44567"/>
    <w:rsid w:val="00A44C7E"/>
    <w:rsid w:val="00A44FE9"/>
    <w:rsid w:val="00A459EF"/>
    <w:rsid w:val="00A4720F"/>
    <w:rsid w:val="00A474A7"/>
    <w:rsid w:val="00A477A4"/>
    <w:rsid w:val="00A47CB3"/>
    <w:rsid w:val="00A50AB9"/>
    <w:rsid w:val="00A51670"/>
    <w:rsid w:val="00A52210"/>
    <w:rsid w:val="00A52D58"/>
    <w:rsid w:val="00A53014"/>
    <w:rsid w:val="00A53863"/>
    <w:rsid w:val="00A53FAE"/>
    <w:rsid w:val="00A55D90"/>
    <w:rsid w:val="00A57589"/>
    <w:rsid w:val="00A576BB"/>
    <w:rsid w:val="00A57DEE"/>
    <w:rsid w:val="00A57F52"/>
    <w:rsid w:val="00A6163A"/>
    <w:rsid w:val="00A61A3D"/>
    <w:rsid w:val="00A624D8"/>
    <w:rsid w:val="00A62630"/>
    <w:rsid w:val="00A629F2"/>
    <w:rsid w:val="00A62B51"/>
    <w:rsid w:val="00A6351F"/>
    <w:rsid w:val="00A63E2B"/>
    <w:rsid w:val="00A6426A"/>
    <w:rsid w:val="00A6548B"/>
    <w:rsid w:val="00A65C18"/>
    <w:rsid w:val="00A66367"/>
    <w:rsid w:val="00A67AA7"/>
    <w:rsid w:val="00A70E19"/>
    <w:rsid w:val="00A71038"/>
    <w:rsid w:val="00A712E0"/>
    <w:rsid w:val="00A733E8"/>
    <w:rsid w:val="00A73D5E"/>
    <w:rsid w:val="00A73E77"/>
    <w:rsid w:val="00A74377"/>
    <w:rsid w:val="00A749CD"/>
    <w:rsid w:val="00A756D7"/>
    <w:rsid w:val="00A77182"/>
    <w:rsid w:val="00A77D6F"/>
    <w:rsid w:val="00A8049D"/>
    <w:rsid w:val="00A80639"/>
    <w:rsid w:val="00A81564"/>
    <w:rsid w:val="00A81DA7"/>
    <w:rsid w:val="00A823D7"/>
    <w:rsid w:val="00A82B78"/>
    <w:rsid w:val="00A842F3"/>
    <w:rsid w:val="00A84B14"/>
    <w:rsid w:val="00A850F2"/>
    <w:rsid w:val="00A86848"/>
    <w:rsid w:val="00A8753A"/>
    <w:rsid w:val="00A9063B"/>
    <w:rsid w:val="00A90B6D"/>
    <w:rsid w:val="00A916A0"/>
    <w:rsid w:val="00A92240"/>
    <w:rsid w:val="00A93201"/>
    <w:rsid w:val="00A934AE"/>
    <w:rsid w:val="00A93DE2"/>
    <w:rsid w:val="00A93E3D"/>
    <w:rsid w:val="00A96F1B"/>
    <w:rsid w:val="00A973FC"/>
    <w:rsid w:val="00A97866"/>
    <w:rsid w:val="00AA0345"/>
    <w:rsid w:val="00AA07EB"/>
    <w:rsid w:val="00AA0F39"/>
    <w:rsid w:val="00AA1ED6"/>
    <w:rsid w:val="00AA30FD"/>
    <w:rsid w:val="00AA43C3"/>
    <w:rsid w:val="00AA474D"/>
    <w:rsid w:val="00AA5262"/>
    <w:rsid w:val="00AA5F7E"/>
    <w:rsid w:val="00AA710B"/>
    <w:rsid w:val="00AA7EDE"/>
    <w:rsid w:val="00AB0022"/>
    <w:rsid w:val="00AB04E7"/>
    <w:rsid w:val="00AB2009"/>
    <w:rsid w:val="00AB2F1A"/>
    <w:rsid w:val="00AB3904"/>
    <w:rsid w:val="00AB3C6D"/>
    <w:rsid w:val="00AB3CED"/>
    <w:rsid w:val="00AB5DE9"/>
    <w:rsid w:val="00AB7544"/>
    <w:rsid w:val="00AB7563"/>
    <w:rsid w:val="00AB7AEE"/>
    <w:rsid w:val="00AC04B2"/>
    <w:rsid w:val="00AC05A4"/>
    <w:rsid w:val="00AC18E5"/>
    <w:rsid w:val="00AC2BD2"/>
    <w:rsid w:val="00AC2EF3"/>
    <w:rsid w:val="00AC300B"/>
    <w:rsid w:val="00AC3957"/>
    <w:rsid w:val="00AC3E53"/>
    <w:rsid w:val="00AC4899"/>
    <w:rsid w:val="00AC4A08"/>
    <w:rsid w:val="00AC510C"/>
    <w:rsid w:val="00AC55C6"/>
    <w:rsid w:val="00AC55D4"/>
    <w:rsid w:val="00AC668C"/>
    <w:rsid w:val="00AC6B88"/>
    <w:rsid w:val="00AC6FFC"/>
    <w:rsid w:val="00AC7C53"/>
    <w:rsid w:val="00AD0F52"/>
    <w:rsid w:val="00AD1A0E"/>
    <w:rsid w:val="00AD21AB"/>
    <w:rsid w:val="00AD2584"/>
    <w:rsid w:val="00AD2C0F"/>
    <w:rsid w:val="00AD4FB0"/>
    <w:rsid w:val="00AD5575"/>
    <w:rsid w:val="00AD5A17"/>
    <w:rsid w:val="00AD7410"/>
    <w:rsid w:val="00AD78F4"/>
    <w:rsid w:val="00AE0BBA"/>
    <w:rsid w:val="00AE196A"/>
    <w:rsid w:val="00AE1B5A"/>
    <w:rsid w:val="00AE2CF8"/>
    <w:rsid w:val="00AE342D"/>
    <w:rsid w:val="00AE35AE"/>
    <w:rsid w:val="00AE45B6"/>
    <w:rsid w:val="00AE4641"/>
    <w:rsid w:val="00AE50AB"/>
    <w:rsid w:val="00AE5298"/>
    <w:rsid w:val="00AE56F3"/>
    <w:rsid w:val="00AE5D85"/>
    <w:rsid w:val="00AE7F8E"/>
    <w:rsid w:val="00AF00CC"/>
    <w:rsid w:val="00AF087C"/>
    <w:rsid w:val="00AF09D6"/>
    <w:rsid w:val="00AF0BBD"/>
    <w:rsid w:val="00AF0DB4"/>
    <w:rsid w:val="00AF13FC"/>
    <w:rsid w:val="00AF1E31"/>
    <w:rsid w:val="00AF1F1C"/>
    <w:rsid w:val="00AF216E"/>
    <w:rsid w:val="00AF2A72"/>
    <w:rsid w:val="00AF4381"/>
    <w:rsid w:val="00AF48ED"/>
    <w:rsid w:val="00AF4A21"/>
    <w:rsid w:val="00AF562E"/>
    <w:rsid w:val="00AF5E71"/>
    <w:rsid w:val="00B00B1E"/>
    <w:rsid w:val="00B011D1"/>
    <w:rsid w:val="00B012DF"/>
    <w:rsid w:val="00B01413"/>
    <w:rsid w:val="00B01B7E"/>
    <w:rsid w:val="00B01B8A"/>
    <w:rsid w:val="00B01CEB"/>
    <w:rsid w:val="00B02569"/>
    <w:rsid w:val="00B041D9"/>
    <w:rsid w:val="00B05B0C"/>
    <w:rsid w:val="00B05EB9"/>
    <w:rsid w:val="00B06570"/>
    <w:rsid w:val="00B067CF"/>
    <w:rsid w:val="00B1020D"/>
    <w:rsid w:val="00B10306"/>
    <w:rsid w:val="00B10FED"/>
    <w:rsid w:val="00B111AF"/>
    <w:rsid w:val="00B12A9D"/>
    <w:rsid w:val="00B13EC1"/>
    <w:rsid w:val="00B13F61"/>
    <w:rsid w:val="00B14901"/>
    <w:rsid w:val="00B14EBA"/>
    <w:rsid w:val="00B15674"/>
    <w:rsid w:val="00B15DB0"/>
    <w:rsid w:val="00B1719E"/>
    <w:rsid w:val="00B202B3"/>
    <w:rsid w:val="00B20856"/>
    <w:rsid w:val="00B20C69"/>
    <w:rsid w:val="00B2181C"/>
    <w:rsid w:val="00B2241D"/>
    <w:rsid w:val="00B25203"/>
    <w:rsid w:val="00B25F05"/>
    <w:rsid w:val="00B260C4"/>
    <w:rsid w:val="00B26177"/>
    <w:rsid w:val="00B27E29"/>
    <w:rsid w:val="00B27E93"/>
    <w:rsid w:val="00B3021A"/>
    <w:rsid w:val="00B30439"/>
    <w:rsid w:val="00B31295"/>
    <w:rsid w:val="00B3350F"/>
    <w:rsid w:val="00B339BF"/>
    <w:rsid w:val="00B33FDC"/>
    <w:rsid w:val="00B342EF"/>
    <w:rsid w:val="00B35751"/>
    <w:rsid w:val="00B401F4"/>
    <w:rsid w:val="00B40251"/>
    <w:rsid w:val="00B40B12"/>
    <w:rsid w:val="00B4161E"/>
    <w:rsid w:val="00B41823"/>
    <w:rsid w:val="00B41B66"/>
    <w:rsid w:val="00B41FEA"/>
    <w:rsid w:val="00B42274"/>
    <w:rsid w:val="00B42370"/>
    <w:rsid w:val="00B4349C"/>
    <w:rsid w:val="00B43A01"/>
    <w:rsid w:val="00B44279"/>
    <w:rsid w:val="00B4527D"/>
    <w:rsid w:val="00B460BA"/>
    <w:rsid w:val="00B46996"/>
    <w:rsid w:val="00B46DE2"/>
    <w:rsid w:val="00B472D5"/>
    <w:rsid w:val="00B47638"/>
    <w:rsid w:val="00B47AD1"/>
    <w:rsid w:val="00B47C2B"/>
    <w:rsid w:val="00B503B4"/>
    <w:rsid w:val="00B52287"/>
    <w:rsid w:val="00B52588"/>
    <w:rsid w:val="00B5264E"/>
    <w:rsid w:val="00B5282D"/>
    <w:rsid w:val="00B5371D"/>
    <w:rsid w:val="00B5384E"/>
    <w:rsid w:val="00B54D57"/>
    <w:rsid w:val="00B5562D"/>
    <w:rsid w:val="00B57B6F"/>
    <w:rsid w:val="00B604EA"/>
    <w:rsid w:val="00B60E50"/>
    <w:rsid w:val="00B61BCF"/>
    <w:rsid w:val="00B61E28"/>
    <w:rsid w:val="00B6287E"/>
    <w:rsid w:val="00B66EFE"/>
    <w:rsid w:val="00B713C4"/>
    <w:rsid w:val="00B72371"/>
    <w:rsid w:val="00B72CE4"/>
    <w:rsid w:val="00B73F57"/>
    <w:rsid w:val="00B74270"/>
    <w:rsid w:val="00B746B8"/>
    <w:rsid w:val="00B773A4"/>
    <w:rsid w:val="00B776F3"/>
    <w:rsid w:val="00B80153"/>
    <w:rsid w:val="00B82AE9"/>
    <w:rsid w:val="00B82E33"/>
    <w:rsid w:val="00B83167"/>
    <w:rsid w:val="00B83CA9"/>
    <w:rsid w:val="00B83D25"/>
    <w:rsid w:val="00B85748"/>
    <w:rsid w:val="00B85769"/>
    <w:rsid w:val="00B8697D"/>
    <w:rsid w:val="00B86E78"/>
    <w:rsid w:val="00B876B5"/>
    <w:rsid w:val="00B8777B"/>
    <w:rsid w:val="00B903C9"/>
    <w:rsid w:val="00B907C0"/>
    <w:rsid w:val="00B90985"/>
    <w:rsid w:val="00B93AB2"/>
    <w:rsid w:val="00B962F3"/>
    <w:rsid w:val="00B96E20"/>
    <w:rsid w:val="00B975DC"/>
    <w:rsid w:val="00BA0070"/>
    <w:rsid w:val="00BA07C0"/>
    <w:rsid w:val="00BA07E7"/>
    <w:rsid w:val="00BA0CCB"/>
    <w:rsid w:val="00BA0DFA"/>
    <w:rsid w:val="00BA261B"/>
    <w:rsid w:val="00BA2A11"/>
    <w:rsid w:val="00BA31AC"/>
    <w:rsid w:val="00BA349C"/>
    <w:rsid w:val="00BA4871"/>
    <w:rsid w:val="00BA5333"/>
    <w:rsid w:val="00BA5B28"/>
    <w:rsid w:val="00BA6780"/>
    <w:rsid w:val="00BA6EA4"/>
    <w:rsid w:val="00BA72F1"/>
    <w:rsid w:val="00BB0058"/>
    <w:rsid w:val="00BB080D"/>
    <w:rsid w:val="00BB1285"/>
    <w:rsid w:val="00BB21C6"/>
    <w:rsid w:val="00BB22EA"/>
    <w:rsid w:val="00BB26E2"/>
    <w:rsid w:val="00BB342C"/>
    <w:rsid w:val="00BB3649"/>
    <w:rsid w:val="00BB5A3C"/>
    <w:rsid w:val="00BB71A3"/>
    <w:rsid w:val="00BB7315"/>
    <w:rsid w:val="00BC033A"/>
    <w:rsid w:val="00BC0411"/>
    <w:rsid w:val="00BC06AE"/>
    <w:rsid w:val="00BC0D08"/>
    <w:rsid w:val="00BC189D"/>
    <w:rsid w:val="00BC2187"/>
    <w:rsid w:val="00BC24BE"/>
    <w:rsid w:val="00BC3B1A"/>
    <w:rsid w:val="00BC3B1B"/>
    <w:rsid w:val="00BC42B6"/>
    <w:rsid w:val="00BC462F"/>
    <w:rsid w:val="00BC547E"/>
    <w:rsid w:val="00BC5E36"/>
    <w:rsid w:val="00BC7AC4"/>
    <w:rsid w:val="00BD18B8"/>
    <w:rsid w:val="00BD1A89"/>
    <w:rsid w:val="00BD2918"/>
    <w:rsid w:val="00BD346D"/>
    <w:rsid w:val="00BD3C48"/>
    <w:rsid w:val="00BD3E24"/>
    <w:rsid w:val="00BD4FA0"/>
    <w:rsid w:val="00BD64CB"/>
    <w:rsid w:val="00BD6639"/>
    <w:rsid w:val="00BD6E64"/>
    <w:rsid w:val="00BD7920"/>
    <w:rsid w:val="00BE015E"/>
    <w:rsid w:val="00BE0259"/>
    <w:rsid w:val="00BE0CE5"/>
    <w:rsid w:val="00BE165B"/>
    <w:rsid w:val="00BE1C93"/>
    <w:rsid w:val="00BE3082"/>
    <w:rsid w:val="00BE3495"/>
    <w:rsid w:val="00BE3875"/>
    <w:rsid w:val="00BE3948"/>
    <w:rsid w:val="00BE40E9"/>
    <w:rsid w:val="00BE5F5B"/>
    <w:rsid w:val="00BE69AC"/>
    <w:rsid w:val="00BE6D1E"/>
    <w:rsid w:val="00BE7A2E"/>
    <w:rsid w:val="00BF06B4"/>
    <w:rsid w:val="00BF1B25"/>
    <w:rsid w:val="00BF1DE0"/>
    <w:rsid w:val="00BF33D9"/>
    <w:rsid w:val="00BF391C"/>
    <w:rsid w:val="00BF4037"/>
    <w:rsid w:val="00BF4762"/>
    <w:rsid w:val="00BF49F8"/>
    <w:rsid w:val="00BF4C42"/>
    <w:rsid w:val="00BF5582"/>
    <w:rsid w:val="00BF6016"/>
    <w:rsid w:val="00BF73FB"/>
    <w:rsid w:val="00BF7892"/>
    <w:rsid w:val="00BF7FBE"/>
    <w:rsid w:val="00C00AB0"/>
    <w:rsid w:val="00C021BF"/>
    <w:rsid w:val="00C02B34"/>
    <w:rsid w:val="00C031FD"/>
    <w:rsid w:val="00C03234"/>
    <w:rsid w:val="00C041B4"/>
    <w:rsid w:val="00C041E1"/>
    <w:rsid w:val="00C04BB1"/>
    <w:rsid w:val="00C0752C"/>
    <w:rsid w:val="00C07635"/>
    <w:rsid w:val="00C07DE5"/>
    <w:rsid w:val="00C1002E"/>
    <w:rsid w:val="00C10E23"/>
    <w:rsid w:val="00C11737"/>
    <w:rsid w:val="00C11B3D"/>
    <w:rsid w:val="00C11C47"/>
    <w:rsid w:val="00C13251"/>
    <w:rsid w:val="00C14C65"/>
    <w:rsid w:val="00C15920"/>
    <w:rsid w:val="00C160FB"/>
    <w:rsid w:val="00C16110"/>
    <w:rsid w:val="00C1624C"/>
    <w:rsid w:val="00C163A4"/>
    <w:rsid w:val="00C16404"/>
    <w:rsid w:val="00C169D2"/>
    <w:rsid w:val="00C17B21"/>
    <w:rsid w:val="00C20576"/>
    <w:rsid w:val="00C20C03"/>
    <w:rsid w:val="00C20F30"/>
    <w:rsid w:val="00C2109C"/>
    <w:rsid w:val="00C2390D"/>
    <w:rsid w:val="00C23971"/>
    <w:rsid w:val="00C23AAF"/>
    <w:rsid w:val="00C23F58"/>
    <w:rsid w:val="00C24465"/>
    <w:rsid w:val="00C24A25"/>
    <w:rsid w:val="00C24BBA"/>
    <w:rsid w:val="00C24F60"/>
    <w:rsid w:val="00C26C4B"/>
    <w:rsid w:val="00C26FD8"/>
    <w:rsid w:val="00C27AEB"/>
    <w:rsid w:val="00C30A35"/>
    <w:rsid w:val="00C30B7A"/>
    <w:rsid w:val="00C3182C"/>
    <w:rsid w:val="00C321C3"/>
    <w:rsid w:val="00C3249E"/>
    <w:rsid w:val="00C32AA8"/>
    <w:rsid w:val="00C33DC7"/>
    <w:rsid w:val="00C34FE2"/>
    <w:rsid w:val="00C3548D"/>
    <w:rsid w:val="00C4056D"/>
    <w:rsid w:val="00C4089A"/>
    <w:rsid w:val="00C426C1"/>
    <w:rsid w:val="00C42BB0"/>
    <w:rsid w:val="00C43622"/>
    <w:rsid w:val="00C43B0B"/>
    <w:rsid w:val="00C4416C"/>
    <w:rsid w:val="00C4483C"/>
    <w:rsid w:val="00C45666"/>
    <w:rsid w:val="00C46813"/>
    <w:rsid w:val="00C469F4"/>
    <w:rsid w:val="00C478E1"/>
    <w:rsid w:val="00C47B73"/>
    <w:rsid w:val="00C47CAA"/>
    <w:rsid w:val="00C47D24"/>
    <w:rsid w:val="00C50BB3"/>
    <w:rsid w:val="00C50F49"/>
    <w:rsid w:val="00C51359"/>
    <w:rsid w:val="00C516A9"/>
    <w:rsid w:val="00C52154"/>
    <w:rsid w:val="00C52825"/>
    <w:rsid w:val="00C53113"/>
    <w:rsid w:val="00C5335D"/>
    <w:rsid w:val="00C53CCC"/>
    <w:rsid w:val="00C53D4A"/>
    <w:rsid w:val="00C545DB"/>
    <w:rsid w:val="00C54601"/>
    <w:rsid w:val="00C54696"/>
    <w:rsid w:val="00C54C5B"/>
    <w:rsid w:val="00C55003"/>
    <w:rsid w:val="00C563CA"/>
    <w:rsid w:val="00C5656F"/>
    <w:rsid w:val="00C57077"/>
    <w:rsid w:val="00C575CA"/>
    <w:rsid w:val="00C606DD"/>
    <w:rsid w:val="00C60F8E"/>
    <w:rsid w:val="00C61495"/>
    <w:rsid w:val="00C61C1E"/>
    <w:rsid w:val="00C61ECC"/>
    <w:rsid w:val="00C624D2"/>
    <w:rsid w:val="00C62623"/>
    <w:rsid w:val="00C63272"/>
    <w:rsid w:val="00C6336E"/>
    <w:rsid w:val="00C63D67"/>
    <w:rsid w:val="00C63E16"/>
    <w:rsid w:val="00C64AB7"/>
    <w:rsid w:val="00C656BF"/>
    <w:rsid w:val="00C65A39"/>
    <w:rsid w:val="00C65FB4"/>
    <w:rsid w:val="00C661E5"/>
    <w:rsid w:val="00C673D6"/>
    <w:rsid w:val="00C67857"/>
    <w:rsid w:val="00C704C3"/>
    <w:rsid w:val="00C71A1C"/>
    <w:rsid w:val="00C73CB3"/>
    <w:rsid w:val="00C73E02"/>
    <w:rsid w:val="00C74A7E"/>
    <w:rsid w:val="00C75635"/>
    <w:rsid w:val="00C7625D"/>
    <w:rsid w:val="00C76E85"/>
    <w:rsid w:val="00C7748D"/>
    <w:rsid w:val="00C803F5"/>
    <w:rsid w:val="00C82AC8"/>
    <w:rsid w:val="00C8309D"/>
    <w:rsid w:val="00C83481"/>
    <w:rsid w:val="00C83AC3"/>
    <w:rsid w:val="00C86A50"/>
    <w:rsid w:val="00C90107"/>
    <w:rsid w:val="00C90874"/>
    <w:rsid w:val="00C90DA3"/>
    <w:rsid w:val="00C91A9A"/>
    <w:rsid w:val="00C91F6E"/>
    <w:rsid w:val="00C92D37"/>
    <w:rsid w:val="00C94823"/>
    <w:rsid w:val="00C95378"/>
    <w:rsid w:val="00C95A1C"/>
    <w:rsid w:val="00C95CCC"/>
    <w:rsid w:val="00C960F1"/>
    <w:rsid w:val="00C9706A"/>
    <w:rsid w:val="00CA09D3"/>
    <w:rsid w:val="00CA11D7"/>
    <w:rsid w:val="00CA1377"/>
    <w:rsid w:val="00CA154C"/>
    <w:rsid w:val="00CA1561"/>
    <w:rsid w:val="00CA1EC6"/>
    <w:rsid w:val="00CA2C72"/>
    <w:rsid w:val="00CA2F9E"/>
    <w:rsid w:val="00CA3804"/>
    <w:rsid w:val="00CA3CBD"/>
    <w:rsid w:val="00CA3F92"/>
    <w:rsid w:val="00CA4657"/>
    <w:rsid w:val="00CA559D"/>
    <w:rsid w:val="00CA5981"/>
    <w:rsid w:val="00CA5C7F"/>
    <w:rsid w:val="00CA5DEF"/>
    <w:rsid w:val="00CA6FB7"/>
    <w:rsid w:val="00CB05B2"/>
    <w:rsid w:val="00CB0792"/>
    <w:rsid w:val="00CB14C1"/>
    <w:rsid w:val="00CB1A74"/>
    <w:rsid w:val="00CB31D8"/>
    <w:rsid w:val="00CB33E5"/>
    <w:rsid w:val="00CB38C7"/>
    <w:rsid w:val="00CB3B17"/>
    <w:rsid w:val="00CB4275"/>
    <w:rsid w:val="00CB691F"/>
    <w:rsid w:val="00CB698D"/>
    <w:rsid w:val="00CB6AAA"/>
    <w:rsid w:val="00CB772C"/>
    <w:rsid w:val="00CC03FE"/>
    <w:rsid w:val="00CC093D"/>
    <w:rsid w:val="00CC11CD"/>
    <w:rsid w:val="00CC2908"/>
    <w:rsid w:val="00CC2E0F"/>
    <w:rsid w:val="00CC3974"/>
    <w:rsid w:val="00CC4801"/>
    <w:rsid w:val="00CC4A50"/>
    <w:rsid w:val="00CC7343"/>
    <w:rsid w:val="00CC7410"/>
    <w:rsid w:val="00CC7436"/>
    <w:rsid w:val="00CC7934"/>
    <w:rsid w:val="00CC7FCC"/>
    <w:rsid w:val="00CD075C"/>
    <w:rsid w:val="00CD0C46"/>
    <w:rsid w:val="00CD101A"/>
    <w:rsid w:val="00CD20C4"/>
    <w:rsid w:val="00CD2844"/>
    <w:rsid w:val="00CD2E00"/>
    <w:rsid w:val="00CD4174"/>
    <w:rsid w:val="00CD43C9"/>
    <w:rsid w:val="00CD466C"/>
    <w:rsid w:val="00CD57EA"/>
    <w:rsid w:val="00CD5C01"/>
    <w:rsid w:val="00CD5EB8"/>
    <w:rsid w:val="00CD71D6"/>
    <w:rsid w:val="00CE06A7"/>
    <w:rsid w:val="00CE25EC"/>
    <w:rsid w:val="00CE30DD"/>
    <w:rsid w:val="00CE3661"/>
    <w:rsid w:val="00CE3A77"/>
    <w:rsid w:val="00CE3CE0"/>
    <w:rsid w:val="00CE4527"/>
    <w:rsid w:val="00CE4904"/>
    <w:rsid w:val="00CE4FAA"/>
    <w:rsid w:val="00CE5EFD"/>
    <w:rsid w:val="00CE66CE"/>
    <w:rsid w:val="00CE748D"/>
    <w:rsid w:val="00CF0B09"/>
    <w:rsid w:val="00CF18FE"/>
    <w:rsid w:val="00CF2AB6"/>
    <w:rsid w:val="00CF3299"/>
    <w:rsid w:val="00CF33DA"/>
    <w:rsid w:val="00CF371A"/>
    <w:rsid w:val="00CF4781"/>
    <w:rsid w:val="00CF4C11"/>
    <w:rsid w:val="00CF4EA1"/>
    <w:rsid w:val="00CF6C32"/>
    <w:rsid w:val="00CF70D5"/>
    <w:rsid w:val="00CF7960"/>
    <w:rsid w:val="00CF7B51"/>
    <w:rsid w:val="00D00F88"/>
    <w:rsid w:val="00D01BDF"/>
    <w:rsid w:val="00D01C7A"/>
    <w:rsid w:val="00D02113"/>
    <w:rsid w:val="00D04027"/>
    <w:rsid w:val="00D0422C"/>
    <w:rsid w:val="00D047FF"/>
    <w:rsid w:val="00D048CC"/>
    <w:rsid w:val="00D05701"/>
    <w:rsid w:val="00D068AD"/>
    <w:rsid w:val="00D0723F"/>
    <w:rsid w:val="00D0797D"/>
    <w:rsid w:val="00D1097A"/>
    <w:rsid w:val="00D115C7"/>
    <w:rsid w:val="00D125B5"/>
    <w:rsid w:val="00D13B27"/>
    <w:rsid w:val="00D13C3B"/>
    <w:rsid w:val="00D15BDF"/>
    <w:rsid w:val="00D16FDF"/>
    <w:rsid w:val="00D20876"/>
    <w:rsid w:val="00D20B74"/>
    <w:rsid w:val="00D2144A"/>
    <w:rsid w:val="00D2299F"/>
    <w:rsid w:val="00D23089"/>
    <w:rsid w:val="00D237B5"/>
    <w:rsid w:val="00D2661A"/>
    <w:rsid w:val="00D26681"/>
    <w:rsid w:val="00D274AF"/>
    <w:rsid w:val="00D27A09"/>
    <w:rsid w:val="00D30402"/>
    <w:rsid w:val="00D30521"/>
    <w:rsid w:val="00D3087D"/>
    <w:rsid w:val="00D326F1"/>
    <w:rsid w:val="00D328F8"/>
    <w:rsid w:val="00D32FD6"/>
    <w:rsid w:val="00D33351"/>
    <w:rsid w:val="00D341BD"/>
    <w:rsid w:val="00D3490E"/>
    <w:rsid w:val="00D34EC7"/>
    <w:rsid w:val="00D355E4"/>
    <w:rsid w:val="00D366B5"/>
    <w:rsid w:val="00D36A99"/>
    <w:rsid w:val="00D36C1F"/>
    <w:rsid w:val="00D436C1"/>
    <w:rsid w:val="00D43A2D"/>
    <w:rsid w:val="00D45171"/>
    <w:rsid w:val="00D4527A"/>
    <w:rsid w:val="00D4552A"/>
    <w:rsid w:val="00D4561A"/>
    <w:rsid w:val="00D46135"/>
    <w:rsid w:val="00D4614E"/>
    <w:rsid w:val="00D46192"/>
    <w:rsid w:val="00D47446"/>
    <w:rsid w:val="00D47674"/>
    <w:rsid w:val="00D47A1B"/>
    <w:rsid w:val="00D47D7E"/>
    <w:rsid w:val="00D5014F"/>
    <w:rsid w:val="00D50435"/>
    <w:rsid w:val="00D506D2"/>
    <w:rsid w:val="00D50F4A"/>
    <w:rsid w:val="00D51B33"/>
    <w:rsid w:val="00D51FA2"/>
    <w:rsid w:val="00D529A3"/>
    <w:rsid w:val="00D52A60"/>
    <w:rsid w:val="00D52E7F"/>
    <w:rsid w:val="00D53A78"/>
    <w:rsid w:val="00D55107"/>
    <w:rsid w:val="00D56252"/>
    <w:rsid w:val="00D57916"/>
    <w:rsid w:val="00D600D2"/>
    <w:rsid w:val="00D607DB"/>
    <w:rsid w:val="00D60D82"/>
    <w:rsid w:val="00D614E0"/>
    <w:rsid w:val="00D61E5E"/>
    <w:rsid w:val="00D62073"/>
    <w:rsid w:val="00D62750"/>
    <w:rsid w:val="00D629CF"/>
    <w:rsid w:val="00D62AF6"/>
    <w:rsid w:val="00D63458"/>
    <w:rsid w:val="00D63AF4"/>
    <w:rsid w:val="00D64489"/>
    <w:rsid w:val="00D646B0"/>
    <w:rsid w:val="00D6471F"/>
    <w:rsid w:val="00D64A5B"/>
    <w:rsid w:val="00D64EEF"/>
    <w:rsid w:val="00D65DCE"/>
    <w:rsid w:val="00D672FD"/>
    <w:rsid w:val="00D70361"/>
    <w:rsid w:val="00D70538"/>
    <w:rsid w:val="00D71894"/>
    <w:rsid w:val="00D719B1"/>
    <w:rsid w:val="00D72056"/>
    <w:rsid w:val="00D7280B"/>
    <w:rsid w:val="00D730A7"/>
    <w:rsid w:val="00D7449E"/>
    <w:rsid w:val="00D745F4"/>
    <w:rsid w:val="00D757F4"/>
    <w:rsid w:val="00D75F55"/>
    <w:rsid w:val="00D77DA1"/>
    <w:rsid w:val="00D811B8"/>
    <w:rsid w:val="00D812A6"/>
    <w:rsid w:val="00D8131B"/>
    <w:rsid w:val="00D81E1E"/>
    <w:rsid w:val="00D82214"/>
    <w:rsid w:val="00D823E1"/>
    <w:rsid w:val="00D84C53"/>
    <w:rsid w:val="00D84EAA"/>
    <w:rsid w:val="00D877FE"/>
    <w:rsid w:val="00D900A5"/>
    <w:rsid w:val="00D9166B"/>
    <w:rsid w:val="00D91B21"/>
    <w:rsid w:val="00D93917"/>
    <w:rsid w:val="00D95907"/>
    <w:rsid w:val="00D9634A"/>
    <w:rsid w:val="00D96C18"/>
    <w:rsid w:val="00D9758A"/>
    <w:rsid w:val="00D97C37"/>
    <w:rsid w:val="00DA0559"/>
    <w:rsid w:val="00DA05FE"/>
    <w:rsid w:val="00DA0DDC"/>
    <w:rsid w:val="00DA142B"/>
    <w:rsid w:val="00DA1E5E"/>
    <w:rsid w:val="00DA2372"/>
    <w:rsid w:val="00DA2829"/>
    <w:rsid w:val="00DA3231"/>
    <w:rsid w:val="00DA3333"/>
    <w:rsid w:val="00DA48C6"/>
    <w:rsid w:val="00DA55AF"/>
    <w:rsid w:val="00DA599D"/>
    <w:rsid w:val="00DA6433"/>
    <w:rsid w:val="00DA6898"/>
    <w:rsid w:val="00DA6934"/>
    <w:rsid w:val="00DA7547"/>
    <w:rsid w:val="00DA77AE"/>
    <w:rsid w:val="00DB043A"/>
    <w:rsid w:val="00DB05AD"/>
    <w:rsid w:val="00DB05E3"/>
    <w:rsid w:val="00DB1FBC"/>
    <w:rsid w:val="00DB2C7C"/>
    <w:rsid w:val="00DB366F"/>
    <w:rsid w:val="00DB3E26"/>
    <w:rsid w:val="00DB41F2"/>
    <w:rsid w:val="00DB4289"/>
    <w:rsid w:val="00DB43F0"/>
    <w:rsid w:val="00DB4886"/>
    <w:rsid w:val="00DB493D"/>
    <w:rsid w:val="00DB51F9"/>
    <w:rsid w:val="00DB610E"/>
    <w:rsid w:val="00DB6962"/>
    <w:rsid w:val="00DB741D"/>
    <w:rsid w:val="00DB78DD"/>
    <w:rsid w:val="00DC14D6"/>
    <w:rsid w:val="00DC15C3"/>
    <w:rsid w:val="00DC2112"/>
    <w:rsid w:val="00DC34E2"/>
    <w:rsid w:val="00DC3A0E"/>
    <w:rsid w:val="00DC42D8"/>
    <w:rsid w:val="00DC53A7"/>
    <w:rsid w:val="00DC5453"/>
    <w:rsid w:val="00DC54A0"/>
    <w:rsid w:val="00DC68E6"/>
    <w:rsid w:val="00DC72B4"/>
    <w:rsid w:val="00DC7845"/>
    <w:rsid w:val="00DD0633"/>
    <w:rsid w:val="00DD0849"/>
    <w:rsid w:val="00DD1B94"/>
    <w:rsid w:val="00DD1D0C"/>
    <w:rsid w:val="00DD38C5"/>
    <w:rsid w:val="00DD3B35"/>
    <w:rsid w:val="00DD5D00"/>
    <w:rsid w:val="00DD63E3"/>
    <w:rsid w:val="00DD6836"/>
    <w:rsid w:val="00DD77BA"/>
    <w:rsid w:val="00DD7A85"/>
    <w:rsid w:val="00DE09E7"/>
    <w:rsid w:val="00DE0FE3"/>
    <w:rsid w:val="00DE12FB"/>
    <w:rsid w:val="00DE178D"/>
    <w:rsid w:val="00DE29DB"/>
    <w:rsid w:val="00DE30B5"/>
    <w:rsid w:val="00DE368B"/>
    <w:rsid w:val="00DE3E8E"/>
    <w:rsid w:val="00DE3EB0"/>
    <w:rsid w:val="00DE41C5"/>
    <w:rsid w:val="00DE46C7"/>
    <w:rsid w:val="00DE49A8"/>
    <w:rsid w:val="00DE4AF6"/>
    <w:rsid w:val="00DE5841"/>
    <w:rsid w:val="00DE593A"/>
    <w:rsid w:val="00DE5E5D"/>
    <w:rsid w:val="00DE7944"/>
    <w:rsid w:val="00DE7A5F"/>
    <w:rsid w:val="00DF260B"/>
    <w:rsid w:val="00DF344E"/>
    <w:rsid w:val="00DF3D60"/>
    <w:rsid w:val="00DF434D"/>
    <w:rsid w:val="00DF4612"/>
    <w:rsid w:val="00DF57A9"/>
    <w:rsid w:val="00DF5819"/>
    <w:rsid w:val="00DF5F87"/>
    <w:rsid w:val="00DF61EC"/>
    <w:rsid w:val="00DF63EF"/>
    <w:rsid w:val="00DF6834"/>
    <w:rsid w:val="00DF6925"/>
    <w:rsid w:val="00E02FB9"/>
    <w:rsid w:val="00E03960"/>
    <w:rsid w:val="00E04362"/>
    <w:rsid w:val="00E0535A"/>
    <w:rsid w:val="00E07A52"/>
    <w:rsid w:val="00E07DE8"/>
    <w:rsid w:val="00E10AEF"/>
    <w:rsid w:val="00E10CDF"/>
    <w:rsid w:val="00E112B2"/>
    <w:rsid w:val="00E119AC"/>
    <w:rsid w:val="00E11B68"/>
    <w:rsid w:val="00E12B98"/>
    <w:rsid w:val="00E12DC6"/>
    <w:rsid w:val="00E13EA9"/>
    <w:rsid w:val="00E14ADE"/>
    <w:rsid w:val="00E14E80"/>
    <w:rsid w:val="00E15ED3"/>
    <w:rsid w:val="00E162DA"/>
    <w:rsid w:val="00E169A3"/>
    <w:rsid w:val="00E17DF3"/>
    <w:rsid w:val="00E2075F"/>
    <w:rsid w:val="00E21AB4"/>
    <w:rsid w:val="00E21B10"/>
    <w:rsid w:val="00E22C8E"/>
    <w:rsid w:val="00E2307D"/>
    <w:rsid w:val="00E234BE"/>
    <w:rsid w:val="00E24D99"/>
    <w:rsid w:val="00E24EEF"/>
    <w:rsid w:val="00E25665"/>
    <w:rsid w:val="00E302F2"/>
    <w:rsid w:val="00E30DCB"/>
    <w:rsid w:val="00E31C07"/>
    <w:rsid w:val="00E31EC6"/>
    <w:rsid w:val="00E32DAD"/>
    <w:rsid w:val="00E32F41"/>
    <w:rsid w:val="00E331D4"/>
    <w:rsid w:val="00E335A4"/>
    <w:rsid w:val="00E35623"/>
    <w:rsid w:val="00E35C33"/>
    <w:rsid w:val="00E35D96"/>
    <w:rsid w:val="00E36230"/>
    <w:rsid w:val="00E36C88"/>
    <w:rsid w:val="00E37675"/>
    <w:rsid w:val="00E4115C"/>
    <w:rsid w:val="00E42461"/>
    <w:rsid w:val="00E424BB"/>
    <w:rsid w:val="00E424C7"/>
    <w:rsid w:val="00E425DF"/>
    <w:rsid w:val="00E4274C"/>
    <w:rsid w:val="00E4291B"/>
    <w:rsid w:val="00E4334F"/>
    <w:rsid w:val="00E44250"/>
    <w:rsid w:val="00E45EFF"/>
    <w:rsid w:val="00E4658A"/>
    <w:rsid w:val="00E47365"/>
    <w:rsid w:val="00E509A4"/>
    <w:rsid w:val="00E50C50"/>
    <w:rsid w:val="00E50D3C"/>
    <w:rsid w:val="00E515C3"/>
    <w:rsid w:val="00E51CF0"/>
    <w:rsid w:val="00E51FA1"/>
    <w:rsid w:val="00E52382"/>
    <w:rsid w:val="00E531E3"/>
    <w:rsid w:val="00E53637"/>
    <w:rsid w:val="00E536F0"/>
    <w:rsid w:val="00E54F1F"/>
    <w:rsid w:val="00E56663"/>
    <w:rsid w:val="00E57B2E"/>
    <w:rsid w:val="00E60B50"/>
    <w:rsid w:val="00E60F8A"/>
    <w:rsid w:val="00E616E5"/>
    <w:rsid w:val="00E6221C"/>
    <w:rsid w:val="00E62D8B"/>
    <w:rsid w:val="00E6350F"/>
    <w:rsid w:val="00E63D84"/>
    <w:rsid w:val="00E6467A"/>
    <w:rsid w:val="00E64831"/>
    <w:rsid w:val="00E64C74"/>
    <w:rsid w:val="00E65479"/>
    <w:rsid w:val="00E66F36"/>
    <w:rsid w:val="00E67B86"/>
    <w:rsid w:val="00E704F6"/>
    <w:rsid w:val="00E70890"/>
    <w:rsid w:val="00E7107E"/>
    <w:rsid w:val="00E7125F"/>
    <w:rsid w:val="00E717EF"/>
    <w:rsid w:val="00E719EB"/>
    <w:rsid w:val="00E73645"/>
    <w:rsid w:val="00E7397C"/>
    <w:rsid w:val="00E73F65"/>
    <w:rsid w:val="00E74308"/>
    <w:rsid w:val="00E749E8"/>
    <w:rsid w:val="00E74BE8"/>
    <w:rsid w:val="00E74E81"/>
    <w:rsid w:val="00E74EBF"/>
    <w:rsid w:val="00E75933"/>
    <w:rsid w:val="00E75DFD"/>
    <w:rsid w:val="00E75E01"/>
    <w:rsid w:val="00E75F32"/>
    <w:rsid w:val="00E760B4"/>
    <w:rsid w:val="00E7642B"/>
    <w:rsid w:val="00E77DB2"/>
    <w:rsid w:val="00E80030"/>
    <w:rsid w:val="00E803C8"/>
    <w:rsid w:val="00E803E5"/>
    <w:rsid w:val="00E8062A"/>
    <w:rsid w:val="00E8128D"/>
    <w:rsid w:val="00E8128F"/>
    <w:rsid w:val="00E819F1"/>
    <w:rsid w:val="00E82CB3"/>
    <w:rsid w:val="00E82DA0"/>
    <w:rsid w:val="00E831AC"/>
    <w:rsid w:val="00E83281"/>
    <w:rsid w:val="00E83FCE"/>
    <w:rsid w:val="00E84203"/>
    <w:rsid w:val="00E84642"/>
    <w:rsid w:val="00E84BFF"/>
    <w:rsid w:val="00E84D4D"/>
    <w:rsid w:val="00E84FBD"/>
    <w:rsid w:val="00E85824"/>
    <w:rsid w:val="00E85EFF"/>
    <w:rsid w:val="00E86D4C"/>
    <w:rsid w:val="00E90053"/>
    <w:rsid w:val="00E9086C"/>
    <w:rsid w:val="00E910DE"/>
    <w:rsid w:val="00E912E0"/>
    <w:rsid w:val="00E9204A"/>
    <w:rsid w:val="00E92EE2"/>
    <w:rsid w:val="00E9382A"/>
    <w:rsid w:val="00E93A8F"/>
    <w:rsid w:val="00E943EB"/>
    <w:rsid w:val="00E9662B"/>
    <w:rsid w:val="00E96A81"/>
    <w:rsid w:val="00E96CC0"/>
    <w:rsid w:val="00E96D3B"/>
    <w:rsid w:val="00E97728"/>
    <w:rsid w:val="00E977CC"/>
    <w:rsid w:val="00EA0383"/>
    <w:rsid w:val="00EA0CE7"/>
    <w:rsid w:val="00EA159D"/>
    <w:rsid w:val="00EA29D5"/>
    <w:rsid w:val="00EA2E70"/>
    <w:rsid w:val="00EA40F6"/>
    <w:rsid w:val="00EA44DA"/>
    <w:rsid w:val="00EA5239"/>
    <w:rsid w:val="00EA5696"/>
    <w:rsid w:val="00EA5E04"/>
    <w:rsid w:val="00EA5EB5"/>
    <w:rsid w:val="00EA5F72"/>
    <w:rsid w:val="00EA7305"/>
    <w:rsid w:val="00EA78A7"/>
    <w:rsid w:val="00EB0042"/>
    <w:rsid w:val="00EB02FD"/>
    <w:rsid w:val="00EB088E"/>
    <w:rsid w:val="00EB09F9"/>
    <w:rsid w:val="00EB129E"/>
    <w:rsid w:val="00EB17E0"/>
    <w:rsid w:val="00EB1EC4"/>
    <w:rsid w:val="00EB27CB"/>
    <w:rsid w:val="00EB327B"/>
    <w:rsid w:val="00EB3794"/>
    <w:rsid w:val="00EB3918"/>
    <w:rsid w:val="00EB3C1B"/>
    <w:rsid w:val="00EB3C1E"/>
    <w:rsid w:val="00EB3E38"/>
    <w:rsid w:val="00EB6EA4"/>
    <w:rsid w:val="00EB772C"/>
    <w:rsid w:val="00EC03AD"/>
    <w:rsid w:val="00EC0D81"/>
    <w:rsid w:val="00EC1202"/>
    <w:rsid w:val="00EC181E"/>
    <w:rsid w:val="00EC3D37"/>
    <w:rsid w:val="00EC484E"/>
    <w:rsid w:val="00EC4F60"/>
    <w:rsid w:val="00EC4F8C"/>
    <w:rsid w:val="00EC6CC5"/>
    <w:rsid w:val="00EC76F6"/>
    <w:rsid w:val="00EC792F"/>
    <w:rsid w:val="00EC79A0"/>
    <w:rsid w:val="00ED01AE"/>
    <w:rsid w:val="00ED0816"/>
    <w:rsid w:val="00ED0E07"/>
    <w:rsid w:val="00ED0F70"/>
    <w:rsid w:val="00ED1C61"/>
    <w:rsid w:val="00ED1D0B"/>
    <w:rsid w:val="00ED271B"/>
    <w:rsid w:val="00ED2CCB"/>
    <w:rsid w:val="00ED424E"/>
    <w:rsid w:val="00ED5ADC"/>
    <w:rsid w:val="00ED5DB4"/>
    <w:rsid w:val="00ED6034"/>
    <w:rsid w:val="00EE1CCC"/>
    <w:rsid w:val="00EE3D8C"/>
    <w:rsid w:val="00EE41F8"/>
    <w:rsid w:val="00EE56E4"/>
    <w:rsid w:val="00EE5714"/>
    <w:rsid w:val="00EE778F"/>
    <w:rsid w:val="00EE7ED5"/>
    <w:rsid w:val="00EF0CA6"/>
    <w:rsid w:val="00EF17C4"/>
    <w:rsid w:val="00EF1CDA"/>
    <w:rsid w:val="00EF1D62"/>
    <w:rsid w:val="00EF1EF9"/>
    <w:rsid w:val="00EF3799"/>
    <w:rsid w:val="00EF3863"/>
    <w:rsid w:val="00EF3A86"/>
    <w:rsid w:val="00EF436D"/>
    <w:rsid w:val="00EF4A02"/>
    <w:rsid w:val="00EF4BAE"/>
    <w:rsid w:val="00EF517A"/>
    <w:rsid w:val="00EF56B0"/>
    <w:rsid w:val="00EF57E4"/>
    <w:rsid w:val="00EF6332"/>
    <w:rsid w:val="00EF6B1C"/>
    <w:rsid w:val="00EF6D47"/>
    <w:rsid w:val="00EF6DEA"/>
    <w:rsid w:val="00F00222"/>
    <w:rsid w:val="00F01074"/>
    <w:rsid w:val="00F01A57"/>
    <w:rsid w:val="00F01C07"/>
    <w:rsid w:val="00F02C97"/>
    <w:rsid w:val="00F03853"/>
    <w:rsid w:val="00F03AEC"/>
    <w:rsid w:val="00F04D98"/>
    <w:rsid w:val="00F055EA"/>
    <w:rsid w:val="00F05D8B"/>
    <w:rsid w:val="00F061FA"/>
    <w:rsid w:val="00F0671C"/>
    <w:rsid w:val="00F0749A"/>
    <w:rsid w:val="00F0787E"/>
    <w:rsid w:val="00F102CA"/>
    <w:rsid w:val="00F11DC7"/>
    <w:rsid w:val="00F12046"/>
    <w:rsid w:val="00F1216A"/>
    <w:rsid w:val="00F125D6"/>
    <w:rsid w:val="00F12787"/>
    <w:rsid w:val="00F12E32"/>
    <w:rsid w:val="00F12FB2"/>
    <w:rsid w:val="00F1362B"/>
    <w:rsid w:val="00F140CC"/>
    <w:rsid w:val="00F1499D"/>
    <w:rsid w:val="00F153E8"/>
    <w:rsid w:val="00F15CE5"/>
    <w:rsid w:val="00F15FB6"/>
    <w:rsid w:val="00F15FFC"/>
    <w:rsid w:val="00F174E2"/>
    <w:rsid w:val="00F20804"/>
    <w:rsid w:val="00F209A4"/>
    <w:rsid w:val="00F20D66"/>
    <w:rsid w:val="00F210B5"/>
    <w:rsid w:val="00F2117B"/>
    <w:rsid w:val="00F218C2"/>
    <w:rsid w:val="00F223E3"/>
    <w:rsid w:val="00F23056"/>
    <w:rsid w:val="00F23821"/>
    <w:rsid w:val="00F24CEA"/>
    <w:rsid w:val="00F25DC2"/>
    <w:rsid w:val="00F25FFA"/>
    <w:rsid w:val="00F26950"/>
    <w:rsid w:val="00F26A09"/>
    <w:rsid w:val="00F26D44"/>
    <w:rsid w:val="00F306A6"/>
    <w:rsid w:val="00F30A87"/>
    <w:rsid w:val="00F311EE"/>
    <w:rsid w:val="00F318EB"/>
    <w:rsid w:val="00F31CE3"/>
    <w:rsid w:val="00F31E49"/>
    <w:rsid w:val="00F32924"/>
    <w:rsid w:val="00F330BE"/>
    <w:rsid w:val="00F341B0"/>
    <w:rsid w:val="00F35838"/>
    <w:rsid w:val="00F3607C"/>
    <w:rsid w:val="00F3720C"/>
    <w:rsid w:val="00F3776E"/>
    <w:rsid w:val="00F4032D"/>
    <w:rsid w:val="00F411E4"/>
    <w:rsid w:val="00F41A0B"/>
    <w:rsid w:val="00F4202D"/>
    <w:rsid w:val="00F4223E"/>
    <w:rsid w:val="00F42C28"/>
    <w:rsid w:val="00F42E6A"/>
    <w:rsid w:val="00F4326E"/>
    <w:rsid w:val="00F43346"/>
    <w:rsid w:val="00F43C79"/>
    <w:rsid w:val="00F43E9A"/>
    <w:rsid w:val="00F44847"/>
    <w:rsid w:val="00F45945"/>
    <w:rsid w:val="00F462AB"/>
    <w:rsid w:val="00F4767C"/>
    <w:rsid w:val="00F514C7"/>
    <w:rsid w:val="00F51956"/>
    <w:rsid w:val="00F51CF0"/>
    <w:rsid w:val="00F51D14"/>
    <w:rsid w:val="00F52D5E"/>
    <w:rsid w:val="00F52F1A"/>
    <w:rsid w:val="00F53186"/>
    <w:rsid w:val="00F5350F"/>
    <w:rsid w:val="00F53D29"/>
    <w:rsid w:val="00F53E75"/>
    <w:rsid w:val="00F53EC5"/>
    <w:rsid w:val="00F546C6"/>
    <w:rsid w:val="00F54B49"/>
    <w:rsid w:val="00F54FA6"/>
    <w:rsid w:val="00F556AA"/>
    <w:rsid w:val="00F55B68"/>
    <w:rsid w:val="00F56640"/>
    <w:rsid w:val="00F567B4"/>
    <w:rsid w:val="00F57236"/>
    <w:rsid w:val="00F57BCF"/>
    <w:rsid w:val="00F60B10"/>
    <w:rsid w:val="00F616DC"/>
    <w:rsid w:val="00F61A09"/>
    <w:rsid w:val="00F623EA"/>
    <w:rsid w:val="00F62780"/>
    <w:rsid w:val="00F634E9"/>
    <w:rsid w:val="00F659B7"/>
    <w:rsid w:val="00F65DBA"/>
    <w:rsid w:val="00F662B6"/>
    <w:rsid w:val="00F662F7"/>
    <w:rsid w:val="00F66B68"/>
    <w:rsid w:val="00F66F76"/>
    <w:rsid w:val="00F6745C"/>
    <w:rsid w:val="00F67519"/>
    <w:rsid w:val="00F67753"/>
    <w:rsid w:val="00F700C7"/>
    <w:rsid w:val="00F70E93"/>
    <w:rsid w:val="00F72AD5"/>
    <w:rsid w:val="00F73BF3"/>
    <w:rsid w:val="00F74206"/>
    <w:rsid w:val="00F74355"/>
    <w:rsid w:val="00F765B1"/>
    <w:rsid w:val="00F77225"/>
    <w:rsid w:val="00F802EA"/>
    <w:rsid w:val="00F81773"/>
    <w:rsid w:val="00F817FC"/>
    <w:rsid w:val="00F820A3"/>
    <w:rsid w:val="00F82411"/>
    <w:rsid w:val="00F82CAB"/>
    <w:rsid w:val="00F8342E"/>
    <w:rsid w:val="00F83A93"/>
    <w:rsid w:val="00F84538"/>
    <w:rsid w:val="00F857AD"/>
    <w:rsid w:val="00F85DB4"/>
    <w:rsid w:val="00F86A0F"/>
    <w:rsid w:val="00F86A1B"/>
    <w:rsid w:val="00F87540"/>
    <w:rsid w:val="00F922AF"/>
    <w:rsid w:val="00F9246A"/>
    <w:rsid w:val="00F92F3B"/>
    <w:rsid w:val="00F94EE6"/>
    <w:rsid w:val="00F9581D"/>
    <w:rsid w:val="00F96E93"/>
    <w:rsid w:val="00F977F3"/>
    <w:rsid w:val="00FA0686"/>
    <w:rsid w:val="00FA147C"/>
    <w:rsid w:val="00FA1F64"/>
    <w:rsid w:val="00FA2693"/>
    <w:rsid w:val="00FA2D47"/>
    <w:rsid w:val="00FA32B9"/>
    <w:rsid w:val="00FA3498"/>
    <w:rsid w:val="00FA3ECB"/>
    <w:rsid w:val="00FA407A"/>
    <w:rsid w:val="00FA42B9"/>
    <w:rsid w:val="00FA5742"/>
    <w:rsid w:val="00FA6525"/>
    <w:rsid w:val="00FA6F5D"/>
    <w:rsid w:val="00FA6F79"/>
    <w:rsid w:val="00FA7A13"/>
    <w:rsid w:val="00FA7BAC"/>
    <w:rsid w:val="00FB0863"/>
    <w:rsid w:val="00FB1363"/>
    <w:rsid w:val="00FB3539"/>
    <w:rsid w:val="00FB4D42"/>
    <w:rsid w:val="00FB6A44"/>
    <w:rsid w:val="00FB6BE2"/>
    <w:rsid w:val="00FB740E"/>
    <w:rsid w:val="00FB7A9D"/>
    <w:rsid w:val="00FC14C1"/>
    <w:rsid w:val="00FC1FAA"/>
    <w:rsid w:val="00FC2D96"/>
    <w:rsid w:val="00FC3159"/>
    <w:rsid w:val="00FC40E4"/>
    <w:rsid w:val="00FC412F"/>
    <w:rsid w:val="00FC488E"/>
    <w:rsid w:val="00FC494C"/>
    <w:rsid w:val="00FC4EE9"/>
    <w:rsid w:val="00FC5485"/>
    <w:rsid w:val="00FC677A"/>
    <w:rsid w:val="00FC6CEC"/>
    <w:rsid w:val="00FC764E"/>
    <w:rsid w:val="00FC7A40"/>
    <w:rsid w:val="00FC7D12"/>
    <w:rsid w:val="00FD0DF5"/>
    <w:rsid w:val="00FD13CC"/>
    <w:rsid w:val="00FD182A"/>
    <w:rsid w:val="00FD1C20"/>
    <w:rsid w:val="00FD31E5"/>
    <w:rsid w:val="00FD3973"/>
    <w:rsid w:val="00FD410D"/>
    <w:rsid w:val="00FD5F51"/>
    <w:rsid w:val="00FD681B"/>
    <w:rsid w:val="00FD6F9D"/>
    <w:rsid w:val="00FD75BA"/>
    <w:rsid w:val="00FD78AE"/>
    <w:rsid w:val="00FE161E"/>
    <w:rsid w:val="00FE2349"/>
    <w:rsid w:val="00FE2F9E"/>
    <w:rsid w:val="00FE30FE"/>
    <w:rsid w:val="00FE3143"/>
    <w:rsid w:val="00FE31CE"/>
    <w:rsid w:val="00FE3224"/>
    <w:rsid w:val="00FE370A"/>
    <w:rsid w:val="00FE3EB8"/>
    <w:rsid w:val="00FE4CFF"/>
    <w:rsid w:val="00FE51DB"/>
    <w:rsid w:val="00FE547E"/>
    <w:rsid w:val="00FE5CC9"/>
    <w:rsid w:val="00FE5EA1"/>
    <w:rsid w:val="00FE6E92"/>
    <w:rsid w:val="00FE7721"/>
    <w:rsid w:val="00FE7DF3"/>
    <w:rsid w:val="00FF0B44"/>
    <w:rsid w:val="00FF1FBA"/>
    <w:rsid w:val="00FF23BD"/>
    <w:rsid w:val="00FF3CA0"/>
    <w:rsid w:val="00FF42F5"/>
    <w:rsid w:val="00FF46D4"/>
    <w:rsid w:val="00FF5140"/>
    <w:rsid w:val="00FF5C51"/>
    <w:rsid w:val="00FF7480"/>
    <w:rsid w:val="00FF798B"/>
    <w:rsid w:val="6A173EBA"/>
    <w:rsid w:val="6AA0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BC1294"/>
  <w15:docId w15:val="{A413472C-AE7C-4189-87FC-F66DD350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A03FDB"/>
    <w:pPr>
      <w:overflowPunct w:val="0"/>
      <w:autoSpaceDE w:val="0"/>
      <w:autoSpaceDN w:val="0"/>
      <w:adjustRightInd w:val="0"/>
      <w:jc w:val="both"/>
      <w:textAlignment w:val="baseline"/>
    </w:pPr>
    <w:rPr>
      <w:rFonts w:ascii="맑은 고딕" w:eastAsia="맑은 고딕" w:hAnsi="맑은 고딕"/>
      <w:sz w:val="22"/>
    </w:rPr>
  </w:style>
  <w:style w:type="paragraph" w:styleId="11">
    <w:name w:val="heading 1"/>
    <w:aliases w:val="H1,level1,level1 + (영어) Times New Roman,(한글) 굴림,왼쪽:  0 cm,첫 줄:  0 cm,줄 간격: ... ...,Attribute Heading 1,가.,Level 1,LEVEL1,_Kapitelüberschrift,I,H11,H12,Heading 1-ERI,Heading 1-ERI1,Heading 1-ERI2,Heading 1-ERI3,Heading 1-ERI4,Heading 1-ERI5,대제목"/>
    <w:basedOn w:val="a3"/>
    <w:next w:val="20"/>
    <w:link w:val="1Char"/>
    <w:qFormat/>
    <w:rsid w:val="006036D7"/>
    <w:pPr>
      <w:keepNext/>
      <w:keepLines/>
      <w:spacing w:before="240" w:after="240" w:line="240" w:lineRule="atLeast"/>
      <w:outlineLvl w:val="0"/>
    </w:pPr>
    <w:rPr>
      <w:b/>
      <w:sz w:val="28"/>
      <w:szCs w:val="28"/>
      <w:lang w:val="en-GB"/>
    </w:rPr>
  </w:style>
  <w:style w:type="paragraph" w:styleId="20">
    <w:name w:val="heading 2"/>
    <w:aliases w:val="H2"/>
    <w:basedOn w:val="a3"/>
    <w:next w:val="3"/>
    <w:link w:val="2Char"/>
    <w:qFormat/>
    <w:rsid w:val="006036D7"/>
    <w:pPr>
      <w:keepNext/>
      <w:keepLines/>
      <w:spacing w:before="240" w:after="120"/>
      <w:outlineLvl w:val="1"/>
    </w:pPr>
    <w:rPr>
      <w:b/>
      <w:sz w:val="24"/>
      <w:lang w:val="en-GB"/>
    </w:rPr>
  </w:style>
  <w:style w:type="paragraph" w:styleId="3">
    <w:name w:val="heading 3"/>
    <w:aliases w:val="H3"/>
    <w:basedOn w:val="a3"/>
    <w:next w:val="a3"/>
    <w:link w:val="3Char"/>
    <w:qFormat/>
    <w:rsid w:val="00D47446"/>
    <w:pPr>
      <w:keepNext/>
      <w:keepLines/>
      <w:spacing w:before="120" w:after="120"/>
      <w:outlineLvl w:val="2"/>
    </w:pPr>
    <w:rPr>
      <w:b/>
      <w:lang w:val="en-GB"/>
    </w:rPr>
  </w:style>
  <w:style w:type="paragraph" w:styleId="4">
    <w:name w:val="heading 4"/>
    <w:aliases w:val="H4"/>
    <w:basedOn w:val="a3"/>
    <w:next w:val="a3"/>
    <w:qFormat/>
    <w:rsid w:val="001C6E62"/>
    <w:pPr>
      <w:keepNext/>
      <w:keepLines/>
      <w:outlineLvl w:val="3"/>
    </w:pPr>
    <w:rPr>
      <w:b/>
      <w:lang w:val="en-GB"/>
    </w:rPr>
  </w:style>
  <w:style w:type="paragraph" w:styleId="5">
    <w:name w:val="heading 5"/>
    <w:aliases w:val="H5,(소제목),L5,제목5,h5,동그라미1,수준5,not defined,제목 5 Char2,제목 5 Char1 Char1,제목 5 Char Char Char1,제목 5 Char2 Char1 Char Char1,제목 5 Char Char Char Char Char Char Char Char Char Char Char Char1,제목 5 Char Char Char Char Char Char1,제목 5 Char,L"/>
    <w:basedOn w:val="a3"/>
    <w:next w:val="a3"/>
    <w:qFormat/>
    <w:rsid w:val="002047A2"/>
    <w:pPr>
      <w:spacing w:before="240" w:after="60"/>
      <w:outlineLvl w:val="4"/>
    </w:pPr>
    <w:rPr>
      <w:rFonts w:ascii="Arial" w:hAnsi="Arial"/>
      <w:b/>
    </w:rPr>
  </w:style>
  <w:style w:type="paragraph" w:styleId="6">
    <w:name w:val="heading 6"/>
    <w:aliases w:val="H6,(소제목 ▶)"/>
    <w:basedOn w:val="a3"/>
    <w:next w:val="a3"/>
    <w:qFormat/>
    <w:rsid w:val="00552B60"/>
    <w:pPr>
      <w:spacing w:before="240" w:after="60"/>
      <w:outlineLvl w:val="5"/>
    </w:pPr>
    <w:rPr>
      <w:rFonts w:ascii="Times New Roman" w:hAnsi="Times New Roman"/>
      <w:i/>
    </w:rPr>
  </w:style>
  <w:style w:type="paragraph" w:styleId="7">
    <w:name w:val="heading 7"/>
    <w:aliases w:val="(소제목 ○)"/>
    <w:basedOn w:val="a3"/>
    <w:next w:val="a3"/>
    <w:qFormat/>
    <w:rsid w:val="00552B60"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3"/>
    <w:next w:val="a3"/>
    <w:qFormat/>
    <w:rsid w:val="00552B60"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aliases w:val="(미세제목 ●)"/>
    <w:basedOn w:val="a3"/>
    <w:next w:val="a3"/>
    <w:qFormat/>
    <w:rsid w:val="00552B60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2">
    <w:name w:val="본문1"/>
    <w:basedOn w:val="a3"/>
    <w:rsid w:val="00552B60"/>
    <w:pPr>
      <w:keepLines/>
      <w:spacing w:after="120"/>
      <w:ind w:left="450"/>
    </w:pPr>
    <w:rPr>
      <w:rFonts w:ascii="Arial" w:hAnsi="Arial"/>
    </w:rPr>
  </w:style>
  <w:style w:type="paragraph" w:customStyle="1" w:styleId="Text">
    <w:name w:val="Text"/>
    <w:basedOn w:val="a3"/>
    <w:rsid w:val="00552B60"/>
    <w:pPr>
      <w:keepLines/>
      <w:spacing w:after="120"/>
      <w:ind w:left="1800"/>
    </w:pPr>
    <w:rPr>
      <w:rFonts w:ascii="Arial" w:hAnsi="Arial"/>
    </w:rPr>
  </w:style>
  <w:style w:type="paragraph" w:styleId="a7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a3"/>
    <w:link w:val="Char"/>
    <w:rsid w:val="00552B60"/>
    <w:pPr>
      <w:tabs>
        <w:tab w:val="center" w:pos="4320"/>
        <w:tab w:val="right" w:pos="8640"/>
      </w:tabs>
    </w:pPr>
  </w:style>
  <w:style w:type="paragraph" w:styleId="a8">
    <w:name w:val="footer"/>
    <w:basedOn w:val="a3"/>
    <w:link w:val="Char0"/>
    <w:rsid w:val="00552B60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a3"/>
    <w:rsid w:val="00552B60"/>
    <w:pPr>
      <w:keepLines/>
      <w:spacing w:after="120"/>
      <w:ind w:left="1080" w:hanging="360"/>
    </w:pPr>
    <w:rPr>
      <w:rFonts w:ascii="Arial" w:hAnsi="Arial"/>
    </w:rPr>
  </w:style>
  <w:style w:type="paragraph" w:customStyle="1" w:styleId="Indent">
    <w:name w:val="Indent"/>
    <w:basedOn w:val="a3"/>
    <w:rsid w:val="00552B60"/>
    <w:pPr>
      <w:keepNext/>
      <w:spacing w:before="120"/>
      <w:ind w:left="720"/>
    </w:pPr>
  </w:style>
  <w:style w:type="paragraph" w:customStyle="1" w:styleId="blankpage">
    <w:name w:val="blank page"/>
    <w:basedOn w:val="Indent"/>
    <w:rsid w:val="00552B60"/>
    <w:pPr>
      <w:keepNext w:val="0"/>
      <w:pageBreakBefore/>
      <w:widowControl w:val="0"/>
      <w:spacing w:before="5500" w:after="5500"/>
      <w:ind w:left="0"/>
      <w:jc w:val="center"/>
    </w:pPr>
  </w:style>
  <w:style w:type="paragraph" w:customStyle="1" w:styleId="TextBullet">
    <w:name w:val="Text Bullet"/>
    <w:basedOn w:val="Bullet"/>
    <w:rsid w:val="00552B60"/>
    <w:pPr>
      <w:spacing w:after="0"/>
      <w:ind w:left="2160"/>
    </w:pPr>
  </w:style>
  <w:style w:type="paragraph" w:customStyle="1" w:styleId="TextBullet2">
    <w:name w:val="Text Bullet 2"/>
    <w:basedOn w:val="TextBullet"/>
    <w:rsid w:val="00552B60"/>
    <w:pPr>
      <w:spacing w:after="120"/>
    </w:pPr>
  </w:style>
  <w:style w:type="paragraph" w:customStyle="1" w:styleId="Graphic">
    <w:name w:val="Graphic"/>
    <w:basedOn w:val="a3"/>
    <w:next w:val="a3"/>
    <w:rsid w:val="00552B60"/>
    <w:pPr>
      <w:keepLines/>
      <w:spacing w:before="240" w:after="240"/>
      <w:jc w:val="center"/>
    </w:pPr>
    <w:rPr>
      <w:rFonts w:ascii="Arial" w:hAnsi="Arial"/>
    </w:rPr>
  </w:style>
  <w:style w:type="character" w:styleId="a9">
    <w:name w:val="page number"/>
    <w:aliases w:val="바닥글1"/>
    <w:basedOn w:val="a4"/>
    <w:rsid w:val="00552B60"/>
  </w:style>
  <w:style w:type="paragraph" w:styleId="aa">
    <w:name w:val="Title"/>
    <w:basedOn w:val="11"/>
    <w:qFormat/>
    <w:rsid w:val="00552B60"/>
    <w:pPr>
      <w:spacing w:before="120" w:line="240" w:lineRule="auto"/>
      <w:ind w:left="850" w:hanging="850"/>
      <w:jc w:val="center"/>
      <w:outlineLvl w:val="9"/>
    </w:pPr>
    <w:rPr>
      <w:rFonts w:ascii="Helvetica" w:hAnsi="Helvetica"/>
      <w:sz w:val="36"/>
    </w:rPr>
  </w:style>
  <w:style w:type="paragraph" w:customStyle="1" w:styleId="Bullet2">
    <w:name w:val="Bullet2"/>
    <w:basedOn w:val="Bullet3"/>
    <w:rsid w:val="00552B60"/>
    <w:pPr>
      <w:ind w:left="1800"/>
    </w:pPr>
  </w:style>
  <w:style w:type="paragraph" w:customStyle="1" w:styleId="Bullet3">
    <w:name w:val="Bullet3"/>
    <w:basedOn w:val="Bullet"/>
    <w:rsid w:val="00552B60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552B60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3"/>
    <w:next w:val="a3"/>
    <w:rsid w:val="00552B60"/>
    <w:pPr>
      <w:spacing w:before="120"/>
    </w:pPr>
    <w:rPr>
      <w:color w:val="000000"/>
    </w:rPr>
  </w:style>
  <w:style w:type="paragraph" w:customStyle="1" w:styleId="Indent3">
    <w:name w:val="Indent3"/>
    <w:basedOn w:val="a3"/>
    <w:rsid w:val="00552B60"/>
    <w:pPr>
      <w:spacing w:before="120"/>
      <w:ind w:left="2160"/>
    </w:pPr>
  </w:style>
  <w:style w:type="paragraph" w:customStyle="1" w:styleId="Indent4">
    <w:name w:val="Indent4"/>
    <w:basedOn w:val="a3"/>
    <w:rsid w:val="00552B60"/>
    <w:pPr>
      <w:spacing w:before="120"/>
      <w:ind w:left="2520"/>
    </w:pPr>
    <w:rPr>
      <w:color w:val="000000"/>
    </w:rPr>
  </w:style>
  <w:style w:type="paragraph" w:customStyle="1" w:styleId="31">
    <w:name w:val="본문 31"/>
    <w:basedOn w:val="12"/>
    <w:rsid w:val="00552B60"/>
    <w:pPr>
      <w:ind w:left="720"/>
    </w:pPr>
  </w:style>
  <w:style w:type="paragraph" w:customStyle="1" w:styleId="TitlePageMainHead">
    <w:name w:val="Title Page Main Head"/>
    <w:rsid w:val="00552B60"/>
    <w:pPr>
      <w:suppressLineNumbers/>
      <w:overflowPunct w:val="0"/>
      <w:autoSpaceDE w:val="0"/>
      <w:autoSpaceDN w:val="0"/>
      <w:adjustRightInd w:val="0"/>
      <w:spacing w:before="1920" w:line="720" w:lineRule="exact"/>
      <w:jc w:val="right"/>
      <w:textAlignment w:val="baseline"/>
    </w:pPr>
    <w:rPr>
      <w:b/>
      <w:sz w:val="48"/>
    </w:rPr>
  </w:style>
  <w:style w:type="paragraph" w:customStyle="1" w:styleId="Indent1">
    <w:name w:val="Indent1"/>
    <w:basedOn w:val="a3"/>
    <w:rsid w:val="00552B60"/>
    <w:pPr>
      <w:ind w:left="720"/>
    </w:pPr>
  </w:style>
  <w:style w:type="paragraph" w:customStyle="1" w:styleId="Normal1stindent">
    <w:name w:val="Normal 1st indent"/>
    <w:basedOn w:val="a3"/>
    <w:rsid w:val="00552B60"/>
    <w:pPr>
      <w:ind w:left="2160"/>
    </w:pPr>
  </w:style>
  <w:style w:type="paragraph" w:customStyle="1" w:styleId="Normal2ndindent">
    <w:name w:val="Normal 2nd indent"/>
    <w:basedOn w:val="Normal1stindent"/>
    <w:rsid w:val="00552B60"/>
    <w:pPr>
      <w:ind w:left="2880"/>
    </w:pPr>
  </w:style>
  <w:style w:type="paragraph" w:customStyle="1" w:styleId="Note">
    <w:name w:val="Note"/>
    <w:basedOn w:val="Note2"/>
    <w:rsid w:val="00552B60"/>
    <w:pPr>
      <w:ind w:left="1440"/>
    </w:pPr>
  </w:style>
  <w:style w:type="paragraph" w:customStyle="1" w:styleId="Note2">
    <w:name w:val="Note2"/>
    <w:basedOn w:val="a3"/>
    <w:rsid w:val="00552B60"/>
    <w:pPr>
      <w:tabs>
        <w:tab w:val="left" w:pos="2880"/>
      </w:tabs>
      <w:spacing w:before="120"/>
      <w:ind w:left="2160"/>
    </w:pPr>
  </w:style>
  <w:style w:type="paragraph" w:customStyle="1" w:styleId="Note3">
    <w:name w:val="Note3"/>
    <w:basedOn w:val="Bullet3"/>
    <w:rsid w:val="00552B60"/>
    <w:pPr>
      <w:keepLines w:val="0"/>
      <w:tabs>
        <w:tab w:val="left" w:pos="2880"/>
      </w:tabs>
      <w:spacing w:before="120"/>
      <w:ind w:left="2880" w:hanging="720"/>
    </w:pPr>
  </w:style>
  <w:style w:type="paragraph" w:customStyle="1" w:styleId="Note4">
    <w:name w:val="Note4"/>
    <w:basedOn w:val="Note3"/>
    <w:rsid w:val="00552B60"/>
    <w:pPr>
      <w:ind w:left="3240"/>
    </w:pPr>
  </w:style>
  <w:style w:type="paragraph" w:customStyle="1" w:styleId="Style1">
    <w:name w:val="Style1"/>
    <w:basedOn w:val="Bullet"/>
    <w:rsid w:val="00552B60"/>
    <w:pPr>
      <w:ind w:left="2520"/>
    </w:pPr>
  </w:style>
  <w:style w:type="paragraph" w:customStyle="1" w:styleId="TableText">
    <w:name w:val="Table Text"/>
    <w:basedOn w:val="a3"/>
    <w:rsid w:val="00552B60"/>
    <w:pPr>
      <w:spacing w:after="60"/>
    </w:pPr>
  </w:style>
  <w:style w:type="paragraph" w:customStyle="1" w:styleId="Title12">
    <w:name w:val="Title12"/>
    <w:basedOn w:val="aa"/>
    <w:rsid w:val="00552B60"/>
    <w:pPr>
      <w:tabs>
        <w:tab w:val="left" w:pos="720"/>
      </w:tabs>
      <w:ind w:left="720" w:hanging="720"/>
    </w:pPr>
    <w:rPr>
      <w:rFonts w:ascii="Arial" w:hAnsi="Arial"/>
      <w:sz w:val="24"/>
    </w:rPr>
  </w:style>
  <w:style w:type="paragraph" w:styleId="13">
    <w:name w:val="toc 1"/>
    <w:basedOn w:val="a3"/>
    <w:next w:val="a3"/>
    <w:uiPriority w:val="39"/>
    <w:rsid w:val="009678F9"/>
    <w:pPr>
      <w:tabs>
        <w:tab w:val="right" w:leader="dot" w:pos="9000"/>
      </w:tabs>
      <w:spacing w:before="120" w:after="120"/>
    </w:pPr>
    <w:rPr>
      <w:rFonts w:ascii="Times New Roman" w:hAnsi="Times New Roman"/>
      <w:b/>
      <w:caps/>
      <w:sz w:val="24"/>
    </w:rPr>
  </w:style>
  <w:style w:type="paragraph" w:styleId="21">
    <w:name w:val="toc 2"/>
    <w:basedOn w:val="a3"/>
    <w:next w:val="a3"/>
    <w:uiPriority w:val="39"/>
    <w:rsid w:val="009678F9"/>
    <w:pPr>
      <w:tabs>
        <w:tab w:val="right" w:leader="dot" w:pos="9000"/>
      </w:tabs>
    </w:pPr>
    <w:rPr>
      <w:rFonts w:ascii="Times New Roman" w:hAnsi="Times New Roman"/>
      <w:smallCaps/>
    </w:rPr>
  </w:style>
  <w:style w:type="paragraph" w:styleId="30">
    <w:name w:val="toc 3"/>
    <w:basedOn w:val="a3"/>
    <w:next w:val="a3"/>
    <w:uiPriority w:val="39"/>
    <w:rsid w:val="009678F9"/>
    <w:pPr>
      <w:tabs>
        <w:tab w:val="right" w:leader="dot" w:pos="9000"/>
      </w:tabs>
      <w:ind w:left="284"/>
    </w:pPr>
    <w:rPr>
      <w:rFonts w:ascii="Times New Roman" w:hAnsi="Times New Roman"/>
      <w:smallCaps/>
    </w:rPr>
  </w:style>
  <w:style w:type="paragraph" w:styleId="40">
    <w:name w:val="toc 4"/>
    <w:basedOn w:val="a3"/>
    <w:next w:val="a3"/>
    <w:uiPriority w:val="39"/>
    <w:rsid w:val="009678F9"/>
    <w:pPr>
      <w:tabs>
        <w:tab w:val="right" w:leader="dot" w:pos="9000"/>
      </w:tabs>
      <w:ind w:left="600"/>
    </w:pPr>
    <w:rPr>
      <w:rFonts w:ascii="Times New Roman" w:hAnsi="Times New Roman"/>
      <w:sz w:val="18"/>
    </w:rPr>
  </w:style>
  <w:style w:type="paragraph" w:styleId="50">
    <w:name w:val="toc 5"/>
    <w:basedOn w:val="a3"/>
    <w:next w:val="a3"/>
    <w:uiPriority w:val="39"/>
    <w:rsid w:val="009678F9"/>
    <w:pPr>
      <w:tabs>
        <w:tab w:val="right" w:leader="dot" w:pos="9000"/>
      </w:tabs>
      <w:ind w:left="800"/>
    </w:pPr>
    <w:rPr>
      <w:rFonts w:ascii="Times New Roman" w:hAnsi="Times New Roman"/>
      <w:sz w:val="18"/>
    </w:rPr>
  </w:style>
  <w:style w:type="paragraph" w:styleId="60">
    <w:name w:val="toc 6"/>
    <w:basedOn w:val="a3"/>
    <w:next w:val="a3"/>
    <w:uiPriority w:val="39"/>
    <w:rsid w:val="00552B60"/>
    <w:pPr>
      <w:tabs>
        <w:tab w:val="right" w:leader="dot" w:pos="8640"/>
      </w:tabs>
      <w:ind w:left="1000"/>
    </w:pPr>
    <w:rPr>
      <w:rFonts w:ascii="Times New Roman" w:hAnsi="Times New Roman"/>
      <w:sz w:val="18"/>
    </w:rPr>
  </w:style>
  <w:style w:type="paragraph" w:styleId="70">
    <w:name w:val="toc 7"/>
    <w:basedOn w:val="a3"/>
    <w:next w:val="a3"/>
    <w:uiPriority w:val="39"/>
    <w:rsid w:val="00552B60"/>
    <w:pPr>
      <w:tabs>
        <w:tab w:val="right" w:leader="dot" w:pos="8640"/>
      </w:tabs>
      <w:ind w:left="1200"/>
    </w:pPr>
    <w:rPr>
      <w:rFonts w:ascii="Times New Roman" w:hAnsi="Times New Roman"/>
      <w:sz w:val="18"/>
    </w:rPr>
  </w:style>
  <w:style w:type="paragraph" w:styleId="80">
    <w:name w:val="toc 8"/>
    <w:basedOn w:val="a3"/>
    <w:next w:val="a3"/>
    <w:uiPriority w:val="39"/>
    <w:rsid w:val="00552B60"/>
    <w:pPr>
      <w:tabs>
        <w:tab w:val="right" w:leader="dot" w:pos="8640"/>
      </w:tabs>
      <w:ind w:left="1400"/>
    </w:pPr>
    <w:rPr>
      <w:rFonts w:ascii="Times New Roman" w:hAnsi="Times New Roman"/>
      <w:sz w:val="18"/>
    </w:rPr>
  </w:style>
  <w:style w:type="paragraph" w:styleId="90">
    <w:name w:val="toc 9"/>
    <w:basedOn w:val="a3"/>
    <w:next w:val="a3"/>
    <w:uiPriority w:val="39"/>
    <w:rsid w:val="00552B60"/>
    <w:pPr>
      <w:tabs>
        <w:tab w:val="right" w:leader="dot" w:pos="8640"/>
      </w:tabs>
      <w:ind w:left="1600"/>
    </w:pPr>
    <w:rPr>
      <w:rFonts w:ascii="Times New Roman" w:hAnsi="Times New Roman"/>
      <w:sz w:val="18"/>
    </w:rPr>
  </w:style>
  <w:style w:type="paragraph" w:customStyle="1" w:styleId="TOC1">
    <w:name w:val="TOC 제목1"/>
    <w:basedOn w:val="11"/>
    <w:next w:val="a3"/>
    <w:rsid w:val="00552B60"/>
    <w:pPr>
      <w:spacing w:line="240" w:lineRule="auto"/>
      <w:ind w:left="720" w:hanging="720"/>
      <w:jc w:val="center"/>
      <w:outlineLvl w:val="9"/>
    </w:pPr>
    <w:rPr>
      <w:kern w:val="28"/>
      <w:sz w:val="32"/>
      <w:lang w:val="en-US"/>
    </w:rPr>
  </w:style>
  <w:style w:type="paragraph" w:styleId="ab">
    <w:name w:val="Body Text"/>
    <w:basedOn w:val="a3"/>
    <w:rsid w:val="00552B60"/>
    <w:pPr>
      <w:spacing w:after="120"/>
    </w:pPr>
  </w:style>
  <w:style w:type="paragraph" w:customStyle="1" w:styleId="AuthorDateTitlePa">
    <w:name w:val="Author/Date Title Pa"/>
    <w:rsid w:val="00552B60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i/>
    </w:rPr>
  </w:style>
  <w:style w:type="paragraph" w:customStyle="1" w:styleId="Approvals">
    <w:name w:val="Approvals"/>
    <w:basedOn w:val="a3"/>
    <w:rsid w:val="00552B60"/>
    <w:rPr>
      <w:rFonts w:ascii="Arial" w:hAnsi="Arial"/>
      <w:b/>
      <w:sz w:val="24"/>
    </w:rPr>
  </w:style>
  <w:style w:type="paragraph" w:customStyle="1" w:styleId="ac">
    <w:name w:val="규정제목"/>
    <w:basedOn w:val="a3"/>
    <w:rsid w:val="00552B60"/>
    <w:pPr>
      <w:widowControl w:val="0"/>
      <w:wordWrap w:val="0"/>
      <w:overflowPunct/>
      <w:autoSpaceDE/>
      <w:autoSpaceDN/>
      <w:spacing w:before="120" w:after="120" w:line="360" w:lineRule="atLeast"/>
    </w:pPr>
    <w:rPr>
      <w:rFonts w:ascii="Times New Roman" w:eastAsia="바탕체" w:hAnsi="Times New Roman"/>
    </w:rPr>
  </w:style>
  <w:style w:type="paragraph" w:styleId="14">
    <w:name w:val="index 1"/>
    <w:basedOn w:val="a3"/>
    <w:next w:val="a3"/>
    <w:autoRedefine/>
    <w:semiHidden/>
    <w:rsid w:val="00552B60"/>
    <w:pPr>
      <w:ind w:left="425" w:hanging="425"/>
    </w:pPr>
  </w:style>
  <w:style w:type="paragraph" w:styleId="22">
    <w:name w:val="index 2"/>
    <w:basedOn w:val="a3"/>
    <w:next w:val="a3"/>
    <w:autoRedefine/>
    <w:semiHidden/>
    <w:rsid w:val="00552B60"/>
    <w:pPr>
      <w:ind w:left="850" w:hanging="425"/>
    </w:pPr>
  </w:style>
  <w:style w:type="paragraph" w:styleId="32">
    <w:name w:val="index 3"/>
    <w:basedOn w:val="a3"/>
    <w:next w:val="a3"/>
    <w:autoRedefine/>
    <w:semiHidden/>
    <w:rsid w:val="00552B60"/>
    <w:pPr>
      <w:ind w:left="1275" w:hanging="425"/>
    </w:pPr>
  </w:style>
  <w:style w:type="paragraph" w:styleId="41">
    <w:name w:val="index 4"/>
    <w:basedOn w:val="a3"/>
    <w:next w:val="a3"/>
    <w:autoRedefine/>
    <w:semiHidden/>
    <w:rsid w:val="00552B60"/>
    <w:pPr>
      <w:ind w:left="1700" w:hanging="425"/>
    </w:pPr>
  </w:style>
  <w:style w:type="paragraph" w:styleId="51">
    <w:name w:val="index 5"/>
    <w:basedOn w:val="a3"/>
    <w:next w:val="a3"/>
    <w:autoRedefine/>
    <w:semiHidden/>
    <w:rsid w:val="00552B60"/>
    <w:pPr>
      <w:ind w:left="2125" w:hanging="425"/>
    </w:pPr>
  </w:style>
  <w:style w:type="paragraph" w:styleId="61">
    <w:name w:val="index 6"/>
    <w:basedOn w:val="a3"/>
    <w:next w:val="a3"/>
    <w:autoRedefine/>
    <w:semiHidden/>
    <w:rsid w:val="00552B60"/>
    <w:pPr>
      <w:ind w:left="2550" w:hanging="425"/>
    </w:pPr>
  </w:style>
  <w:style w:type="paragraph" w:styleId="71">
    <w:name w:val="index 7"/>
    <w:basedOn w:val="a3"/>
    <w:next w:val="a3"/>
    <w:autoRedefine/>
    <w:semiHidden/>
    <w:rsid w:val="00552B60"/>
    <w:pPr>
      <w:ind w:left="2975" w:hanging="425"/>
    </w:pPr>
  </w:style>
  <w:style w:type="paragraph" w:styleId="81">
    <w:name w:val="index 8"/>
    <w:basedOn w:val="a3"/>
    <w:next w:val="a3"/>
    <w:autoRedefine/>
    <w:semiHidden/>
    <w:rsid w:val="00552B60"/>
    <w:pPr>
      <w:ind w:left="3400" w:hanging="425"/>
    </w:pPr>
  </w:style>
  <w:style w:type="paragraph" w:styleId="91">
    <w:name w:val="index 9"/>
    <w:basedOn w:val="a3"/>
    <w:next w:val="a3"/>
    <w:autoRedefine/>
    <w:semiHidden/>
    <w:rsid w:val="00552B60"/>
    <w:pPr>
      <w:ind w:left="3825" w:hanging="425"/>
    </w:pPr>
  </w:style>
  <w:style w:type="paragraph" w:styleId="ad">
    <w:name w:val="index heading"/>
    <w:basedOn w:val="a3"/>
    <w:next w:val="14"/>
    <w:semiHidden/>
    <w:rsid w:val="00552B60"/>
  </w:style>
  <w:style w:type="paragraph" w:customStyle="1" w:styleId="standard">
    <w:name w:val="standard"/>
    <w:aliases w:val="s"/>
    <w:basedOn w:val="a3"/>
    <w:rsid w:val="00552B60"/>
    <w:pPr>
      <w:overflowPunct/>
      <w:autoSpaceDE/>
      <w:autoSpaceDN/>
      <w:adjustRightInd/>
      <w:spacing w:after="160" w:line="300" w:lineRule="exact"/>
      <w:textAlignment w:val="auto"/>
    </w:pPr>
    <w:rPr>
      <w:rFonts w:ascii="Arial" w:eastAsia="바탕체" w:hAnsi="Arial"/>
    </w:rPr>
  </w:style>
  <w:style w:type="paragraph" w:customStyle="1" w:styleId="ae">
    <w:name w:val="바탕글"/>
    <w:rsid w:val="00552B60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character" w:styleId="af">
    <w:name w:val="Hyperlink"/>
    <w:uiPriority w:val="99"/>
    <w:rsid w:val="00552B60"/>
    <w:rPr>
      <w:color w:val="0000FF"/>
      <w:u w:val="single"/>
    </w:rPr>
  </w:style>
  <w:style w:type="character" w:styleId="af0">
    <w:name w:val="FollowedHyperlink"/>
    <w:rsid w:val="00552B60"/>
    <w:rPr>
      <w:color w:val="800080"/>
      <w:u w:val="single"/>
    </w:rPr>
  </w:style>
  <w:style w:type="paragraph" w:styleId="af1">
    <w:name w:val="Date"/>
    <w:basedOn w:val="a3"/>
    <w:next w:val="a3"/>
    <w:rsid w:val="00552B60"/>
  </w:style>
  <w:style w:type="paragraph" w:styleId="af2">
    <w:name w:val="Document Map"/>
    <w:basedOn w:val="a3"/>
    <w:semiHidden/>
    <w:rsid w:val="00552B60"/>
    <w:pPr>
      <w:shd w:val="clear" w:color="auto" w:fill="000080"/>
    </w:pPr>
    <w:rPr>
      <w:rFonts w:ascii="Arial" w:eastAsia="돋움" w:hAnsi="Arial"/>
    </w:rPr>
  </w:style>
  <w:style w:type="paragraph" w:customStyle="1" w:styleId="0">
    <w:name w:val="제목 0"/>
    <w:aliases w:val="H0,level0"/>
    <w:basedOn w:val="11"/>
    <w:qFormat/>
    <w:rsid w:val="002047A2"/>
    <w:rPr>
      <w:sz w:val="32"/>
      <w:szCs w:val="32"/>
    </w:rPr>
  </w:style>
  <w:style w:type="paragraph" w:customStyle="1" w:styleId="B">
    <w:name w:val="B"/>
    <w:basedOn w:val="a3"/>
    <w:rsid w:val="00552B60"/>
    <w:pPr>
      <w:widowControl w:val="0"/>
      <w:wordWrap w:val="0"/>
      <w:overflowPunct/>
      <w:spacing w:before="240"/>
    </w:pPr>
    <w:rPr>
      <w:rFonts w:ascii="Palatino" w:eastAsia="Palatino" w:hAnsi="Tms Rmn"/>
    </w:rPr>
  </w:style>
  <w:style w:type="paragraph" w:customStyle="1" w:styleId="NormalTableText">
    <w:name w:val="Normal Table Text"/>
    <w:basedOn w:val="a3"/>
    <w:rsid w:val="00552B60"/>
    <w:rPr>
      <w:rFonts w:ascii="Times New Roman" w:hAnsi="Times New Roman"/>
    </w:rPr>
  </w:style>
  <w:style w:type="character" w:styleId="af3">
    <w:name w:val="annotation reference"/>
    <w:semiHidden/>
    <w:rsid w:val="00552B60"/>
    <w:rPr>
      <w:sz w:val="18"/>
      <w:szCs w:val="18"/>
    </w:rPr>
  </w:style>
  <w:style w:type="paragraph" w:styleId="af4">
    <w:name w:val="annotation text"/>
    <w:basedOn w:val="a3"/>
    <w:link w:val="Char1"/>
    <w:semiHidden/>
    <w:rsid w:val="00552B60"/>
  </w:style>
  <w:style w:type="paragraph" w:styleId="23">
    <w:name w:val="Body Text Indent 2"/>
    <w:basedOn w:val="a3"/>
    <w:rsid w:val="00552B60"/>
    <w:pPr>
      <w:overflowPunct/>
      <w:autoSpaceDE/>
      <w:autoSpaceDN/>
      <w:adjustRightInd/>
      <w:spacing w:before="120"/>
      <w:ind w:left="720"/>
      <w:textAlignment w:val="auto"/>
    </w:pPr>
    <w:rPr>
      <w:rFonts w:ascii="Arial" w:eastAsia="바탕" w:hAnsi="Arial"/>
      <w:i/>
      <w:iCs/>
      <w:color w:val="0000FF"/>
      <w:szCs w:val="24"/>
      <w:lang w:eastAsia="en-US"/>
    </w:rPr>
  </w:style>
  <w:style w:type="paragraph" w:styleId="af5">
    <w:name w:val="Body Text Indent"/>
    <w:basedOn w:val="a3"/>
    <w:rsid w:val="00552B60"/>
    <w:pPr>
      <w:overflowPunct/>
      <w:autoSpaceDE/>
      <w:autoSpaceDN/>
      <w:adjustRightInd/>
      <w:ind w:left="720"/>
      <w:textAlignment w:val="auto"/>
    </w:pPr>
    <w:rPr>
      <w:rFonts w:ascii="Arial" w:eastAsia="바탕" w:hAnsi="Arial"/>
      <w:szCs w:val="24"/>
      <w:lang w:eastAsia="en-US"/>
    </w:rPr>
  </w:style>
  <w:style w:type="paragraph" w:customStyle="1" w:styleId="15">
    <w:name w:val="1"/>
    <w:basedOn w:val="a3"/>
    <w:rsid w:val="00552B6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2">
    <w:name w:val="들여쓰기(.)"/>
    <w:basedOn w:val="a3"/>
    <w:rsid w:val="00552B60"/>
    <w:pPr>
      <w:widowControl w:val="0"/>
      <w:numPr>
        <w:ilvl w:val="1"/>
        <w:numId w:val="1"/>
      </w:numPr>
      <w:overflowPunct/>
      <w:autoSpaceDE/>
      <w:autoSpaceDN/>
      <w:adjustRightInd/>
      <w:spacing w:line="240" w:lineRule="atLeast"/>
      <w:textAlignment w:val="auto"/>
    </w:pPr>
    <w:rPr>
      <w:rFonts w:ascii="Times New Roman" w:eastAsia="바탕" w:hAnsi="Times New Roman"/>
    </w:rPr>
  </w:style>
  <w:style w:type="paragraph" w:customStyle="1" w:styleId="-">
    <w:name w:val="들여쓰기(-)"/>
    <w:basedOn w:val="a3"/>
    <w:rsid w:val="00552B60"/>
    <w:pPr>
      <w:widowControl w:val="0"/>
      <w:tabs>
        <w:tab w:val="num" w:pos="1040"/>
      </w:tabs>
      <w:overflowPunct/>
      <w:autoSpaceDE/>
      <w:autoSpaceDN/>
      <w:adjustRightInd/>
      <w:spacing w:line="240" w:lineRule="atLeast"/>
      <w:ind w:left="1020" w:hanging="340"/>
      <w:textAlignment w:val="auto"/>
    </w:pPr>
    <w:rPr>
      <w:rFonts w:ascii="Times New Roman" w:eastAsia="바탕" w:hAnsi="Times New Roman"/>
    </w:rPr>
  </w:style>
  <w:style w:type="paragraph" w:customStyle="1" w:styleId="Body">
    <w:name w:val="Body"/>
    <w:basedOn w:val="List1TextBody"/>
    <w:rsid w:val="00552B60"/>
    <w:pPr>
      <w:widowControl/>
      <w:spacing w:before="120" w:line="312" w:lineRule="auto"/>
    </w:pPr>
    <w:rPr>
      <w:rFonts w:eastAsia="굴림"/>
    </w:rPr>
  </w:style>
  <w:style w:type="paragraph" w:customStyle="1" w:styleId="List1TextBody">
    <w:name w:val="List1TextBody"/>
    <w:basedOn w:val="List1-Body"/>
    <w:rsid w:val="00552B60"/>
    <w:pPr>
      <w:spacing w:before="240" w:line="288" w:lineRule="auto"/>
      <w:ind w:left="567"/>
    </w:pPr>
  </w:style>
  <w:style w:type="paragraph" w:customStyle="1" w:styleId="List1-Body">
    <w:name w:val="List1-Body"/>
    <w:basedOn w:val="a3"/>
    <w:rsid w:val="00552B60"/>
    <w:pPr>
      <w:widowControl w:val="0"/>
      <w:wordWrap w:val="0"/>
      <w:overflowPunct/>
      <w:autoSpaceDE/>
      <w:autoSpaceDN/>
      <w:spacing w:before="80" w:line="360" w:lineRule="auto"/>
      <w:ind w:left="924"/>
    </w:pPr>
    <w:rPr>
      <w:rFonts w:ascii="CG Omega" w:eastAsia="바탕" w:hAnsi="CG Omega"/>
      <w:b/>
      <w:bCs/>
    </w:rPr>
  </w:style>
  <w:style w:type="paragraph" w:customStyle="1" w:styleId="af6">
    <w:name w:val="설명"/>
    <w:basedOn w:val="a3"/>
    <w:rsid w:val="00552B60"/>
    <w:pPr>
      <w:widowControl w:val="0"/>
      <w:wordWrap w:val="0"/>
      <w:overflowPunct/>
      <w:autoSpaceDE/>
      <w:autoSpaceDN/>
      <w:spacing w:after="60" w:line="360" w:lineRule="atLeast"/>
      <w:ind w:left="851"/>
    </w:pPr>
    <w:rPr>
      <w:rFonts w:ascii="바탕체" w:eastAsia="바탕체" w:hAnsi="Times New Roman"/>
      <w:sz w:val="24"/>
    </w:rPr>
  </w:style>
  <w:style w:type="paragraph" w:styleId="af7">
    <w:name w:val="Balloon Text"/>
    <w:basedOn w:val="a3"/>
    <w:semiHidden/>
    <w:rsid w:val="00552B60"/>
    <w:rPr>
      <w:rFonts w:ascii="Arial" w:eastAsia="돋움" w:hAnsi="Arial"/>
      <w:sz w:val="18"/>
      <w:szCs w:val="18"/>
    </w:rPr>
  </w:style>
  <w:style w:type="paragraph" w:customStyle="1" w:styleId="af8">
    <w:name w:val="표머리"/>
    <w:basedOn w:val="a3"/>
    <w:rsid w:val="00552B60"/>
    <w:pPr>
      <w:overflowPunct/>
      <w:autoSpaceDE/>
      <w:autoSpaceDN/>
      <w:spacing w:line="360" w:lineRule="atLeast"/>
      <w:jc w:val="center"/>
      <w:textAlignment w:val="center"/>
    </w:pPr>
    <w:rPr>
      <w:rFonts w:ascii="바탕체" w:eastAsia="바탕체" w:hAnsi="Times New Roman"/>
      <w:b/>
      <w:sz w:val="24"/>
    </w:rPr>
  </w:style>
  <w:style w:type="paragraph" w:customStyle="1" w:styleId="af9">
    <w:name w:val="표내부"/>
    <w:basedOn w:val="a3"/>
    <w:rsid w:val="00552B60"/>
    <w:pPr>
      <w:overflowPunct/>
      <w:autoSpaceDE/>
      <w:autoSpaceDN/>
      <w:spacing w:line="360" w:lineRule="atLeast"/>
      <w:jc w:val="center"/>
    </w:pPr>
    <w:rPr>
      <w:rFonts w:ascii="바탕체" w:eastAsia="바탕체" w:hAnsi="Times New Roman"/>
    </w:rPr>
  </w:style>
  <w:style w:type="paragraph" w:customStyle="1" w:styleId="16">
    <w:name w:val="1)"/>
    <w:basedOn w:val="af6"/>
    <w:rsid w:val="00552B60"/>
    <w:pPr>
      <w:ind w:left="1191" w:hanging="340"/>
    </w:pPr>
  </w:style>
  <w:style w:type="paragraph" w:customStyle="1" w:styleId="afa">
    <w:name w:val="큰제목"/>
    <w:basedOn w:val="a3"/>
    <w:autoRedefine/>
    <w:rsid w:val="00552B60"/>
    <w:pPr>
      <w:widowControl w:val="0"/>
      <w:wordWrap w:val="0"/>
      <w:overflowPunct/>
      <w:adjustRightInd/>
      <w:spacing w:line="240" w:lineRule="exact"/>
      <w:textAlignment w:val="auto"/>
    </w:pPr>
    <w:rPr>
      <w:rFonts w:ascii="굴림체" w:eastAsia="굴림체" w:hAnsi="굴림체"/>
      <w:kern w:val="2"/>
      <w:sz w:val="28"/>
      <w:szCs w:val="24"/>
    </w:rPr>
  </w:style>
  <w:style w:type="paragraph" w:customStyle="1" w:styleId="afb">
    <w:name w:val="세번째"/>
    <w:basedOn w:val="a3"/>
    <w:autoRedefine/>
    <w:rsid w:val="00552B60"/>
    <w:pPr>
      <w:widowControl w:val="0"/>
      <w:wordWrap w:val="0"/>
      <w:overflowPunct/>
      <w:adjustRightInd/>
      <w:spacing w:line="240" w:lineRule="exact"/>
      <w:ind w:left="680" w:hanging="680"/>
      <w:textAlignment w:val="auto"/>
    </w:pPr>
    <w:rPr>
      <w:rFonts w:ascii="굴림체" w:eastAsia="굴림체" w:hAnsi="굴림체"/>
      <w:kern w:val="2"/>
      <w:sz w:val="24"/>
      <w:szCs w:val="24"/>
    </w:rPr>
  </w:style>
  <w:style w:type="paragraph" w:customStyle="1" w:styleId="s0">
    <w:name w:val="s0"/>
    <w:rsid w:val="00552B60"/>
    <w:pPr>
      <w:widowControl w:val="0"/>
      <w:autoSpaceDE w:val="0"/>
      <w:autoSpaceDN w:val="0"/>
      <w:adjustRightInd w:val="0"/>
    </w:pPr>
    <w:rPr>
      <w:rFonts w:ascii="바탕" w:eastAsia="바탕"/>
      <w:sz w:val="24"/>
    </w:rPr>
  </w:style>
  <w:style w:type="paragraph" w:customStyle="1" w:styleId="font5">
    <w:name w:val="font5"/>
    <w:basedOn w:val="a3"/>
    <w:rsid w:val="00552B6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rsid w:val="00552B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hAnsi="굴림" w:hint="eastAsia"/>
    </w:rPr>
  </w:style>
  <w:style w:type="paragraph" w:customStyle="1" w:styleId="xl25">
    <w:name w:val="xl25"/>
    <w:basedOn w:val="a3"/>
    <w:rsid w:val="00552B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</w:rPr>
  </w:style>
  <w:style w:type="paragraph" w:customStyle="1" w:styleId="xl26">
    <w:name w:val="xl26"/>
    <w:basedOn w:val="a3"/>
    <w:rsid w:val="00552B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hAnsi="굴림" w:hint="eastAsia"/>
    </w:rPr>
  </w:style>
  <w:style w:type="paragraph" w:customStyle="1" w:styleId="xl27">
    <w:name w:val="xl27"/>
    <w:basedOn w:val="a3"/>
    <w:rsid w:val="00552B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  <w:sz w:val="24"/>
      <w:szCs w:val="24"/>
    </w:rPr>
  </w:style>
  <w:style w:type="paragraph" w:customStyle="1" w:styleId="xl28">
    <w:name w:val="xl28"/>
    <w:basedOn w:val="a3"/>
    <w:rsid w:val="00552B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  <w:sz w:val="24"/>
      <w:szCs w:val="24"/>
    </w:rPr>
  </w:style>
  <w:style w:type="paragraph" w:styleId="afc">
    <w:name w:val="Normal Indent"/>
    <w:aliases w:val="표준 들여쓰기 Char2,표준 들여쓰기 Char Char1,표준 들여쓰기 Char1 Char Char,표준 들여쓰기 Char Char Char Char,표준 들여쓰기 Char1 Char1,표준 들여쓰기 Char Char Char Char1,표준 들여쓰기 Char1 Char,표준 들여쓰기 Char Char Char"/>
    <w:basedOn w:val="a3"/>
    <w:rsid w:val="00552B60"/>
    <w:pPr>
      <w:overflowPunct/>
      <w:autoSpaceDE/>
      <w:autoSpaceDN/>
      <w:adjustRightInd/>
      <w:spacing w:line="360" w:lineRule="atLeast"/>
      <w:ind w:firstLineChars="200" w:firstLine="480"/>
    </w:pPr>
    <w:rPr>
      <w:rFonts w:ascii="바탕체" w:eastAsia="바탕체" w:hAnsi="Times New Roman"/>
      <w:sz w:val="24"/>
    </w:rPr>
  </w:style>
  <w:style w:type="table" w:styleId="afd">
    <w:name w:val="Table Grid"/>
    <w:basedOn w:val="a5"/>
    <w:uiPriority w:val="99"/>
    <w:rsid w:val="001443E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3"/>
    <w:link w:val="Char2"/>
    <w:uiPriority w:val="34"/>
    <w:qFormat/>
    <w:rsid w:val="00491C8D"/>
    <w:pPr>
      <w:ind w:leftChars="400" w:left="800"/>
    </w:pPr>
  </w:style>
  <w:style w:type="paragraph" w:styleId="aff">
    <w:name w:val="caption"/>
    <w:basedOn w:val="a3"/>
    <w:next w:val="a3"/>
    <w:qFormat/>
    <w:rsid w:val="00152398"/>
    <w:rPr>
      <w:b/>
      <w:bCs/>
    </w:rPr>
  </w:style>
  <w:style w:type="character" w:customStyle="1" w:styleId="3Char">
    <w:name w:val="제목 3 Char"/>
    <w:aliases w:val="H3 Char"/>
    <w:link w:val="3"/>
    <w:rsid w:val="00D47446"/>
    <w:rPr>
      <w:rFonts w:ascii="맑은 고딕" w:eastAsia="맑은 고딕" w:hAnsi="맑은 고딕"/>
      <w:b/>
      <w:sz w:val="22"/>
      <w:lang w:val="en-GB"/>
    </w:r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7"/>
    <w:rsid w:val="007F6C12"/>
    <w:rPr>
      <w:rFonts w:ascii="Book Antiqua" w:eastAsia="굴림" w:hAnsi="Book Antiqua"/>
    </w:rPr>
  </w:style>
  <w:style w:type="character" w:customStyle="1" w:styleId="Char0">
    <w:name w:val="바닥글 Char"/>
    <w:link w:val="a8"/>
    <w:rsid w:val="007F6C12"/>
    <w:rPr>
      <w:rFonts w:ascii="Book Antiqua" w:eastAsia="굴림" w:hAnsi="Book Antiqua"/>
    </w:rPr>
  </w:style>
  <w:style w:type="paragraph" w:customStyle="1" w:styleId="-0">
    <w:name w:val="본문-텍스트"/>
    <w:basedOn w:val="a3"/>
    <w:rsid w:val="002D6A76"/>
    <w:pPr>
      <w:overflowPunct/>
      <w:autoSpaceDE/>
      <w:autoSpaceDN/>
      <w:spacing w:line="280" w:lineRule="atLeast"/>
      <w:ind w:leftChars="200" w:left="440"/>
    </w:pPr>
    <w:rPr>
      <w:rFonts w:eastAsia="굴림체"/>
    </w:rPr>
  </w:style>
  <w:style w:type="paragraph" w:customStyle="1" w:styleId="aff0">
    <w:name w:val="그림"/>
    <w:basedOn w:val="a3"/>
    <w:autoRedefine/>
    <w:qFormat/>
    <w:rsid w:val="0055607C"/>
    <w:pPr>
      <w:widowControl w:val="0"/>
      <w:wordWrap w:val="0"/>
      <w:overflowPunct/>
      <w:adjustRightInd/>
      <w:jc w:val="right"/>
      <w:textAlignment w:val="auto"/>
    </w:pPr>
    <w:rPr>
      <w:bCs/>
      <w:color w:val="0000FF"/>
      <w:kern w:val="2"/>
      <w:sz w:val="18"/>
      <w:szCs w:val="18"/>
    </w:rPr>
  </w:style>
  <w:style w:type="paragraph" w:customStyle="1" w:styleId="aff1">
    <w:name w:val="표문장"/>
    <w:rsid w:val="002D6A76"/>
    <w:pPr>
      <w:widowControl w:val="0"/>
      <w:autoSpaceDE w:val="0"/>
      <w:autoSpaceDN w:val="0"/>
      <w:adjustRightInd w:val="0"/>
      <w:spacing w:line="326" w:lineRule="atLeast"/>
    </w:pPr>
    <w:rPr>
      <w:rFonts w:ascii="바탕체" w:hAnsi="바탕체"/>
      <w:color w:val="000000"/>
      <w:sz w:val="19"/>
      <w:szCs w:val="19"/>
    </w:rPr>
  </w:style>
  <w:style w:type="paragraph" w:customStyle="1" w:styleId="a">
    <w:name w:val="중제목"/>
    <w:basedOn w:val="a3"/>
    <w:next w:val="a3"/>
    <w:rsid w:val="002D6A76"/>
    <w:pPr>
      <w:numPr>
        <w:numId w:val="2"/>
      </w:numPr>
      <w:tabs>
        <w:tab w:val="left" w:pos="1134"/>
      </w:tabs>
      <w:autoSpaceDE/>
      <w:autoSpaceDN/>
      <w:spacing w:line="260" w:lineRule="atLeast"/>
      <w:ind w:left="720" w:hanging="720"/>
    </w:pPr>
    <w:rPr>
      <w:rFonts w:ascii="Arial" w:eastAsia="돋움체"/>
      <w:sz w:val="32"/>
    </w:rPr>
  </w:style>
  <w:style w:type="paragraph" w:customStyle="1" w:styleId="aff2">
    <w:name w:val="표본문"/>
    <w:basedOn w:val="a3"/>
    <w:next w:val="Normal1stindent"/>
    <w:rsid w:val="002D6A76"/>
    <w:pPr>
      <w:widowControl w:val="0"/>
      <w:wordWrap w:val="0"/>
      <w:overflowPunct/>
      <w:adjustRightInd/>
      <w:textAlignment w:val="auto"/>
    </w:pPr>
    <w:rPr>
      <w:rFonts w:ascii="굴림체" w:eastAsia="굴림체" w:hAnsi="Times New Roman"/>
      <w:kern w:val="2"/>
      <w:szCs w:val="24"/>
    </w:rPr>
  </w:style>
  <w:style w:type="paragraph" w:customStyle="1" w:styleId="aff3">
    <w:name w:val="표제목"/>
    <w:basedOn w:val="ab"/>
    <w:rsid w:val="002D6A76"/>
    <w:pPr>
      <w:widowControl w:val="0"/>
      <w:wordWrap w:val="0"/>
      <w:overflowPunct/>
      <w:adjustRightInd/>
      <w:spacing w:after="0"/>
      <w:jc w:val="center"/>
      <w:textAlignment w:val="auto"/>
    </w:pPr>
    <w:rPr>
      <w:rFonts w:ascii="굴림체" w:eastAsia="굴림체" w:hAnsi="Times New Roman"/>
      <w:b/>
      <w:kern w:val="2"/>
      <w:szCs w:val="24"/>
    </w:rPr>
  </w:style>
  <w:style w:type="paragraph" w:styleId="aff4">
    <w:name w:val="Normal (Web)"/>
    <w:basedOn w:val="a3"/>
    <w:uiPriority w:val="99"/>
    <w:rsid w:val="002D6A7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aff5">
    <w:name w:val="표글머리기호"/>
    <w:basedOn w:val="a3"/>
    <w:rsid w:val="002D6A76"/>
    <w:pPr>
      <w:widowControl w:val="0"/>
      <w:tabs>
        <w:tab w:val="num" w:pos="180"/>
      </w:tabs>
      <w:wordWrap w:val="0"/>
      <w:overflowPunct/>
      <w:adjustRightInd/>
      <w:ind w:left="180" w:hanging="180"/>
      <w:textAlignment w:val="auto"/>
    </w:pPr>
    <w:rPr>
      <w:rFonts w:ascii="굴림체" w:eastAsia="굴림체" w:hAnsi="Times New Roman"/>
      <w:kern w:val="2"/>
      <w:szCs w:val="24"/>
    </w:rPr>
  </w:style>
  <w:style w:type="character" w:customStyle="1" w:styleId="1Char">
    <w:name w:val="제목 1 Char"/>
    <w:aliases w:val="H1 Char,level1 Char,level1 + (영어) Times New Roman Char,(한글) 굴림 Char,왼쪽:  0 cm Char,첫 줄:  0 cm Char,줄 간격: ... ... Char,Attribute Heading 1 Char,가. Char,Level 1 Char,LEVEL1 Char,_Kapitelüberschrift Char,I Char,H11 Char,H12 Char,대제목 Char"/>
    <w:link w:val="11"/>
    <w:rsid w:val="006036D7"/>
    <w:rPr>
      <w:rFonts w:ascii="맑은 고딕" w:eastAsia="맑은 고딕" w:hAnsi="맑은 고딕"/>
      <w:b/>
      <w:sz w:val="28"/>
      <w:szCs w:val="28"/>
      <w:lang w:val="en-GB"/>
    </w:rPr>
  </w:style>
  <w:style w:type="character" w:customStyle="1" w:styleId="2Char">
    <w:name w:val="제목 2 Char"/>
    <w:aliases w:val="H2 Char"/>
    <w:link w:val="20"/>
    <w:rsid w:val="006036D7"/>
    <w:rPr>
      <w:rFonts w:ascii="맑은 고딕" w:eastAsia="맑은 고딕" w:hAnsi="맑은 고딕"/>
      <w:b/>
      <w:sz w:val="24"/>
      <w:lang w:val="en-GB"/>
    </w:rPr>
  </w:style>
  <w:style w:type="character" w:styleId="aff6">
    <w:name w:val="Placeholder Text"/>
    <w:uiPriority w:val="99"/>
    <w:semiHidden/>
    <w:rsid w:val="00020BA2"/>
    <w:rPr>
      <w:color w:val="808080"/>
    </w:rPr>
  </w:style>
  <w:style w:type="paragraph" w:styleId="aff7">
    <w:name w:val="annotation subject"/>
    <w:basedOn w:val="af4"/>
    <w:next w:val="af4"/>
    <w:link w:val="Char3"/>
    <w:rsid w:val="0037447C"/>
    <w:rPr>
      <w:b/>
      <w:bCs/>
    </w:rPr>
  </w:style>
  <w:style w:type="character" w:customStyle="1" w:styleId="Char1">
    <w:name w:val="메모 텍스트 Char"/>
    <w:link w:val="af4"/>
    <w:semiHidden/>
    <w:rsid w:val="0037447C"/>
    <w:rPr>
      <w:rFonts w:ascii="Book Antiqua" w:eastAsia="굴림" w:hAnsi="Book Antiqua"/>
    </w:rPr>
  </w:style>
  <w:style w:type="character" w:customStyle="1" w:styleId="Char3">
    <w:name w:val="메모 주제 Char"/>
    <w:link w:val="aff7"/>
    <w:rsid w:val="0037447C"/>
    <w:rPr>
      <w:rFonts w:ascii="Book Antiqua" w:eastAsia="굴림" w:hAnsi="Book Antiqua"/>
    </w:rPr>
  </w:style>
  <w:style w:type="paragraph" w:styleId="aff8">
    <w:name w:val="Revision"/>
    <w:hidden/>
    <w:uiPriority w:val="99"/>
    <w:semiHidden/>
    <w:rsid w:val="0037447C"/>
    <w:rPr>
      <w:rFonts w:ascii="Book Antiqua" w:eastAsia="굴림" w:hAnsi="Book Antiqua"/>
    </w:rPr>
  </w:style>
  <w:style w:type="paragraph" w:customStyle="1" w:styleId="110">
    <w:name w:val="본문11"/>
    <w:basedOn w:val="a3"/>
    <w:link w:val="1Char0"/>
    <w:rsid w:val="00DA2372"/>
    <w:pPr>
      <w:keepLines/>
      <w:spacing w:after="120"/>
      <w:ind w:left="450"/>
      <w:jc w:val="left"/>
    </w:pPr>
    <w:rPr>
      <w:rFonts w:ascii="Arial" w:eastAsia="굴림" w:hAnsi="Arial"/>
    </w:rPr>
  </w:style>
  <w:style w:type="paragraph" w:customStyle="1" w:styleId="311">
    <w:name w:val="본문 311"/>
    <w:basedOn w:val="110"/>
    <w:rsid w:val="00DA2372"/>
    <w:pPr>
      <w:ind w:left="720"/>
    </w:pPr>
  </w:style>
  <w:style w:type="paragraph" w:styleId="a1">
    <w:name w:val="List Number"/>
    <w:basedOn w:val="a3"/>
    <w:rsid w:val="00DA2372"/>
    <w:pPr>
      <w:numPr>
        <w:numId w:val="3"/>
      </w:numPr>
      <w:tabs>
        <w:tab w:val="left" w:pos="284"/>
      </w:tabs>
      <w:overflowPunct/>
      <w:autoSpaceDE/>
      <w:autoSpaceDN/>
      <w:adjustRightInd/>
      <w:spacing w:before="60" w:after="60"/>
      <w:jc w:val="left"/>
      <w:textAlignment w:val="auto"/>
    </w:pPr>
    <w:rPr>
      <w:rFonts w:ascii="Times New Roman" w:eastAsia="바탕" w:hAnsi="Times New Roman"/>
      <w:noProof/>
      <w:lang w:eastAsia="fr-FR"/>
    </w:rPr>
  </w:style>
  <w:style w:type="paragraph" w:customStyle="1" w:styleId="33">
    <w:name w:val="3단계본문"/>
    <w:basedOn w:val="a3"/>
    <w:link w:val="3Char0"/>
    <w:qFormat/>
    <w:rsid w:val="00DA2372"/>
    <w:pPr>
      <w:overflowPunct/>
      <w:autoSpaceDE/>
      <w:autoSpaceDN/>
      <w:adjustRightInd/>
      <w:spacing w:before="60" w:after="60"/>
      <w:jc w:val="left"/>
      <w:textAlignment w:val="auto"/>
    </w:pPr>
    <w:rPr>
      <w:rFonts w:ascii="돋움" w:eastAsia="돋움" w:hAnsi="돋움" w:cs="Arial"/>
      <w:b/>
      <w:noProof/>
      <w:color w:val="000000"/>
      <w:lang w:val="fr-FR"/>
    </w:rPr>
  </w:style>
  <w:style w:type="character" w:customStyle="1" w:styleId="3Char0">
    <w:name w:val="3단계본문 Char"/>
    <w:link w:val="33"/>
    <w:rsid w:val="00DA2372"/>
    <w:rPr>
      <w:rFonts w:ascii="돋움" w:eastAsia="돋움" w:hAnsi="돋움" w:cs="Arial"/>
      <w:b/>
      <w:noProof/>
      <w:color w:val="000000"/>
      <w:sz w:val="22"/>
      <w:lang w:val="fr-FR"/>
    </w:rPr>
  </w:style>
  <w:style w:type="character" w:styleId="aff9">
    <w:name w:val="Strong"/>
    <w:qFormat/>
    <w:rsid w:val="00DA2372"/>
    <w:rPr>
      <w:b/>
      <w:bCs/>
    </w:rPr>
  </w:style>
  <w:style w:type="paragraph" w:customStyle="1" w:styleId="10">
    <w:name w:val="1) 제목"/>
    <w:basedOn w:val="a3"/>
    <w:link w:val="1Char1"/>
    <w:qFormat/>
    <w:rsid w:val="00DA2372"/>
    <w:pPr>
      <w:numPr>
        <w:numId w:val="4"/>
      </w:numPr>
      <w:overflowPunct/>
      <w:autoSpaceDE/>
      <w:autoSpaceDN/>
      <w:adjustRightInd/>
      <w:jc w:val="left"/>
      <w:textAlignment w:val="auto"/>
    </w:pPr>
    <w:rPr>
      <w:rFonts w:ascii="Arial" w:eastAsia="굴림" w:hAnsi="Arial"/>
    </w:rPr>
  </w:style>
  <w:style w:type="paragraph" w:customStyle="1" w:styleId="17">
    <w:name w:val="소제목 1)"/>
    <w:basedOn w:val="10"/>
    <w:link w:val="1Char2"/>
    <w:qFormat/>
    <w:rsid w:val="005858C8"/>
    <w:rPr>
      <w:rFonts w:ascii="맑은 고딕" w:eastAsia="맑은 고딕" w:hAnsi="맑은 고딕"/>
    </w:rPr>
  </w:style>
  <w:style w:type="character" w:customStyle="1" w:styleId="1Char2">
    <w:name w:val="소제목 1) Char"/>
    <w:link w:val="17"/>
    <w:rsid w:val="005858C8"/>
    <w:rPr>
      <w:rFonts w:ascii="맑은 고딕" w:eastAsia="맑은 고딕" w:hAnsi="맑은 고딕"/>
      <w:sz w:val="22"/>
    </w:rPr>
  </w:style>
  <w:style w:type="character" w:customStyle="1" w:styleId="1Char0">
    <w:name w:val="본문1 Char"/>
    <w:link w:val="110"/>
    <w:rsid w:val="00DA2372"/>
    <w:rPr>
      <w:rFonts w:ascii="Arial" w:eastAsia="굴림" w:hAnsi="Arial"/>
    </w:rPr>
  </w:style>
  <w:style w:type="character" w:customStyle="1" w:styleId="1Char1">
    <w:name w:val="1) 제목 Char"/>
    <w:link w:val="10"/>
    <w:rsid w:val="00DA2372"/>
    <w:rPr>
      <w:rFonts w:ascii="Arial" w:eastAsia="굴림" w:hAnsi="Arial"/>
      <w:sz w:val="22"/>
    </w:rPr>
  </w:style>
  <w:style w:type="paragraph" w:customStyle="1" w:styleId="Task">
    <w:name w:val="Task 이름"/>
    <w:basedOn w:val="a3"/>
    <w:next w:val="a3"/>
    <w:rsid w:val="00DA2372"/>
    <w:pPr>
      <w:numPr>
        <w:numId w:val="5"/>
      </w:numPr>
      <w:overflowPunct/>
      <w:autoSpaceDE/>
      <w:autoSpaceDN/>
      <w:spacing w:before="200" w:after="200" w:line="240" w:lineRule="atLeast"/>
    </w:pPr>
    <w:rPr>
      <w:rFonts w:ascii="바탕체" w:eastAsia="바탕체" w:hAnsi="Times New Roman"/>
      <w:b/>
      <w:bCs/>
    </w:rPr>
  </w:style>
  <w:style w:type="character" w:customStyle="1" w:styleId="4Char">
    <w:name w:val="제목 4 Char"/>
    <w:basedOn w:val="a4"/>
    <w:rsid w:val="00DA2372"/>
  </w:style>
  <w:style w:type="paragraph" w:customStyle="1" w:styleId="WFIS-">
    <w:name w:val="WFIS-본문"/>
    <w:basedOn w:val="a3"/>
    <w:link w:val="WFIS-Char"/>
    <w:rsid w:val="00DA2372"/>
    <w:pPr>
      <w:widowControl w:val="0"/>
      <w:wordWrap w:val="0"/>
      <w:overflowPunct/>
      <w:autoSpaceDE/>
      <w:autoSpaceDN/>
      <w:spacing w:line="360" w:lineRule="auto"/>
    </w:pPr>
    <w:rPr>
      <w:rFonts w:ascii="Arial" w:eastAsia="굴림" w:hAnsi="Arial"/>
    </w:rPr>
  </w:style>
  <w:style w:type="character" w:customStyle="1" w:styleId="WFIS-Char">
    <w:name w:val="WFIS-본문 Char"/>
    <w:link w:val="WFIS-"/>
    <w:rsid w:val="00DA2372"/>
    <w:rPr>
      <w:rFonts w:ascii="Arial" w:eastAsia="굴림" w:hAnsi="Arial"/>
      <w:sz w:val="22"/>
    </w:rPr>
  </w:style>
  <w:style w:type="paragraph" w:customStyle="1" w:styleId="2">
    <w:name w:val="표준_2수준"/>
    <w:basedOn w:val="a3"/>
    <w:next w:val="a3"/>
    <w:rsid w:val="00DA2372"/>
    <w:pPr>
      <w:widowControl w:val="0"/>
      <w:numPr>
        <w:numId w:val="6"/>
      </w:numPr>
      <w:wordWrap w:val="0"/>
      <w:overflowPunct/>
      <w:adjustRightInd/>
      <w:spacing w:line="240" w:lineRule="atLeast"/>
      <w:textAlignment w:val="auto"/>
    </w:pPr>
    <w:rPr>
      <w:rFonts w:ascii="Arial" w:eastAsia="바탕" w:hAnsi="Arial" w:cs="Arial"/>
      <w:kern w:val="2"/>
    </w:rPr>
  </w:style>
  <w:style w:type="paragraph" w:customStyle="1" w:styleId="TitleTable">
    <w:name w:val="Title Table"/>
    <w:basedOn w:val="a3"/>
    <w:rsid w:val="00DA2372"/>
    <w:pPr>
      <w:overflowPunct/>
      <w:autoSpaceDE/>
      <w:autoSpaceDN/>
      <w:adjustRightInd/>
      <w:spacing w:before="60" w:after="60"/>
      <w:jc w:val="center"/>
      <w:textAlignment w:val="auto"/>
    </w:pPr>
    <w:rPr>
      <w:rFonts w:ascii="Times New Roman" w:eastAsia="바탕" w:hAnsi="Times New Roman"/>
      <w:b/>
      <w:noProof/>
      <w:lang w:eastAsia="fr-FR"/>
    </w:rPr>
  </w:style>
  <w:style w:type="paragraph" w:styleId="TOC">
    <w:name w:val="TOC Heading"/>
    <w:basedOn w:val="11"/>
    <w:next w:val="a3"/>
    <w:uiPriority w:val="39"/>
    <w:unhideWhenUsed/>
    <w:qFormat/>
    <w:rsid w:val="00DA2372"/>
    <w:pPr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bCs/>
      <w:color w:val="365F91"/>
      <w:lang w:val="en-US"/>
    </w:rPr>
  </w:style>
  <w:style w:type="paragraph" w:customStyle="1" w:styleId="hstyle0">
    <w:name w:val="hstyle0"/>
    <w:basedOn w:val="a3"/>
    <w:rsid w:val="00DA2372"/>
    <w:pPr>
      <w:overflowPunct/>
      <w:autoSpaceDE/>
      <w:autoSpaceDN/>
      <w:adjustRightInd/>
      <w:spacing w:line="384" w:lineRule="auto"/>
      <w:textAlignment w:val="auto"/>
    </w:pPr>
    <w:rPr>
      <w:rFonts w:ascii="휴먼명조" w:eastAsia="휴먼명조" w:hAnsi="굴림" w:cs="굴림"/>
      <w:color w:val="000000"/>
    </w:rPr>
  </w:style>
  <w:style w:type="table" w:styleId="42">
    <w:name w:val="Table Classic 4"/>
    <w:basedOn w:val="a5"/>
    <w:rsid w:val="00DA237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8">
    <w:name w:val="스타일1"/>
    <w:basedOn w:val="a5"/>
    <w:uiPriority w:val="99"/>
    <w:qFormat/>
    <w:rsid w:val="00DA2372"/>
    <w:pPr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</w:tblPr>
    <w:tcPr>
      <w:vAlign w:val="center"/>
    </w:tcPr>
    <w:tblStylePr w:type="firstRow">
      <w:rPr>
        <w:b/>
      </w:rPr>
      <w:tblPr/>
      <w:tcPr>
        <w:shd w:val="clear" w:color="auto" w:fill="D9D9D9"/>
      </w:tcPr>
    </w:tblStylePr>
  </w:style>
  <w:style w:type="paragraph" w:customStyle="1" w:styleId="1">
    <w:name w:val="1) 순번제목"/>
    <w:basedOn w:val="a7"/>
    <w:link w:val="1Char3"/>
    <w:qFormat/>
    <w:rsid w:val="00CD075C"/>
    <w:pPr>
      <w:numPr>
        <w:numId w:val="7"/>
      </w:numPr>
    </w:pPr>
    <w:rPr>
      <w:rFonts w:cs="맑은 고딕"/>
    </w:rPr>
  </w:style>
  <w:style w:type="character" w:customStyle="1" w:styleId="1Char3">
    <w:name w:val="1) 순번제목 Char"/>
    <w:link w:val="1"/>
    <w:rsid w:val="00CD075C"/>
    <w:rPr>
      <w:rFonts w:ascii="맑은 고딕" w:eastAsia="맑은 고딕" w:hAnsi="맑은 고딕" w:cs="맑은 고딕"/>
      <w:sz w:val="22"/>
    </w:rPr>
  </w:style>
  <w:style w:type="numbering" w:customStyle="1" w:styleId="19">
    <w:name w:val="목록 없음1"/>
    <w:next w:val="a6"/>
    <w:uiPriority w:val="99"/>
    <w:semiHidden/>
    <w:unhideWhenUsed/>
    <w:rsid w:val="00DA2372"/>
  </w:style>
  <w:style w:type="paragraph" w:styleId="affa">
    <w:name w:val="No Spacing"/>
    <w:uiPriority w:val="1"/>
    <w:qFormat/>
    <w:rsid w:val="00DA2372"/>
    <w:pPr>
      <w:overflowPunct w:val="0"/>
      <w:autoSpaceDE w:val="0"/>
      <w:autoSpaceDN w:val="0"/>
      <w:adjustRightInd w:val="0"/>
      <w:textAlignment w:val="baseline"/>
    </w:pPr>
    <w:rPr>
      <w:rFonts w:ascii="Book Antiqua" w:eastAsia="굴림" w:hAnsi="Book Antiqua"/>
    </w:rPr>
  </w:style>
  <w:style w:type="paragraph" w:customStyle="1" w:styleId="affb">
    <w:name w:val="목차제목"/>
    <w:basedOn w:val="a3"/>
    <w:rsid w:val="00D20876"/>
    <w:pPr>
      <w:widowControl w:val="0"/>
      <w:wordWrap w:val="0"/>
      <w:overflowPunct/>
      <w:adjustRightInd/>
      <w:textAlignment w:val="auto"/>
    </w:pPr>
    <w:rPr>
      <w:rFonts w:ascii="바탕체" w:eastAsia="바탕체" w:hAnsi="Times New Roman"/>
      <w:b/>
      <w:kern w:val="2"/>
      <w:sz w:val="32"/>
      <w:szCs w:val="24"/>
    </w:rPr>
  </w:style>
  <w:style w:type="paragraph" w:customStyle="1" w:styleId="Char4">
    <w:name w:val="표준(왼쪽) Char"/>
    <w:basedOn w:val="a3"/>
    <w:rsid w:val="00D20876"/>
    <w:pPr>
      <w:overflowPunct/>
      <w:autoSpaceDE/>
      <w:autoSpaceDN/>
      <w:spacing w:line="280" w:lineRule="atLeast"/>
      <w:jc w:val="left"/>
    </w:pPr>
    <w:rPr>
      <w:rFonts w:ascii="Arial" w:eastAsia="굴림" w:hAnsi="Arial"/>
    </w:rPr>
  </w:style>
  <w:style w:type="paragraph" w:customStyle="1" w:styleId="Char5">
    <w:name w:val="표준(가운데) Char"/>
    <w:basedOn w:val="Char4"/>
    <w:rsid w:val="00D20876"/>
    <w:pPr>
      <w:jc w:val="center"/>
    </w:pPr>
  </w:style>
  <w:style w:type="paragraph" w:customStyle="1" w:styleId="affc">
    <w:name w:val="스타일 표의 제목행 + (기호) 바탕체"/>
    <w:basedOn w:val="a3"/>
    <w:rsid w:val="00D20876"/>
    <w:pPr>
      <w:overflowPunct/>
      <w:autoSpaceDE/>
      <w:autoSpaceDN/>
      <w:spacing w:line="280" w:lineRule="atLeast"/>
      <w:jc w:val="center"/>
    </w:pPr>
    <w:rPr>
      <w:rFonts w:ascii="Arial" w:eastAsia="굴림" w:hAnsi="Arial"/>
      <w:b/>
    </w:rPr>
  </w:style>
  <w:style w:type="character" w:customStyle="1" w:styleId="Char2">
    <w:name w:val="목록 단락 Char"/>
    <w:link w:val="afe"/>
    <w:uiPriority w:val="34"/>
    <w:rsid w:val="000E4939"/>
    <w:rPr>
      <w:rFonts w:ascii="맑은 고딕" w:eastAsia="맑은 고딕" w:hAnsi="맑은 고딕"/>
      <w:sz w:val="22"/>
    </w:rPr>
  </w:style>
  <w:style w:type="paragraph" w:customStyle="1" w:styleId="Style1-">
    <w:name w:val="Style1-본문"/>
    <w:basedOn w:val="a3"/>
    <w:next w:val="a3"/>
    <w:link w:val="Style1-Char"/>
    <w:qFormat/>
    <w:rsid w:val="000E4939"/>
    <w:pPr>
      <w:overflowPunct/>
      <w:autoSpaceDE/>
      <w:autoSpaceDN/>
      <w:adjustRightInd/>
      <w:spacing w:after="200" w:line="276" w:lineRule="auto"/>
      <w:ind w:left="403"/>
      <w:contextualSpacing/>
      <w:jc w:val="left"/>
      <w:textAlignment w:val="auto"/>
    </w:pPr>
    <w:rPr>
      <w:sz w:val="24"/>
      <w:szCs w:val="28"/>
    </w:rPr>
  </w:style>
  <w:style w:type="character" w:customStyle="1" w:styleId="Style1-Char">
    <w:name w:val="Style1-본문 Char"/>
    <w:link w:val="Style1-"/>
    <w:rsid w:val="000E4939"/>
    <w:rPr>
      <w:rFonts w:ascii="맑은 고딕" w:eastAsia="맑은 고딕" w:hAnsi="맑은 고딕"/>
      <w:sz w:val="24"/>
      <w:szCs w:val="28"/>
    </w:rPr>
  </w:style>
  <w:style w:type="paragraph" w:customStyle="1" w:styleId="IBKPNG2">
    <w:name w:val="IBK_PNG_본문 2"/>
    <w:basedOn w:val="a3"/>
    <w:link w:val="IBKPNG2Char"/>
    <w:uiPriority w:val="2"/>
    <w:qFormat/>
    <w:rsid w:val="00417501"/>
    <w:pPr>
      <w:widowControl w:val="0"/>
      <w:wordWrap w:val="0"/>
      <w:overflowPunct/>
      <w:adjustRightInd/>
      <w:ind w:left="1021"/>
      <w:jc w:val="left"/>
      <w:textAlignment w:val="auto"/>
    </w:pPr>
    <w:rPr>
      <w:sz w:val="24"/>
    </w:rPr>
  </w:style>
  <w:style w:type="character" w:customStyle="1" w:styleId="IBKPNG2Char">
    <w:name w:val="IBK_PNG_본문 2 Char"/>
    <w:link w:val="IBKPNG2"/>
    <w:uiPriority w:val="2"/>
    <w:rsid w:val="00417501"/>
    <w:rPr>
      <w:rFonts w:ascii="맑은 고딕" w:eastAsia="맑은 고딕" w:hAnsi="맑은 고딕"/>
      <w:sz w:val="24"/>
    </w:rPr>
  </w:style>
  <w:style w:type="paragraph" w:customStyle="1" w:styleId="a0">
    <w:name w:val="표준글머리"/>
    <w:basedOn w:val="a3"/>
    <w:link w:val="Char6"/>
    <w:qFormat/>
    <w:rsid w:val="00417501"/>
    <w:pPr>
      <w:numPr>
        <w:numId w:val="8"/>
      </w:numPr>
      <w:overflowPunct/>
      <w:autoSpaceDE/>
      <w:autoSpaceDN/>
      <w:spacing w:line="280" w:lineRule="atLeast"/>
    </w:pPr>
    <w:rPr>
      <w:rFonts w:cs="맑은 고딕"/>
      <w:szCs w:val="22"/>
    </w:rPr>
  </w:style>
  <w:style w:type="character" w:customStyle="1" w:styleId="Char6">
    <w:name w:val="표준글머리 Char"/>
    <w:link w:val="a0"/>
    <w:rsid w:val="00417501"/>
    <w:rPr>
      <w:rFonts w:ascii="맑은 고딕" w:eastAsia="맑은 고딕" w:hAnsi="맑은 고딕" w:cs="맑은 고딕"/>
      <w:sz w:val="22"/>
      <w:szCs w:val="22"/>
    </w:rPr>
  </w:style>
  <w:style w:type="paragraph" w:customStyle="1" w:styleId="-1">
    <w:name w:val="표-본문"/>
    <w:basedOn w:val="a3"/>
    <w:next w:val="a3"/>
    <w:link w:val="-Char"/>
    <w:qFormat/>
    <w:rsid w:val="0070161A"/>
    <w:pPr>
      <w:jc w:val="left"/>
    </w:pPr>
    <w:rPr>
      <w:sz w:val="20"/>
      <w:lang w:val="en-GB"/>
    </w:rPr>
  </w:style>
  <w:style w:type="character" w:customStyle="1" w:styleId="-Char">
    <w:name w:val="표-본문 Char"/>
    <w:link w:val="-1"/>
    <w:rsid w:val="0070161A"/>
    <w:rPr>
      <w:rFonts w:ascii="맑은 고딕" w:eastAsia="맑은 고딕" w:hAnsi="맑은 고딕"/>
      <w:lang w:val="en-GB"/>
    </w:rPr>
  </w:style>
  <w:style w:type="paragraph" w:customStyle="1" w:styleId="IBKPNG3">
    <w:name w:val="IBK_PNG_본문 3"/>
    <w:basedOn w:val="IBKPNG2"/>
    <w:link w:val="IBKPNG3Char"/>
    <w:uiPriority w:val="2"/>
    <w:qFormat/>
    <w:rsid w:val="00677852"/>
    <w:pPr>
      <w:ind w:left="1191"/>
    </w:pPr>
    <w:rPr>
      <w:sz w:val="20"/>
    </w:rPr>
  </w:style>
  <w:style w:type="character" w:customStyle="1" w:styleId="IBKPNG3Char">
    <w:name w:val="IBK_PNG_본문 3 Char"/>
    <w:link w:val="IBKPNG3"/>
    <w:uiPriority w:val="2"/>
    <w:rsid w:val="00677852"/>
    <w:rPr>
      <w:rFonts w:ascii="맑은 고딕" w:eastAsia="맑은 고딕" w:hAnsi="맑은 고딕"/>
    </w:rPr>
  </w:style>
  <w:style w:type="paragraph" w:customStyle="1" w:styleId="affd">
    <w:name w:val="서식지우기"/>
    <w:basedOn w:val="a3"/>
    <w:link w:val="Char7"/>
    <w:qFormat/>
    <w:rsid w:val="003C17AC"/>
    <w:pPr>
      <w:overflowPunct/>
      <w:autoSpaceDE/>
      <w:autoSpaceDN/>
      <w:adjustRightInd/>
      <w:spacing w:after="120"/>
      <w:jc w:val="left"/>
      <w:textAlignment w:val="auto"/>
    </w:pPr>
    <w:rPr>
      <w:rFonts w:hAnsi="Book Antiqua"/>
      <w:sz w:val="24"/>
      <w:lang w:eastAsia="en-US"/>
    </w:rPr>
  </w:style>
  <w:style w:type="character" w:customStyle="1" w:styleId="Char7">
    <w:name w:val="서식지우기 Char"/>
    <w:basedOn w:val="a4"/>
    <w:link w:val="affd"/>
    <w:rsid w:val="003C17AC"/>
    <w:rPr>
      <w:rFonts w:ascii="맑은 고딕" w:eastAsia="맑은 고딕" w:hAnsi="Book Antiqua"/>
      <w:sz w:val="24"/>
      <w:lang w:eastAsia="en-US"/>
    </w:rPr>
  </w:style>
  <w:style w:type="character" w:styleId="affe">
    <w:name w:val="Unresolved Mention"/>
    <w:basedOn w:val="a4"/>
    <w:uiPriority w:val="99"/>
    <w:semiHidden/>
    <w:unhideWhenUsed/>
    <w:rsid w:val="00C62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4725">
          <w:marLeft w:val="169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14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2359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8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04048\LOCALS~1\Temp\&#53596;&#54540;&#47551;%20&#51089;&#49457;%20&#54364;&#51456;%20&#50577;&#49885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490a9a-ab87-4cb0-9c87-4031cdd7ac0d">
      <Terms xmlns="http://schemas.microsoft.com/office/infopath/2007/PartnerControls"/>
    </lcf76f155ced4ddcb4097134ff3c332f>
    <TaxCatchAll xmlns="1e8968c0-f414-44ee-95c6-c8f28cfd9bb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25F855BD7A0043A43296BD3F8AAB10" ma:contentTypeVersion="13" ma:contentTypeDescription="Create a new document." ma:contentTypeScope="" ma:versionID="3e6a8d2f9cb09765d46e53fb711b0471">
  <xsd:schema xmlns:xsd="http://www.w3.org/2001/XMLSchema" xmlns:xs="http://www.w3.org/2001/XMLSchema" xmlns:p="http://schemas.microsoft.com/office/2006/metadata/properties" xmlns:ns2="45490a9a-ab87-4cb0-9c87-4031cdd7ac0d" xmlns:ns3="1e8968c0-f414-44ee-95c6-c8f28cfd9bb0" targetNamespace="http://schemas.microsoft.com/office/2006/metadata/properties" ma:root="true" ma:fieldsID="8d31e893667b723ba2ecfcea2515d7ea" ns2:_="" ns3:_="">
    <xsd:import namespace="45490a9a-ab87-4cb0-9c87-4031cdd7ac0d"/>
    <xsd:import namespace="1e8968c0-f414-44ee-95c6-c8f28cfd9b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90a9a-ab87-4cb0-9c87-4031cdd7ac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e79e08-8706-4a89-a3a7-0e2605aa33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968c0-f414-44ee-95c6-c8f28cfd9bb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e56d772-aac9-4bd9-b7d0-4713f0d20670}" ma:internalName="TaxCatchAll" ma:showField="CatchAllData" ma:web="1e8968c0-f414-44ee-95c6-c8f28cfd9b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3EA6D8-1943-4E96-9E95-3814B98BF8C3}">
  <ds:schemaRefs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e8968c0-f414-44ee-95c6-c8f28cfd9bb0"/>
    <ds:schemaRef ds:uri="45490a9a-ab87-4cb0-9c87-4031cdd7ac0d"/>
  </ds:schemaRefs>
</ds:datastoreItem>
</file>

<file path=customXml/itemProps2.xml><?xml version="1.0" encoding="utf-8"?>
<ds:datastoreItem xmlns:ds="http://schemas.openxmlformats.org/officeDocument/2006/customXml" ds:itemID="{42771D9B-2629-4B8A-9F06-FD1E7A9FA7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06D82F-DFC3-4CBD-AE97-864113461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490a9a-ab87-4cb0-9c87-4031cdd7ac0d"/>
    <ds:schemaRef ds:uri="1e8968c0-f414-44ee-95c6-c8f28cfd9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37D223-056E-49AE-AB35-3A69C33DF0C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81CC868-F167-4A2D-9C40-A14DB35F58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템플릿 작성 표준 양식.dot</Template>
  <TotalTime>533</TotalTime>
  <Pages>99</Pages>
  <Words>11073</Words>
  <Characters>114151</Characters>
  <Application>Microsoft Office Word</Application>
  <DocSecurity>0</DocSecurity>
  <Lines>951</Lines>
  <Paragraphs>249</Paragraphs>
  <ScaleCrop>false</ScaleCrop>
  <Company>SKC&amp;C</Company>
  <LinksUpToDate>false</LinksUpToDate>
  <CharactersWithSpaces>124975</CharactersWithSpaces>
  <SharedDoc>false</SharedDoc>
  <HLinks>
    <vt:vector size="216" baseType="variant"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_Toc197533878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_Toc197533877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_Toc197533876</vt:lpwstr>
      </vt:variant>
      <vt:variant>
        <vt:i4>2031677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_Toc197533875</vt:lpwstr>
      </vt:variant>
      <vt:variant>
        <vt:i4>2031677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_Toc197533874</vt:lpwstr>
      </vt:variant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_Toc197533873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_Toc197533872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_Toc197533871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_Toc197533870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_Toc197533869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_Toc197533868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_Toc197533867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_Toc197533866</vt:lpwstr>
      </vt:variant>
      <vt:variant>
        <vt:i4>1966141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_Toc197533865</vt:lpwstr>
      </vt:variant>
      <vt:variant>
        <vt:i4>1966141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_Toc197533864</vt:lpwstr>
      </vt:variant>
      <vt:variant>
        <vt:i4>1966141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_Toc197533863</vt:lpwstr>
      </vt:variant>
      <vt:variant>
        <vt:i4>1966141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_Toc197533862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_Toc197533861</vt:lpwstr>
      </vt:variant>
      <vt:variant>
        <vt:i4>1966141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_Toc197533860</vt:lpwstr>
      </vt:variant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_Toc197533859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_Toc197533858</vt:lpwstr>
      </vt:variant>
      <vt:variant>
        <vt:i4>1900605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_Toc197533857</vt:lpwstr>
      </vt:variant>
      <vt:variant>
        <vt:i4>1900605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_Toc197533856</vt:lpwstr>
      </vt:variant>
      <vt:variant>
        <vt:i4>1900605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_Toc197533855</vt:lpwstr>
      </vt:variant>
      <vt:variant>
        <vt:i4>1900605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_Toc197533854</vt:lpwstr>
      </vt:variant>
      <vt:variant>
        <vt:i4>1900605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_Toc197533853</vt:lpwstr>
      </vt:variant>
      <vt:variant>
        <vt:i4>1900605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_Toc197533852</vt:lpwstr>
      </vt:variant>
      <vt:variant>
        <vt:i4>1900605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_Toc197533851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_Toc197533850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_Toc197533849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_Toc197533848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_Toc197533847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_Toc197533846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_Toc197533845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_Toc197533844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_Toc197533843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관리 정의서(사업수행 계획서 외 지침)</dc:title>
  <dc:subject/>
  <dc:creator>노보영</dc:creator>
  <cp:keywords/>
  <dc:description>ISM-BC AD/M_x000d_
{Team Name}_x000d_
9-3777 Kingsway_x000d_
Burnaby BC_x000d_
V5H 3Z7</dc:description>
  <cp:lastModifiedBy>양지웅</cp:lastModifiedBy>
  <cp:revision>963</cp:revision>
  <cp:lastPrinted>2019-07-04T21:28:00Z</cp:lastPrinted>
  <dcterms:created xsi:type="dcterms:W3CDTF">2025-05-15T01:13:00Z</dcterms:created>
  <dcterms:modified xsi:type="dcterms:W3CDTF">2025-09-03T09:25:00Z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yyyy mm dd</vt:lpwstr>
  </property>
  <property fmtid="{D5CDD505-2E9C-101B-9397-08002B2CF9AE}" pid="3" name="Version">
    <vt:lpwstr>{1.x}</vt:lpwstr>
  </property>
  <property fmtid="{D5CDD505-2E9C-101B-9397-08002B2CF9AE}" pid="4" name="Document Number">
    <vt:lpwstr>{Doc Number}</vt:lpwstr>
  </property>
  <property fmtid="{D5CDD505-2E9C-101B-9397-08002B2CF9AE}" pid="5" name="Caveat Left">
    <vt:lpwstr>Company Restricted</vt:lpwstr>
  </property>
  <property fmtid="{D5CDD505-2E9C-101B-9397-08002B2CF9AE}" pid="6" name="Caveat Right">
    <vt:lpwstr>Uncontrolled copy if printed</vt:lpwstr>
  </property>
  <property fmtid="{D5CDD505-2E9C-101B-9397-08002B2CF9AE}" pid="7" name="Template Version">
    <vt:lpwstr>1.2</vt:lpwstr>
  </property>
  <property fmtid="{D5CDD505-2E9C-101B-9397-08002B2CF9AE}" pid="8" name="ContentType">
    <vt:lpwstr>프로젝트 작업 환경 문서</vt:lpwstr>
  </property>
  <property fmtid="{D5CDD505-2E9C-101B-9397-08002B2CF9AE}" pid="9" name="Subject">
    <vt:lpwstr/>
  </property>
  <property fmtid="{D5CDD505-2E9C-101B-9397-08002B2CF9AE}" pid="10" name="Keywords">
    <vt:lpwstr/>
  </property>
  <property fmtid="{D5CDD505-2E9C-101B-9397-08002B2CF9AE}" pid="11" name="_Author">
    <vt:lpwstr>노보영</vt:lpwstr>
  </property>
  <property fmtid="{D5CDD505-2E9C-101B-9397-08002B2CF9AE}" pid="12" name="_Category">
    <vt:lpwstr/>
  </property>
  <property fmtid="{D5CDD505-2E9C-101B-9397-08002B2CF9AE}" pid="13" name="Categories">
    <vt:lpwstr/>
  </property>
  <property fmtid="{D5CDD505-2E9C-101B-9397-08002B2CF9AE}" pid="14" name="Approval Level">
    <vt:lpwstr/>
  </property>
  <property fmtid="{D5CDD505-2E9C-101B-9397-08002B2CF9AE}" pid="15" name="_Comments">
    <vt:lpwstr>ISM-BC AD/M_x000d_
{Team Name}_x000d_
9-3777 Kingsway_x000d_
Burnaby BC_x000d_
V5H 3Z7</vt:lpwstr>
  </property>
  <property fmtid="{D5CDD505-2E9C-101B-9397-08002B2CF9AE}" pid="16" name="Assigned To">
    <vt:lpwstr/>
  </property>
  <property fmtid="{D5CDD505-2E9C-101B-9397-08002B2CF9AE}" pid="17" name="ContentTypeId">
    <vt:lpwstr>0x0101005D25F855BD7A0043A43296BD3F8AAB10</vt:lpwstr>
  </property>
  <property fmtid="{D5CDD505-2E9C-101B-9397-08002B2CF9AE}" pid="18" name="xd_Signature">
    <vt:lpwstr/>
  </property>
  <property fmtid="{D5CDD505-2E9C-101B-9397-08002B2CF9AE}" pid="19" name="TemplateUrl">
    <vt:lpwstr/>
  </property>
  <property fmtid="{D5CDD505-2E9C-101B-9397-08002B2CF9AE}" pid="20" name="xd_ProgID">
    <vt:lpwstr/>
  </property>
  <property fmtid="{D5CDD505-2E9C-101B-9397-08002B2CF9AE}" pid="21" name="MediaServiceImageTags">
    <vt:lpwstr/>
  </property>
</Properties>
</file>